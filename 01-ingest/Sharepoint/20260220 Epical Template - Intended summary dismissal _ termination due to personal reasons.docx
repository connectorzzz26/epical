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AFF3" w14:textId="77777777" w:rsidR="005C1DDF" w:rsidRPr="00A349AF" w:rsidRDefault="005C1DDF" w:rsidP="00B56482">
      <w:pPr>
        <w:pStyle w:val="TS2025Tabellrubrik"/>
      </w:pPr>
      <w:r>
        <w:t>Employer</w:t>
      </w:r>
    </w:p>
    <w:tbl>
      <w:tblPr>
        <w:tblW w:w="9639" w:type="dxa"/>
        <w:tblBorders>
          <w:top w:val="single" w:sz="2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401"/>
        <w:gridCol w:w="3402"/>
        <w:gridCol w:w="2836"/>
      </w:tblGrid>
      <w:tr w:rsidR="005C1DDF" w:rsidRPr="00A349AF" w14:paraId="6F0CA75E" w14:textId="77777777" w:rsidTr="00B56482">
        <w:trPr>
          <w:cantSplit/>
          <w:trHeight w:hRule="exact" w:val="340"/>
        </w:trPr>
        <w:tc>
          <w:tcPr>
            <w:tcW w:w="6803" w:type="dxa"/>
            <w:gridSpan w:val="2"/>
            <w:tcBorders>
              <w:top w:val="single" w:sz="24" w:space="0" w:color="auto"/>
              <w:bottom w:val="nil"/>
            </w:tcBorders>
            <w:tcMar>
              <w:top w:w="34" w:type="dxa"/>
              <w:bottom w:w="0" w:type="dxa"/>
            </w:tcMar>
            <w:hideMark/>
          </w:tcPr>
          <w:p w14:paraId="199EDE03" w14:textId="77777777" w:rsidR="005C1DDF" w:rsidRPr="00636E83" w:rsidRDefault="00DC37F7" w:rsidP="00B56482">
            <w:pPr>
              <w:pStyle w:val="TS2025Fltfrklaring"/>
            </w:pPr>
            <w:r>
              <w:t>Company</w:t>
            </w:r>
          </w:p>
        </w:tc>
        <w:tc>
          <w:tcPr>
            <w:tcW w:w="2836" w:type="dxa"/>
            <w:tcBorders>
              <w:top w:val="single" w:sz="24" w:space="0" w:color="auto"/>
              <w:bottom w:val="nil"/>
            </w:tcBorders>
            <w:tcMar>
              <w:top w:w="34" w:type="dxa"/>
              <w:bottom w:w="0" w:type="dxa"/>
            </w:tcMar>
            <w:hideMark/>
          </w:tcPr>
          <w:p w14:paraId="7EB7DFAB" w14:textId="77777777" w:rsidR="005C1DDF" w:rsidRPr="00636E83" w:rsidRDefault="00451A41" w:rsidP="00B56482">
            <w:pPr>
              <w:pStyle w:val="TS2025Fltfrklaring"/>
            </w:pPr>
            <w:r w:rsidRPr="00451A41">
              <w:t xml:space="preserve">Corporate </w:t>
            </w:r>
            <w:proofErr w:type="spellStart"/>
            <w:r w:rsidRPr="00451A41">
              <w:t>Registration</w:t>
            </w:r>
            <w:proofErr w:type="spellEnd"/>
            <w:r w:rsidRPr="00451A41">
              <w:t xml:space="preserve"> </w:t>
            </w:r>
            <w:proofErr w:type="spellStart"/>
            <w:r w:rsidRPr="00451A41">
              <w:t>Number</w:t>
            </w:r>
            <w:proofErr w:type="spellEnd"/>
          </w:p>
        </w:tc>
      </w:tr>
      <w:tr w:rsidR="005C1DDF" w:rsidRPr="00A349AF" w14:paraId="02D078F0" w14:textId="77777777" w:rsidTr="00B56482">
        <w:trPr>
          <w:cantSplit/>
        </w:trPr>
        <w:tc>
          <w:tcPr>
            <w:tcW w:w="6803" w:type="dxa"/>
            <w:gridSpan w:val="2"/>
            <w:tcBorders>
              <w:top w:val="nil"/>
              <w:bottom w:val="single" w:sz="4" w:space="0" w:color="auto"/>
            </w:tcBorders>
          </w:tcPr>
          <w:p w14:paraId="537DB1EA" w14:textId="358CD3DC" w:rsidR="005C1DDF" w:rsidRPr="00A349AF" w:rsidRDefault="00D5781B" w:rsidP="00B56482">
            <w:pPr>
              <w:pStyle w:val="TS2025Textrutainteraktiv"/>
              <w:rPr>
                <w:rFonts w:ascii="Arial Nova Cond Light" w:hAnsi="Arial Nova Cond Light"/>
                <w:sz w:val="18"/>
                <w:szCs w:val="18"/>
              </w:rPr>
            </w:pPr>
            <w:r>
              <w:t>Epical Sweden AB</w:t>
            </w:r>
          </w:p>
        </w:tc>
        <w:tc>
          <w:tcPr>
            <w:tcW w:w="2836" w:type="dxa"/>
            <w:tcBorders>
              <w:top w:val="nil"/>
              <w:bottom w:val="single" w:sz="4" w:space="0" w:color="auto"/>
            </w:tcBorders>
          </w:tcPr>
          <w:p w14:paraId="181F4616" w14:textId="12343A5E" w:rsidR="005C1DDF" w:rsidRPr="001A3957" w:rsidRDefault="00D5781B" w:rsidP="00B56482">
            <w:pPr>
              <w:pStyle w:val="TS2025Textrutainteraktiv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556581-8613"/>
                    <w:maxLength w:val="25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556581-8613</w:t>
            </w:r>
            <w:r>
              <w:fldChar w:fldCharType="end"/>
            </w:r>
          </w:p>
        </w:tc>
      </w:tr>
      <w:tr w:rsidR="005C1DDF" w:rsidRPr="00A349AF" w14:paraId="6D1C256B" w14:textId="77777777" w:rsidTr="00B56482">
        <w:trPr>
          <w:cantSplit/>
          <w:trHeight w:hRule="exact" w:val="284"/>
        </w:trPr>
        <w:tc>
          <w:tcPr>
            <w:tcW w:w="3402" w:type="dxa"/>
            <w:tcBorders>
              <w:top w:val="single" w:sz="4" w:space="0" w:color="auto"/>
              <w:bottom w:val="nil"/>
            </w:tcBorders>
            <w:tcMar>
              <w:top w:w="28" w:type="dxa"/>
              <w:bottom w:w="0" w:type="dxa"/>
            </w:tcMar>
            <w:hideMark/>
          </w:tcPr>
          <w:p w14:paraId="12BC327B" w14:textId="77777777" w:rsidR="005C1DDF" w:rsidRPr="0076195E" w:rsidRDefault="005C1DDF" w:rsidP="00B56482">
            <w:pPr>
              <w:pStyle w:val="TS2025Fltfrklaring"/>
            </w:pPr>
            <w:proofErr w:type="gramStart"/>
            <w:r w:rsidRPr="00A349AF">
              <w:t>Contact person</w:t>
            </w:r>
            <w:proofErr w:type="gramEnd"/>
          </w:p>
        </w:tc>
        <w:tc>
          <w:tcPr>
            <w:tcW w:w="3402" w:type="dxa"/>
            <w:tcBorders>
              <w:top w:val="single" w:sz="4" w:space="0" w:color="auto"/>
              <w:bottom w:val="nil"/>
            </w:tcBorders>
            <w:tcMar>
              <w:top w:w="28" w:type="dxa"/>
              <w:bottom w:w="0" w:type="dxa"/>
            </w:tcMar>
            <w:hideMark/>
          </w:tcPr>
          <w:p w14:paraId="58E9615D" w14:textId="77777777" w:rsidR="005C1DDF" w:rsidRPr="0076195E" w:rsidRDefault="005C1DDF" w:rsidP="00B56482">
            <w:pPr>
              <w:pStyle w:val="TS2025Fltfrklaring"/>
            </w:pPr>
            <w:r w:rsidRPr="00A349AF">
              <w:t>Email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tcMar>
              <w:top w:w="28" w:type="dxa"/>
              <w:bottom w:w="0" w:type="dxa"/>
            </w:tcMar>
            <w:hideMark/>
          </w:tcPr>
          <w:p w14:paraId="0C4924F9" w14:textId="77777777" w:rsidR="005C1DDF" w:rsidRPr="0076195E" w:rsidRDefault="005C1DDF" w:rsidP="00B56482">
            <w:pPr>
              <w:pStyle w:val="TS2025Fltfrklaring"/>
            </w:pPr>
            <w:r w:rsidRPr="00A349AF">
              <w:t>Telephone</w:t>
            </w:r>
          </w:p>
        </w:tc>
      </w:tr>
      <w:tr w:rsidR="005C1DDF" w:rsidRPr="00F95697" w14:paraId="64EC23E3" w14:textId="77777777" w:rsidTr="00B56482">
        <w:trPr>
          <w:cantSplit/>
        </w:trPr>
        <w:tc>
          <w:tcPr>
            <w:tcW w:w="3402" w:type="dxa"/>
            <w:tcBorders>
              <w:top w:val="nil"/>
            </w:tcBorders>
          </w:tcPr>
          <w:p w14:paraId="6BD46637" w14:textId="63665B5F" w:rsidR="005C1DDF" w:rsidRPr="00F95697" w:rsidRDefault="00D5781B" w:rsidP="00B56482">
            <w:pPr>
              <w:pStyle w:val="TS2025Textrutainteraktiv"/>
            </w:pPr>
            <w:r>
              <w:t>Noora Vilonen</w:t>
            </w:r>
          </w:p>
        </w:tc>
        <w:tc>
          <w:tcPr>
            <w:tcW w:w="3402" w:type="dxa"/>
            <w:tcBorders>
              <w:top w:val="nil"/>
            </w:tcBorders>
            <w:noWrap/>
          </w:tcPr>
          <w:p w14:paraId="4E623EFF" w14:textId="7D021200" w:rsidR="005C1DDF" w:rsidRPr="00F95697" w:rsidRDefault="00D5781B" w:rsidP="00B56482">
            <w:pPr>
              <w:pStyle w:val="TS2025Textrutainteraktiv"/>
              <w:rPr>
                <w:rFonts w:ascii="Arial Nova Cond Light" w:hAnsi="Arial Nova Cond Light"/>
                <w:sz w:val="18"/>
                <w:szCs w:val="18"/>
              </w:rPr>
            </w:pPr>
            <w:r>
              <w:t>Noora.vilonen@epicalgroup.com</w:t>
            </w:r>
          </w:p>
        </w:tc>
        <w:tc>
          <w:tcPr>
            <w:tcW w:w="2835" w:type="dxa"/>
            <w:tcBorders>
              <w:top w:val="nil"/>
            </w:tcBorders>
          </w:tcPr>
          <w:p w14:paraId="2A178F96" w14:textId="20575EB7" w:rsidR="005C1DDF" w:rsidRPr="00F95697" w:rsidRDefault="00D5781B" w:rsidP="00B56482">
            <w:pPr>
              <w:pStyle w:val="TS2025Textrutainteraktiv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+46 73-217 98 10"/>
                    <w:maxLength w:val="25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+46 73-217 98 10</w:t>
            </w:r>
            <w:r>
              <w:fldChar w:fldCharType="end"/>
            </w:r>
          </w:p>
        </w:tc>
      </w:tr>
    </w:tbl>
    <w:p w14:paraId="5229B6B9" w14:textId="77777777" w:rsidR="005C1DDF" w:rsidRPr="00A349AF" w:rsidRDefault="005C1DDF" w:rsidP="00B56482">
      <w:pPr>
        <w:pStyle w:val="TS2025Tabellrubrik"/>
      </w:pPr>
      <w:r>
        <w:t>Employee</w:t>
      </w:r>
    </w:p>
    <w:tbl>
      <w:tblPr>
        <w:tblW w:w="9639" w:type="dxa"/>
        <w:tblBorders>
          <w:top w:val="single" w:sz="2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6803"/>
        <w:gridCol w:w="2836"/>
      </w:tblGrid>
      <w:tr w:rsidR="005C1DDF" w:rsidRPr="00A349AF" w14:paraId="63DFD08E" w14:textId="77777777" w:rsidTr="00B56482">
        <w:trPr>
          <w:cantSplit/>
          <w:trHeight w:hRule="exact" w:val="340"/>
        </w:trPr>
        <w:tc>
          <w:tcPr>
            <w:tcW w:w="6803" w:type="dxa"/>
            <w:tcBorders>
              <w:top w:val="single" w:sz="24" w:space="0" w:color="auto"/>
              <w:bottom w:val="nil"/>
            </w:tcBorders>
            <w:tcMar>
              <w:top w:w="34" w:type="dxa"/>
              <w:bottom w:w="0" w:type="dxa"/>
            </w:tcMar>
            <w:hideMark/>
          </w:tcPr>
          <w:p w14:paraId="2553A955" w14:textId="77777777" w:rsidR="005C1DDF" w:rsidRPr="0076195E" w:rsidRDefault="005C1DDF" w:rsidP="00B56482">
            <w:pPr>
              <w:pStyle w:val="TS2025Fltfrklaring"/>
            </w:pPr>
            <w:proofErr w:type="spellStart"/>
            <w:r>
              <w:t>Name</w:t>
            </w:r>
            <w:proofErr w:type="spellEnd"/>
          </w:p>
        </w:tc>
        <w:tc>
          <w:tcPr>
            <w:tcW w:w="2836" w:type="dxa"/>
            <w:tcBorders>
              <w:top w:val="single" w:sz="24" w:space="0" w:color="auto"/>
              <w:bottom w:val="nil"/>
            </w:tcBorders>
            <w:tcMar>
              <w:top w:w="34" w:type="dxa"/>
              <w:bottom w:w="0" w:type="dxa"/>
            </w:tcMar>
            <w:hideMark/>
          </w:tcPr>
          <w:p w14:paraId="1593D85B" w14:textId="77777777" w:rsidR="005C1DDF" w:rsidRPr="00F2721D" w:rsidRDefault="00F050F5" w:rsidP="00B56482">
            <w:pPr>
              <w:pStyle w:val="TS2025Fltfrklaring"/>
            </w:pPr>
            <w:r>
              <w:t xml:space="preserve">Personal </w:t>
            </w:r>
            <w:proofErr w:type="spellStart"/>
            <w:r>
              <w:t>identity</w:t>
            </w:r>
            <w:proofErr w:type="spellEnd"/>
            <w:r w:rsidR="005C1DDF" w:rsidRPr="00F2721D">
              <w:t xml:space="preserve"> </w:t>
            </w:r>
            <w:proofErr w:type="spellStart"/>
            <w:r w:rsidR="005C1DDF" w:rsidRPr="00F2721D">
              <w:t>number</w:t>
            </w:r>
            <w:proofErr w:type="spellEnd"/>
          </w:p>
        </w:tc>
      </w:tr>
      <w:tr w:rsidR="005C1DDF" w:rsidRPr="00A349AF" w14:paraId="22DEC1C1" w14:textId="77777777" w:rsidTr="00B56482">
        <w:trPr>
          <w:cantSplit/>
        </w:trPr>
        <w:tc>
          <w:tcPr>
            <w:tcW w:w="6803" w:type="dxa"/>
            <w:tcBorders>
              <w:top w:val="nil"/>
              <w:bottom w:val="single" w:sz="4" w:space="0" w:color="auto"/>
            </w:tcBorders>
          </w:tcPr>
          <w:p w14:paraId="1C50CBF4" w14:textId="1CAE0B46" w:rsidR="005C1DDF" w:rsidRPr="00A349AF" w:rsidRDefault="00D5781B" w:rsidP="00B56482">
            <w:pPr>
              <w:pStyle w:val="TS2025Textrutainteraktiv"/>
              <w:rPr>
                <w:rFonts w:ascii="Arial Nova Cond Light" w:hAnsi="Arial Nova Cond Light"/>
                <w:sz w:val="18"/>
                <w:szCs w:val="18"/>
              </w:rPr>
            </w:pPr>
            <w:r>
              <w:t>Thaer Saidi</w:t>
            </w:r>
          </w:p>
        </w:tc>
        <w:tc>
          <w:tcPr>
            <w:tcW w:w="2836" w:type="dxa"/>
            <w:tcBorders>
              <w:top w:val="nil"/>
              <w:bottom w:val="single" w:sz="4" w:space="0" w:color="auto"/>
            </w:tcBorders>
          </w:tcPr>
          <w:p w14:paraId="62AD067D" w14:textId="500CF96D" w:rsidR="005C1DDF" w:rsidRPr="001A3957" w:rsidRDefault="00D5781B" w:rsidP="00B56482">
            <w:pPr>
              <w:pStyle w:val="TS2025Textrutainteraktiv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198903059759"/>
                    <w:maxLength w:val="25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198903059759</w:t>
            </w:r>
            <w:r>
              <w:fldChar w:fldCharType="end"/>
            </w:r>
          </w:p>
        </w:tc>
      </w:tr>
      <w:tr w:rsidR="005C1DDF" w:rsidRPr="00A349AF" w14:paraId="7C21D44F" w14:textId="77777777" w:rsidTr="00B56482">
        <w:trPr>
          <w:cantSplit/>
          <w:trHeight w:hRule="exact" w:val="284"/>
        </w:trPr>
        <w:tc>
          <w:tcPr>
            <w:tcW w:w="9639" w:type="dxa"/>
            <w:gridSpan w:val="2"/>
            <w:tcBorders>
              <w:top w:val="single" w:sz="4" w:space="0" w:color="auto"/>
              <w:bottom w:val="nil"/>
            </w:tcBorders>
            <w:tcMar>
              <w:top w:w="28" w:type="dxa"/>
              <w:bottom w:w="0" w:type="dxa"/>
            </w:tcMar>
            <w:hideMark/>
          </w:tcPr>
          <w:p w14:paraId="56BBC282" w14:textId="77777777" w:rsidR="005C1DDF" w:rsidRPr="0076195E" w:rsidRDefault="005C1DDF" w:rsidP="00B56482">
            <w:pPr>
              <w:pStyle w:val="TS2025Fltfrklaring"/>
            </w:pPr>
            <w:proofErr w:type="spellStart"/>
            <w:r>
              <w:t>Address</w:t>
            </w:r>
            <w:proofErr w:type="spellEnd"/>
          </w:p>
        </w:tc>
      </w:tr>
      <w:tr w:rsidR="005C1DDF" w:rsidRPr="00F95697" w14:paraId="3C2FA292" w14:textId="77777777" w:rsidTr="00B56482">
        <w:trPr>
          <w:cantSplit/>
        </w:trPr>
        <w:tc>
          <w:tcPr>
            <w:tcW w:w="9639" w:type="dxa"/>
            <w:gridSpan w:val="2"/>
            <w:tcBorders>
              <w:top w:val="nil"/>
            </w:tcBorders>
          </w:tcPr>
          <w:p w14:paraId="38DAC7CC" w14:textId="238DD9E5" w:rsidR="005C1DDF" w:rsidRPr="00F95697" w:rsidRDefault="00D5781B" w:rsidP="00B56482">
            <w:pPr>
              <w:pStyle w:val="TS2025Textrutainteraktiv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Evenemangsgatan 34 LGH 2903 169 56 Solna"/>
                    <w:maxLength w:val="85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Evenemangsgatan 34 LGH 2903 169 56 Solna</w:t>
            </w:r>
            <w:r>
              <w:fldChar w:fldCharType="end"/>
            </w:r>
            <w:r>
              <w:t xml:space="preserve"> </w:t>
            </w:r>
          </w:p>
        </w:tc>
      </w:tr>
    </w:tbl>
    <w:p w14:paraId="0A7C7D21" w14:textId="77777777" w:rsidR="00482DF1" w:rsidRDefault="00482DF1" w:rsidP="00743B82">
      <w:pPr>
        <w:pStyle w:val="TS2025Lptext"/>
      </w:pPr>
    </w:p>
    <w:p w14:paraId="361AD4F9" w14:textId="77777777" w:rsidR="00742282" w:rsidRDefault="00DC37F7" w:rsidP="00DC37F7">
      <w:pPr>
        <w:pStyle w:val="TS2025Lptext"/>
        <w:rPr>
          <w:lang w:val="en-US"/>
        </w:rPr>
      </w:pPr>
      <w:r w:rsidRPr="00DC37F7">
        <w:rPr>
          <w:lang w:val="en-US"/>
        </w:rPr>
        <w:t>You are hereby notified, in accordance with Section 30 of the Swedish Employment Protection Act (LAS), that your employer intends to summarily dismiss you from your employment</w:t>
      </w:r>
      <w:r w:rsidR="00B745FB">
        <w:rPr>
          <w:lang w:val="en-US"/>
        </w:rPr>
        <w:t xml:space="preserve">/terminate you from your employment due to personal </w:t>
      </w:r>
      <w:proofErr w:type="spellStart"/>
      <w:proofErr w:type="gramStart"/>
      <w:r w:rsidR="00B745FB">
        <w:rPr>
          <w:lang w:val="en-US"/>
        </w:rPr>
        <w:t>reasons</w:t>
      </w:r>
      <w:r w:rsidRPr="00DC37F7">
        <w:rPr>
          <w:lang w:val="en-US"/>
        </w:rPr>
        <w:t>.</w:t>
      </w:r>
      <w:r w:rsidR="00B745FB" w:rsidRPr="00742282">
        <w:rPr>
          <w:lang w:val="en-US"/>
        </w:rPr>
        <w:t>Until</w:t>
      </w:r>
      <w:proofErr w:type="spellEnd"/>
      <w:proofErr w:type="gramEnd"/>
      <w:r w:rsidR="00B745FB" w:rsidRPr="00742282">
        <w:rPr>
          <w:lang w:val="en-US"/>
        </w:rPr>
        <w:t xml:space="preserve"> further notice from the company, you are released from your duties. During this period, you will retain your salary and all other employment benefits.</w:t>
      </w:r>
      <w:r w:rsidR="00742282">
        <w:rPr>
          <w:lang w:val="en-US"/>
        </w:rPr>
        <w:t xml:space="preserve"> </w:t>
      </w:r>
    </w:p>
    <w:p w14:paraId="773D6F31" w14:textId="40FC9CDE" w:rsidR="00DC37F7" w:rsidRPr="00DC37F7" w:rsidRDefault="00DC37F7" w:rsidP="00DC37F7">
      <w:pPr>
        <w:pStyle w:val="TS2025Lptext"/>
        <w:rPr>
          <w:lang w:val="en-US"/>
        </w:rPr>
      </w:pPr>
      <w:r w:rsidRPr="00DC37F7">
        <w:rPr>
          <w:lang w:val="en-US"/>
        </w:rPr>
        <w:t xml:space="preserve">You and your trade union </w:t>
      </w:r>
      <w:proofErr w:type="spellStart"/>
      <w:r w:rsidRPr="00DC37F7">
        <w:rPr>
          <w:lang w:val="en-US"/>
        </w:rPr>
        <w:t>organisation</w:t>
      </w:r>
      <w:proofErr w:type="spellEnd"/>
      <w:r w:rsidRPr="00DC37F7">
        <w:rPr>
          <w:lang w:val="en-US"/>
        </w:rPr>
        <w:t xml:space="preserve"> have the right to request consultations regarding the intended dismissal before it is executed. Such a request must be made within </w:t>
      </w:r>
      <w:r w:rsidR="00EB2388">
        <w:rPr>
          <w:lang w:val="en-US"/>
        </w:rPr>
        <w:t>two</w:t>
      </w:r>
      <w:r w:rsidR="00EB2388" w:rsidRPr="00DC37F7">
        <w:rPr>
          <w:lang w:val="en-US"/>
        </w:rPr>
        <w:t xml:space="preserve"> </w:t>
      </w:r>
      <w:r w:rsidRPr="00DC37F7">
        <w:rPr>
          <w:lang w:val="en-US"/>
        </w:rPr>
        <w:t>week</w:t>
      </w:r>
      <w:r w:rsidR="00EB2388">
        <w:rPr>
          <w:lang w:val="en-US"/>
        </w:rPr>
        <w:t>s</w:t>
      </w:r>
      <w:r w:rsidRPr="00DC37F7">
        <w:rPr>
          <w:lang w:val="en-US"/>
        </w:rPr>
        <w:t xml:space="preserve"> </w:t>
      </w:r>
      <w:proofErr w:type="gramStart"/>
      <w:r w:rsidRPr="00DC37F7">
        <w:rPr>
          <w:lang w:val="en-US"/>
        </w:rPr>
        <w:t>from</w:t>
      </w:r>
      <w:proofErr w:type="gramEnd"/>
      <w:r w:rsidRPr="00DC37F7">
        <w:rPr>
          <w:lang w:val="en-US"/>
        </w:rPr>
        <w:t xml:space="preserve"> the date you received this notification. Failure to do so will result in the loss of the right to </w:t>
      </w:r>
      <w:proofErr w:type="gramStart"/>
      <w:r w:rsidRPr="00DC37F7">
        <w:rPr>
          <w:lang w:val="en-US"/>
        </w:rPr>
        <w:t>consultations</w:t>
      </w:r>
      <w:proofErr w:type="gramEnd"/>
      <w:r w:rsidRPr="00DC37F7">
        <w:rPr>
          <w:lang w:val="en-US"/>
        </w:rPr>
        <w:t>.</w:t>
      </w:r>
    </w:p>
    <w:p w14:paraId="0ADF9BB9" w14:textId="77777777" w:rsidR="00DC37F7" w:rsidRPr="00DC37F7" w:rsidRDefault="00DC37F7" w:rsidP="00DC37F7">
      <w:pPr>
        <w:pStyle w:val="TS2025Lptext"/>
        <w:rPr>
          <w:lang w:val="en-US"/>
        </w:rPr>
      </w:pPr>
      <w:r w:rsidRPr="00DC37F7">
        <w:rPr>
          <w:lang w:val="en-US"/>
        </w:rPr>
        <w:t xml:space="preserve">At the same time as this notification, notice has been given to your trade union </w:t>
      </w:r>
      <w:proofErr w:type="spellStart"/>
      <w:r w:rsidRPr="00DC37F7">
        <w:rPr>
          <w:lang w:val="en-US"/>
        </w:rPr>
        <w:t>organisation</w:t>
      </w:r>
      <w:proofErr w:type="spellEnd"/>
      <w:r w:rsidRPr="00DC37F7">
        <w:rPr>
          <w:lang w:val="en-US"/>
        </w:rPr>
        <w:t>. Your employer has thereby also fulfilled its obligation to notify the trade union in accordance with LAS.</w:t>
      </w:r>
    </w:p>
    <w:p w14:paraId="3F65B17E" w14:textId="77777777" w:rsidR="00BB0F03" w:rsidRPr="00287068" w:rsidRDefault="00BB0F03" w:rsidP="00743B82">
      <w:pPr>
        <w:pStyle w:val="TS2025Lptext"/>
        <w:rPr>
          <w:lang w:val="en-US"/>
        </w:rPr>
      </w:pPr>
    </w:p>
    <w:p w14:paraId="3B570BD6" w14:textId="77777777" w:rsidR="00BB0F03" w:rsidRPr="00287068" w:rsidRDefault="00BB0F03" w:rsidP="00743B82">
      <w:pPr>
        <w:pStyle w:val="TS2025Lptext"/>
        <w:rPr>
          <w:lang w:val="en-US"/>
        </w:rPr>
      </w:pPr>
    </w:p>
    <w:p w14:paraId="156DDB26" w14:textId="77777777" w:rsidR="00BB0F03" w:rsidRPr="00287068" w:rsidRDefault="00BB0F03" w:rsidP="00743B82">
      <w:pPr>
        <w:pStyle w:val="TS2025Lptext"/>
        <w:rPr>
          <w:lang w:val="en-US"/>
        </w:rPr>
      </w:pPr>
    </w:p>
    <w:p w14:paraId="327D0271" w14:textId="77777777" w:rsidR="00BB0F03" w:rsidRPr="00287068" w:rsidRDefault="00BB0F03" w:rsidP="00BB0F03">
      <w:pPr>
        <w:pStyle w:val="TS2025Lptext"/>
        <w:rPr>
          <w:lang w:val="en-US"/>
        </w:rPr>
      </w:pPr>
    </w:p>
    <w:p w14:paraId="00D38764" w14:textId="77777777" w:rsidR="00BB0F03" w:rsidRPr="00287068" w:rsidRDefault="00BB0F03" w:rsidP="00BB0F03">
      <w:pPr>
        <w:pStyle w:val="TS2025Lptext"/>
        <w:rPr>
          <w:lang w:val="en-US"/>
        </w:rPr>
      </w:pPr>
    </w:p>
    <w:p w14:paraId="4DFDAEBD" w14:textId="77777777" w:rsidR="00BB0F03" w:rsidRPr="00287068" w:rsidRDefault="00BB0F03" w:rsidP="00BB0F03">
      <w:pPr>
        <w:pStyle w:val="TS2025Lptext"/>
        <w:rPr>
          <w:lang w:val="en-US"/>
        </w:rPr>
      </w:pPr>
    </w:p>
    <w:p w14:paraId="18257755" w14:textId="77777777" w:rsidR="00BB0F03" w:rsidRPr="00287068" w:rsidRDefault="00BB0F03" w:rsidP="00BB0F03">
      <w:pPr>
        <w:pStyle w:val="TS2025Lptext"/>
        <w:rPr>
          <w:lang w:val="en-US"/>
        </w:rPr>
      </w:pPr>
    </w:p>
    <w:p w14:paraId="705FC1AE" w14:textId="77777777" w:rsidR="00BB0F03" w:rsidRPr="00287068" w:rsidRDefault="00BB0F03" w:rsidP="00BB0F03">
      <w:pPr>
        <w:pStyle w:val="TS2025Lptext"/>
        <w:rPr>
          <w:lang w:val="en-US"/>
        </w:rPr>
      </w:pPr>
    </w:p>
    <w:p w14:paraId="24962D31" w14:textId="77777777" w:rsidR="00BB0F03" w:rsidRPr="00287068" w:rsidRDefault="00BB0F03" w:rsidP="00BB0F03">
      <w:pPr>
        <w:pStyle w:val="TS2025Lptext"/>
        <w:rPr>
          <w:lang w:val="en-US"/>
        </w:rPr>
      </w:pPr>
    </w:p>
    <w:p w14:paraId="305089BE" w14:textId="77777777" w:rsidR="00BB0F03" w:rsidRPr="00287068" w:rsidRDefault="00BB0F03" w:rsidP="00FC69DF">
      <w:pPr>
        <w:tabs>
          <w:tab w:val="clear" w:pos="3969"/>
          <w:tab w:val="clear" w:pos="6521"/>
          <w:tab w:val="left" w:pos="6237"/>
        </w:tabs>
        <w:rPr>
          <w:sz w:val="20"/>
          <w:lang w:val="en-US"/>
        </w:rPr>
      </w:pPr>
    </w:p>
    <w:tbl>
      <w:tblPr>
        <w:tblStyle w:val="TableGrid"/>
        <w:tblpPr w:tblpYSpec="bottom"/>
        <w:tblOverlap w:val="never"/>
        <w:tblW w:w="9639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4095"/>
        <w:gridCol w:w="1447"/>
        <w:gridCol w:w="4097"/>
      </w:tblGrid>
      <w:tr w:rsidR="00D2098E" w:rsidRPr="00D5781B" w14:paraId="30D36229" w14:textId="77777777" w:rsidTr="000B6B96">
        <w:trPr>
          <w:trHeight w:hRule="exact" w:val="340"/>
        </w:trPr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</w:tcPr>
          <w:p w14:paraId="1CC108CE" w14:textId="77777777" w:rsidR="00D2098E" w:rsidRPr="00287068" w:rsidRDefault="00D2098E" w:rsidP="008B0ECC">
            <w:pPr>
              <w:rPr>
                <w:lang w:val="en-US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</w:tcPr>
          <w:p w14:paraId="347B84F4" w14:textId="77777777" w:rsidR="00D2098E" w:rsidRPr="00287068" w:rsidRDefault="00D2098E" w:rsidP="008B0ECC">
            <w:pPr>
              <w:rPr>
                <w:lang w:val="en-US"/>
              </w:rPr>
            </w:pP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</w:tcPr>
          <w:p w14:paraId="01A84E60" w14:textId="77777777" w:rsidR="00D2098E" w:rsidRPr="00011568" w:rsidRDefault="00BD4744" w:rsidP="008B0ECC">
            <w:pPr>
              <w:pStyle w:val="TS2025Lptext"/>
              <w:rPr>
                <w:rStyle w:val="TS2025Rubrik3"/>
                <w:lang w:val="en-US"/>
              </w:rPr>
            </w:pPr>
            <w:r w:rsidRPr="00011568">
              <w:rPr>
                <w:rStyle w:val="TS2025Rubrik3"/>
                <w:lang w:val="en-US"/>
              </w:rPr>
              <w:t>I have rec</w:t>
            </w:r>
            <w:r w:rsidR="00011568" w:rsidRPr="00011568">
              <w:rPr>
                <w:rStyle w:val="TS2025Rubrik3"/>
                <w:lang w:val="en-US"/>
              </w:rPr>
              <w:t>eived this notice</w:t>
            </w:r>
          </w:p>
        </w:tc>
      </w:tr>
      <w:tr w:rsidR="00D2098E" w14:paraId="4F8F7E24" w14:textId="77777777" w:rsidTr="000B6B96">
        <w:trPr>
          <w:trHeight w:hRule="exact" w:val="284"/>
        </w:trPr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0" w:type="dxa"/>
            </w:tcMar>
          </w:tcPr>
          <w:p w14:paraId="38699BF5" w14:textId="77777777" w:rsidR="00D2098E" w:rsidRDefault="00011568" w:rsidP="008B0ECC">
            <w:pPr>
              <w:pStyle w:val="TS2025Fltfrklaring"/>
            </w:pPr>
            <w:r>
              <w:t>Place and date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0" w:type="dxa"/>
            </w:tcMar>
          </w:tcPr>
          <w:p w14:paraId="4690DBE9" w14:textId="77777777" w:rsidR="00D2098E" w:rsidRDefault="00D2098E" w:rsidP="008B0ECC"/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0" w:type="dxa"/>
            </w:tcMar>
          </w:tcPr>
          <w:p w14:paraId="3E5149F8" w14:textId="77777777" w:rsidR="00D2098E" w:rsidRDefault="00011568" w:rsidP="008B0ECC">
            <w:pPr>
              <w:pStyle w:val="TS2025Fltfrklaring"/>
            </w:pPr>
            <w:r>
              <w:t>Place and date</w:t>
            </w:r>
          </w:p>
        </w:tc>
      </w:tr>
      <w:tr w:rsidR="00D2098E" w14:paraId="17821DB0" w14:textId="77777777" w:rsidTr="000B6B96"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</w:tcPr>
          <w:p w14:paraId="4EE71D1E" w14:textId="6E9F6A7B" w:rsidR="00D2098E" w:rsidRDefault="003E7264" w:rsidP="008B0ECC">
            <w:pPr>
              <w:pStyle w:val="TS2025Textrutainteraktiv"/>
            </w:pPr>
            <w:r>
              <w:fldChar w:fldCharType="begin">
                <w:ffData>
                  <w:name w:val="Text40"/>
                  <w:enabled/>
                  <w:calcOnExit w:val="0"/>
                  <w:textInput>
                    <w:default w:val="Stockholm, 2026-02-20"/>
                    <w:maxLength w:val="40"/>
                  </w:textInput>
                </w:ffData>
              </w:fldChar>
            </w:r>
            <w:bookmarkStart w:id="0" w:name="Text4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Stockholm, 2026-02-20</w:t>
            </w:r>
            <w:r>
              <w:fldChar w:fldCharType="end"/>
            </w:r>
            <w:bookmarkEnd w:id="0"/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</w:tcPr>
          <w:p w14:paraId="1354F346" w14:textId="77777777" w:rsidR="00D2098E" w:rsidRDefault="00D2098E" w:rsidP="008B0ECC"/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</w:tcPr>
          <w:p w14:paraId="3D058312" w14:textId="67441015" w:rsidR="00D2098E" w:rsidRDefault="003E7264" w:rsidP="008B0ECC">
            <w:pPr>
              <w:pStyle w:val="TS2025Textrutainteraktiv"/>
            </w:pPr>
            <w:r>
              <w:fldChar w:fldCharType="begin">
                <w:ffData>
                  <w:name w:val="Text41"/>
                  <w:enabled/>
                  <w:calcOnExit w:val="0"/>
                  <w:textInput>
                    <w:default w:val="Stockholm, 2026-02-20"/>
                    <w:maxLength w:val="40"/>
                  </w:textInput>
                </w:ffData>
              </w:fldChar>
            </w:r>
            <w:bookmarkStart w:id="1" w:name="Text4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Stockholm, 2026-02-20</w:t>
            </w:r>
            <w:r>
              <w:fldChar w:fldCharType="end"/>
            </w:r>
            <w:bookmarkEnd w:id="1"/>
          </w:p>
        </w:tc>
      </w:tr>
      <w:tr w:rsidR="00D2098E" w14:paraId="6AB227CA" w14:textId="77777777" w:rsidTr="000B6B96">
        <w:trPr>
          <w:trHeight w:hRule="exact" w:val="340"/>
        </w:trPr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B99BBC" w14:textId="77777777" w:rsidR="00D2098E" w:rsidRDefault="00D2098E" w:rsidP="008B0ECC"/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</w:tcPr>
          <w:p w14:paraId="6C988157" w14:textId="77777777" w:rsidR="00D2098E" w:rsidRDefault="00D2098E" w:rsidP="008B0ECC"/>
        </w:tc>
        <w:tc>
          <w:tcPr>
            <w:tcW w:w="40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A6E529" w14:textId="77777777" w:rsidR="00D2098E" w:rsidRDefault="00D2098E" w:rsidP="008B0ECC"/>
        </w:tc>
      </w:tr>
      <w:tr w:rsidR="00D2098E" w14:paraId="32D0820B" w14:textId="77777777" w:rsidTr="000B6B96">
        <w:trPr>
          <w:trHeight w:hRule="exact" w:val="284"/>
        </w:trPr>
        <w:tc>
          <w:tcPr>
            <w:tcW w:w="409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28" w:type="dxa"/>
              <w:bottom w:w="0" w:type="dxa"/>
            </w:tcMar>
          </w:tcPr>
          <w:p w14:paraId="4FAD5EAD" w14:textId="77777777" w:rsidR="00D2098E" w:rsidRDefault="002B6A18" w:rsidP="008B0ECC">
            <w:pPr>
              <w:pStyle w:val="TS2025Fltfrklaring"/>
            </w:pPr>
            <w:proofErr w:type="spellStart"/>
            <w:r w:rsidRPr="002B6A18">
              <w:t>Employer's</w:t>
            </w:r>
            <w:proofErr w:type="spellEnd"/>
            <w:r w:rsidRPr="002B6A18">
              <w:t xml:space="preserve"> </w:t>
            </w:r>
            <w:proofErr w:type="spellStart"/>
            <w:r w:rsidRPr="002B6A18">
              <w:t>signature</w:t>
            </w:r>
            <w:proofErr w:type="spellEnd"/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0" w:type="dxa"/>
            </w:tcMar>
          </w:tcPr>
          <w:p w14:paraId="4915FB13" w14:textId="77777777" w:rsidR="00D2098E" w:rsidRDefault="00D2098E" w:rsidP="008B0ECC"/>
        </w:tc>
        <w:tc>
          <w:tcPr>
            <w:tcW w:w="4097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28" w:type="dxa"/>
              <w:bottom w:w="0" w:type="dxa"/>
            </w:tcMar>
          </w:tcPr>
          <w:p w14:paraId="6B4DD4C7" w14:textId="77777777" w:rsidR="00011568" w:rsidRPr="000B6B96" w:rsidRDefault="00011568" w:rsidP="00011568">
            <w:pPr>
              <w:pStyle w:val="TS2025Lptext"/>
            </w:pPr>
            <w:proofErr w:type="spellStart"/>
            <w:r w:rsidRPr="000B6B96">
              <w:t>Employee's</w:t>
            </w:r>
            <w:proofErr w:type="spellEnd"/>
            <w:r w:rsidRPr="000B6B96">
              <w:t xml:space="preserve"> </w:t>
            </w:r>
            <w:proofErr w:type="spellStart"/>
            <w:r w:rsidRPr="000B6B96">
              <w:t>signature</w:t>
            </w:r>
            <w:proofErr w:type="spellEnd"/>
          </w:p>
          <w:p w14:paraId="23E8BE12" w14:textId="77777777" w:rsidR="00D2098E" w:rsidRDefault="00D2098E" w:rsidP="008B0ECC">
            <w:pPr>
              <w:pStyle w:val="TS2025Fltfrklaring"/>
            </w:pPr>
          </w:p>
        </w:tc>
      </w:tr>
    </w:tbl>
    <w:p w14:paraId="0419C11B" w14:textId="77777777" w:rsidR="000B6B96" w:rsidRPr="000B6B96" w:rsidRDefault="000B6B96" w:rsidP="000B6B96">
      <w:pPr>
        <w:pStyle w:val="TS2025Lptext"/>
        <w:rPr>
          <w:lang w:val="en-US"/>
        </w:rPr>
      </w:pPr>
    </w:p>
    <w:p w14:paraId="6B11EBDE" w14:textId="77777777" w:rsidR="006E0F7B" w:rsidRPr="00743B82" w:rsidRDefault="006E0F7B" w:rsidP="00743B82">
      <w:pPr>
        <w:pStyle w:val="TS2025Lptext"/>
      </w:pPr>
    </w:p>
    <w:sectPr w:rsidR="006E0F7B" w:rsidRPr="00743B82" w:rsidSect="003271FF"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16840" w:code="9"/>
      <w:pgMar w:top="1134" w:right="1134" w:bottom="1134" w:left="1134" w:header="85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2BF55" w14:textId="77777777" w:rsidR="00C22D06" w:rsidRDefault="00C22D06">
      <w:r>
        <w:separator/>
      </w:r>
    </w:p>
  </w:endnote>
  <w:endnote w:type="continuationSeparator" w:id="0">
    <w:p w14:paraId="60AE1CEF" w14:textId="77777777" w:rsidR="00C22D06" w:rsidRDefault="00C22D06">
      <w:r>
        <w:continuationSeparator/>
      </w:r>
    </w:p>
  </w:endnote>
  <w:endnote w:type="continuationNotice" w:id="1">
    <w:p w14:paraId="0DDD1902" w14:textId="77777777" w:rsidR="00C22D06" w:rsidRDefault="00C22D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1007236"/>
      <w:docPartObj>
        <w:docPartGallery w:val="Page Numbers (Bottom of Page)"/>
        <w:docPartUnique/>
      </w:docPartObj>
    </w:sdtPr>
    <w:sdtContent>
      <w:p w14:paraId="460D857B" w14:textId="77777777" w:rsidR="00D367BE" w:rsidRDefault="00D367BE" w:rsidP="005D3B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B0F03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FC6910F" w14:textId="77777777" w:rsidR="00125AF0" w:rsidRDefault="00125AF0" w:rsidP="00D367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rial Nova" w:hAnsi="Arial Nova"/>
        <w:sz w:val="16"/>
        <w:szCs w:val="16"/>
      </w:rPr>
      <w:id w:val="-323204669"/>
      <w:docPartObj>
        <w:docPartGallery w:val="Page Numbers (Bottom of Page)"/>
        <w:docPartUnique/>
      </w:docPartObj>
    </w:sdtPr>
    <w:sdtContent>
      <w:p w14:paraId="54004770" w14:textId="77777777" w:rsidR="00D367BE" w:rsidRPr="00A349AF" w:rsidRDefault="00D367BE" w:rsidP="00A349AF">
        <w:pPr>
          <w:pStyle w:val="Footer"/>
          <w:framePr w:wrap="none" w:vAnchor="text" w:hAnchor="page" w:x="10305"/>
          <w:rPr>
            <w:rStyle w:val="PageNumber"/>
            <w:rFonts w:ascii="Arial Nova" w:hAnsi="Arial Nova"/>
            <w:sz w:val="16"/>
            <w:szCs w:val="16"/>
          </w:rPr>
        </w:pPr>
        <w:r w:rsidRPr="00A349AF">
          <w:rPr>
            <w:rStyle w:val="PageNumber"/>
            <w:rFonts w:ascii="Arial Nova" w:hAnsi="Arial Nova"/>
            <w:sz w:val="16"/>
            <w:szCs w:val="16"/>
          </w:rPr>
          <w:fldChar w:fldCharType="begin"/>
        </w:r>
        <w:r w:rsidRPr="00A349AF">
          <w:rPr>
            <w:rStyle w:val="PageNumber"/>
            <w:rFonts w:ascii="Arial Nova" w:hAnsi="Arial Nova"/>
            <w:sz w:val="16"/>
            <w:szCs w:val="16"/>
          </w:rPr>
          <w:instrText xml:space="preserve"> PAGE </w:instrText>
        </w:r>
        <w:r w:rsidRPr="00A349AF">
          <w:rPr>
            <w:rStyle w:val="PageNumber"/>
            <w:rFonts w:ascii="Arial Nova" w:hAnsi="Arial Nova"/>
            <w:sz w:val="16"/>
            <w:szCs w:val="16"/>
          </w:rPr>
          <w:fldChar w:fldCharType="separate"/>
        </w:r>
        <w:r w:rsidRPr="00A349AF">
          <w:rPr>
            <w:rStyle w:val="PageNumber"/>
            <w:rFonts w:ascii="Arial Nova" w:hAnsi="Arial Nova"/>
            <w:noProof/>
            <w:sz w:val="16"/>
            <w:szCs w:val="16"/>
          </w:rPr>
          <w:t>2</w:t>
        </w:r>
        <w:r w:rsidRPr="00A349AF">
          <w:rPr>
            <w:rStyle w:val="PageNumber"/>
            <w:rFonts w:ascii="Arial Nova" w:hAnsi="Arial Nova"/>
            <w:sz w:val="16"/>
            <w:szCs w:val="16"/>
          </w:rPr>
          <w:fldChar w:fldCharType="end"/>
        </w:r>
      </w:p>
    </w:sdtContent>
  </w:sdt>
  <w:tbl>
    <w:tblPr>
      <w:tblW w:w="9260" w:type="dxa"/>
      <w:tblLayout w:type="fixed"/>
      <w:tblLook w:val="06A0" w:firstRow="1" w:lastRow="0" w:firstColumn="1" w:lastColumn="0" w:noHBand="1" w:noVBand="1"/>
    </w:tblPr>
    <w:tblGrid>
      <w:gridCol w:w="1644"/>
      <w:gridCol w:w="5973"/>
      <w:gridCol w:w="1643"/>
    </w:tblGrid>
    <w:tr w:rsidR="00D367BE" w:rsidRPr="00D56870" w14:paraId="496A14F4" w14:textId="77777777" w:rsidTr="00D367BE">
      <w:trPr>
        <w:trHeight w:val="300"/>
      </w:trPr>
      <w:tc>
        <w:tcPr>
          <w:tcW w:w="1644" w:type="dxa"/>
        </w:tcPr>
        <w:p w14:paraId="29C1844E" w14:textId="473D523B" w:rsidR="00D367BE" w:rsidRPr="00D367BE" w:rsidRDefault="00D367BE" w:rsidP="00D367BE">
          <w:pPr>
            <w:pStyle w:val="Header"/>
            <w:ind w:left="-115" w:right="360"/>
            <w:rPr>
              <w:sz w:val="16"/>
              <w:szCs w:val="16"/>
            </w:rPr>
          </w:pPr>
          <w:r w:rsidRPr="00D367BE">
            <w:rPr>
              <w:rFonts w:ascii="Arial Nova Cond" w:hAnsi="Arial Nova Cond"/>
              <w:sz w:val="16"/>
              <w:szCs w:val="16"/>
            </w:rPr>
            <w:fldChar w:fldCharType="begin"/>
          </w:r>
          <w:r w:rsidRPr="00D367BE">
            <w:rPr>
              <w:rFonts w:ascii="Arial Nova Cond" w:hAnsi="Arial Nova Cond"/>
              <w:sz w:val="16"/>
              <w:szCs w:val="16"/>
            </w:rPr>
            <w:instrText xml:space="preserve"> TIME \@ "yyyy-MM-dd" </w:instrText>
          </w:r>
          <w:r w:rsidRPr="00D367BE">
            <w:rPr>
              <w:rFonts w:ascii="Arial Nova Cond" w:hAnsi="Arial Nova Cond"/>
              <w:sz w:val="16"/>
              <w:szCs w:val="16"/>
            </w:rPr>
            <w:fldChar w:fldCharType="separate"/>
          </w:r>
          <w:r w:rsidR="004B24BA">
            <w:rPr>
              <w:rFonts w:ascii="Arial Nova Cond" w:hAnsi="Arial Nova Cond"/>
              <w:noProof/>
              <w:sz w:val="16"/>
              <w:szCs w:val="16"/>
            </w:rPr>
            <w:t>2026-02-20</w:t>
          </w:r>
          <w:r w:rsidRPr="00D367BE">
            <w:rPr>
              <w:rFonts w:ascii="Arial Nova Cond" w:hAnsi="Arial Nova Cond"/>
              <w:sz w:val="16"/>
              <w:szCs w:val="16"/>
            </w:rPr>
            <w:fldChar w:fldCharType="end"/>
          </w:r>
        </w:p>
      </w:tc>
      <w:tc>
        <w:tcPr>
          <w:tcW w:w="5973" w:type="dxa"/>
        </w:tcPr>
        <w:p w14:paraId="7FFD7E65" w14:textId="77777777" w:rsidR="00D367BE" w:rsidRPr="00D56870" w:rsidRDefault="00743B82" w:rsidP="00D367BE">
          <w:pPr>
            <w:pStyle w:val="Header"/>
            <w:jc w:val="center"/>
            <w:rPr>
              <w:sz w:val="16"/>
              <w:szCs w:val="16"/>
            </w:rPr>
          </w:pPr>
          <w:r w:rsidRPr="00743B82">
            <w:rPr>
              <w:rFonts w:ascii="Arial Nova Cond" w:hAnsi="Arial Nova Cond"/>
              <w:sz w:val="16"/>
              <w:szCs w:val="16"/>
            </w:rPr>
            <w:t>UNDERRÄTTELSE TILL ANSTÄLLD OM AVSKEDANDE</w:t>
          </w:r>
        </w:p>
      </w:tc>
      <w:tc>
        <w:tcPr>
          <w:tcW w:w="1643" w:type="dxa"/>
        </w:tcPr>
        <w:p w14:paraId="3AE6F5A2" w14:textId="77777777" w:rsidR="00D367BE" w:rsidRPr="00D56870" w:rsidRDefault="00D367BE" w:rsidP="00D367BE">
          <w:pPr>
            <w:pStyle w:val="Header"/>
            <w:tabs>
              <w:tab w:val="left" w:pos="1318"/>
              <w:tab w:val="left" w:pos="1505"/>
            </w:tabs>
            <w:ind w:right="-115"/>
            <w:rPr>
              <w:sz w:val="16"/>
              <w:szCs w:val="16"/>
            </w:rPr>
          </w:pPr>
          <w:r w:rsidRPr="00D56870">
            <w:rPr>
              <w:sz w:val="16"/>
              <w:szCs w:val="16"/>
            </w:rPr>
            <w:tab/>
          </w:r>
          <w:r w:rsidRPr="00D56870">
            <w:rPr>
              <w:sz w:val="16"/>
              <w:szCs w:val="16"/>
            </w:rPr>
            <w:tab/>
          </w:r>
        </w:p>
      </w:tc>
    </w:tr>
  </w:tbl>
  <w:p w14:paraId="05B2AAF6" w14:textId="77777777" w:rsidR="0135B989" w:rsidRPr="00D56870" w:rsidRDefault="0135B989" w:rsidP="0135B9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16398912"/>
      <w:docPartObj>
        <w:docPartGallery w:val="Page Numbers (Bottom of Page)"/>
        <w:docPartUnique/>
      </w:docPartObj>
    </w:sdtPr>
    <w:sdtContent>
      <w:p w14:paraId="5B867D37" w14:textId="77777777" w:rsidR="00D367BE" w:rsidRDefault="00D367BE" w:rsidP="005D3B86">
        <w:pPr>
          <w:pStyle w:val="Footer"/>
          <w:framePr w:wrap="none" w:vAnchor="text" w:hAnchor="margin" w:xAlign="right" w:y="1"/>
          <w:rPr>
            <w:rStyle w:val="PageNumber"/>
          </w:rPr>
        </w:pPr>
        <w:r w:rsidRPr="00D367BE">
          <w:rPr>
            <w:rStyle w:val="PageNumber"/>
            <w:rFonts w:ascii="Arial Nova Cond" w:hAnsi="Arial Nova Cond"/>
            <w:sz w:val="16"/>
            <w:szCs w:val="16"/>
          </w:rPr>
          <w:fldChar w:fldCharType="begin"/>
        </w:r>
        <w:r w:rsidRPr="00D367BE">
          <w:rPr>
            <w:rStyle w:val="PageNumber"/>
            <w:rFonts w:ascii="Arial Nova Cond" w:hAnsi="Arial Nova Cond"/>
            <w:sz w:val="16"/>
            <w:szCs w:val="16"/>
          </w:rPr>
          <w:instrText xml:space="preserve"> PAGE </w:instrText>
        </w:r>
        <w:r w:rsidRPr="00D367BE">
          <w:rPr>
            <w:rStyle w:val="PageNumber"/>
            <w:rFonts w:ascii="Arial Nova Cond" w:hAnsi="Arial Nova Cond"/>
            <w:sz w:val="16"/>
            <w:szCs w:val="16"/>
          </w:rPr>
          <w:fldChar w:fldCharType="separate"/>
        </w:r>
        <w:r w:rsidRPr="00D367BE">
          <w:rPr>
            <w:rStyle w:val="PageNumber"/>
            <w:rFonts w:ascii="Arial Nova Cond" w:hAnsi="Arial Nova Cond"/>
            <w:noProof/>
            <w:sz w:val="16"/>
            <w:szCs w:val="16"/>
          </w:rPr>
          <w:t>1</w:t>
        </w:r>
        <w:r w:rsidRPr="00D367BE">
          <w:rPr>
            <w:rStyle w:val="PageNumber"/>
            <w:rFonts w:ascii="Arial Nova Cond" w:hAnsi="Arial Nova Cond"/>
            <w:sz w:val="16"/>
            <w:szCs w:val="16"/>
          </w:rPr>
          <w:fldChar w:fldCharType="end"/>
        </w:r>
      </w:p>
    </w:sdtContent>
  </w:sdt>
  <w:tbl>
    <w:tblPr>
      <w:tblW w:w="9639" w:type="dxa"/>
      <w:tblLayout w:type="fixed"/>
      <w:tblLook w:val="06A0" w:firstRow="1" w:lastRow="0" w:firstColumn="1" w:lastColumn="0" w:noHBand="1" w:noVBand="1"/>
    </w:tblPr>
    <w:tblGrid>
      <w:gridCol w:w="1706"/>
      <w:gridCol w:w="6227"/>
      <w:gridCol w:w="1706"/>
    </w:tblGrid>
    <w:tr w:rsidR="00D367BE" w:rsidRPr="00D5781B" w14:paraId="6764487E" w14:textId="77777777" w:rsidTr="00D367BE">
      <w:trPr>
        <w:trHeight w:val="300"/>
      </w:trPr>
      <w:tc>
        <w:tcPr>
          <w:tcW w:w="1706" w:type="dxa"/>
        </w:tcPr>
        <w:p w14:paraId="517E9BB8" w14:textId="2F619F6E" w:rsidR="00D367BE" w:rsidRPr="00A349AF" w:rsidRDefault="00D367BE" w:rsidP="00D367BE">
          <w:pPr>
            <w:pStyle w:val="Header"/>
            <w:ind w:left="-115" w:right="360"/>
            <w:rPr>
              <w:sz w:val="16"/>
              <w:szCs w:val="16"/>
            </w:rPr>
          </w:pPr>
          <w:r w:rsidRPr="00A349AF">
            <w:rPr>
              <w:rFonts w:ascii="Arial Nova Cond" w:hAnsi="Arial Nova Cond"/>
              <w:sz w:val="16"/>
              <w:szCs w:val="16"/>
            </w:rPr>
            <w:fldChar w:fldCharType="begin"/>
          </w:r>
          <w:r w:rsidRPr="00A349AF">
            <w:rPr>
              <w:rFonts w:ascii="Arial Nova Cond" w:hAnsi="Arial Nova Cond"/>
              <w:sz w:val="16"/>
              <w:szCs w:val="16"/>
            </w:rPr>
            <w:instrText xml:space="preserve"> TIME \@ "yyyy-MM-dd" </w:instrText>
          </w:r>
          <w:r w:rsidRPr="00A349AF">
            <w:rPr>
              <w:rFonts w:ascii="Arial Nova Cond" w:hAnsi="Arial Nova Cond"/>
              <w:sz w:val="16"/>
              <w:szCs w:val="16"/>
            </w:rPr>
            <w:fldChar w:fldCharType="separate"/>
          </w:r>
          <w:r w:rsidR="004B24BA">
            <w:rPr>
              <w:rFonts w:ascii="Arial Nova Cond" w:hAnsi="Arial Nova Cond"/>
              <w:noProof/>
              <w:sz w:val="16"/>
              <w:szCs w:val="16"/>
            </w:rPr>
            <w:t>2026-02-20</w:t>
          </w:r>
          <w:r w:rsidRPr="00A349AF">
            <w:rPr>
              <w:rFonts w:ascii="Arial Nova Cond" w:hAnsi="Arial Nova Cond"/>
              <w:sz w:val="16"/>
              <w:szCs w:val="16"/>
            </w:rPr>
            <w:fldChar w:fldCharType="end"/>
          </w:r>
        </w:p>
      </w:tc>
      <w:tc>
        <w:tcPr>
          <w:tcW w:w="6227" w:type="dxa"/>
        </w:tcPr>
        <w:p w14:paraId="0128BB89" w14:textId="0103E656" w:rsidR="00D367BE" w:rsidRPr="00791611" w:rsidRDefault="00791611" w:rsidP="00D367BE">
          <w:pPr>
            <w:pStyle w:val="Header"/>
            <w:jc w:val="center"/>
            <w:rPr>
              <w:sz w:val="16"/>
              <w:szCs w:val="16"/>
              <w:lang w:val="en-US"/>
            </w:rPr>
          </w:pPr>
          <w:r w:rsidRPr="00791611">
            <w:rPr>
              <w:rFonts w:ascii="Arial Nova Cond" w:hAnsi="Arial Nova Cond"/>
              <w:sz w:val="16"/>
              <w:szCs w:val="16"/>
              <w:lang w:val="en-US"/>
            </w:rPr>
            <w:t>NOTI</w:t>
          </w:r>
          <w:r w:rsidR="00DC37F7">
            <w:rPr>
              <w:rFonts w:ascii="Arial Nova Cond" w:hAnsi="Arial Nova Cond"/>
              <w:sz w:val="16"/>
              <w:szCs w:val="16"/>
              <w:lang w:val="en-US"/>
            </w:rPr>
            <w:t>FICATION OF INTENDED SUMMARY DISMISSAL</w:t>
          </w:r>
          <w:r w:rsidR="00EB2388">
            <w:rPr>
              <w:rFonts w:ascii="Arial Nova Cond" w:hAnsi="Arial Nova Cond"/>
              <w:sz w:val="16"/>
              <w:szCs w:val="16"/>
              <w:lang w:val="en-US"/>
            </w:rPr>
            <w:t xml:space="preserve"> / TERMINATION DUE TO PERSONAL REASONS</w:t>
          </w:r>
        </w:p>
      </w:tc>
      <w:tc>
        <w:tcPr>
          <w:tcW w:w="1706" w:type="dxa"/>
        </w:tcPr>
        <w:p w14:paraId="12AF3A82" w14:textId="77777777" w:rsidR="00D367BE" w:rsidRPr="00791611" w:rsidRDefault="00D367BE" w:rsidP="00D367BE">
          <w:pPr>
            <w:pStyle w:val="Header"/>
            <w:tabs>
              <w:tab w:val="left" w:pos="1505"/>
            </w:tabs>
            <w:ind w:right="-115"/>
            <w:rPr>
              <w:sz w:val="16"/>
              <w:szCs w:val="16"/>
              <w:lang w:val="en-US"/>
            </w:rPr>
          </w:pPr>
          <w:r w:rsidRPr="00791611">
            <w:rPr>
              <w:sz w:val="16"/>
              <w:szCs w:val="16"/>
              <w:lang w:val="en-US"/>
            </w:rPr>
            <w:tab/>
          </w:r>
        </w:p>
      </w:tc>
    </w:tr>
  </w:tbl>
  <w:p w14:paraId="0D3E091E" w14:textId="77777777" w:rsidR="0135B989" w:rsidRPr="00791611" w:rsidRDefault="0135B989" w:rsidP="00D367B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6E32B" w14:textId="77777777" w:rsidR="00C22D06" w:rsidRDefault="00C22D06">
      <w:r>
        <w:separator/>
      </w:r>
    </w:p>
  </w:footnote>
  <w:footnote w:type="continuationSeparator" w:id="0">
    <w:p w14:paraId="0C9C5182" w14:textId="77777777" w:rsidR="00C22D06" w:rsidRDefault="00C22D06">
      <w:r>
        <w:continuationSeparator/>
      </w:r>
    </w:p>
  </w:footnote>
  <w:footnote w:type="continuationNotice" w:id="1">
    <w:p w14:paraId="7B998A06" w14:textId="77777777" w:rsidR="00C22D06" w:rsidRDefault="00C22D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A5AE8" w14:textId="343E36A5" w:rsidR="007A1AD2" w:rsidRDefault="007A1AD2">
    <w:r w:rsidRPr="001B7DC1">
      <w:rPr>
        <w:rFonts w:ascii="Calibri" w:eastAsia="Calibri" w:hAnsi="Calibri"/>
        <w:noProof/>
        <w:color w:val="240041"/>
        <w:sz w:val="22"/>
        <w:szCs w:val="22"/>
        <w:lang w:val="fi-FI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1C332E7" wp14:editId="3BFC3D23">
              <wp:simplePos x="0" y="0"/>
              <wp:positionH relativeFrom="page">
                <wp:posOffset>720090</wp:posOffset>
              </wp:positionH>
              <wp:positionV relativeFrom="page">
                <wp:posOffset>354965</wp:posOffset>
              </wp:positionV>
              <wp:extent cx="1126490" cy="359410"/>
              <wp:effectExtent l="0" t="0" r="0" b="2540"/>
              <wp:wrapNone/>
              <wp:docPr id="8" name="Freeform 5">
                <a:extLst xmlns:a="http://schemas.openxmlformats.org/drawingml/2006/main">
                  <a:ext uri="{FF2B5EF4-FFF2-40B4-BE49-F238E27FC236}">
                    <a16:creationId xmlns:a16="http://schemas.microsoft.com/office/drawing/2014/main" id="{BE7B3D8F-D096-769E-5FEA-A2BA89442987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126490" cy="359410"/>
                      </a:xfrm>
                      <a:custGeom>
                        <a:avLst/>
                        <a:gdLst>
                          <a:gd name="T0" fmla="*/ 3866 w 4177"/>
                          <a:gd name="T1" fmla="*/ 935 h 1335"/>
                          <a:gd name="T2" fmla="*/ 3993 w 4177"/>
                          <a:gd name="T3" fmla="*/ 909 h 1335"/>
                          <a:gd name="T4" fmla="*/ 4168 w 4177"/>
                          <a:gd name="T5" fmla="*/ 1002 h 1335"/>
                          <a:gd name="T6" fmla="*/ 805 w 4177"/>
                          <a:gd name="T7" fmla="*/ 972 h 1335"/>
                          <a:gd name="T8" fmla="*/ 459 w 4177"/>
                          <a:gd name="T9" fmla="*/ 1027 h 1335"/>
                          <a:gd name="T10" fmla="*/ 222 w 4177"/>
                          <a:gd name="T11" fmla="*/ 842 h 1335"/>
                          <a:gd name="T12" fmla="*/ 121 w 4177"/>
                          <a:gd name="T13" fmla="*/ 534 h 1335"/>
                          <a:gd name="T14" fmla="*/ 371 w 4177"/>
                          <a:gd name="T15" fmla="*/ 310 h 1335"/>
                          <a:gd name="T16" fmla="*/ 660 w 4177"/>
                          <a:gd name="T17" fmla="*/ 278 h 1335"/>
                          <a:gd name="T18" fmla="*/ 853 w 4177"/>
                          <a:gd name="T19" fmla="*/ 421 h 1335"/>
                          <a:gd name="T20" fmla="*/ 860 w 4177"/>
                          <a:gd name="T21" fmla="*/ 616 h 1335"/>
                          <a:gd name="T22" fmla="*/ 671 w 4177"/>
                          <a:gd name="T23" fmla="*/ 743 h 1335"/>
                          <a:gd name="T24" fmla="*/ 309 w 4177"/>
                          <a:gd name="T25" fmla="*/ 750 h 1335"/>
                          <a:gd name="T26" fmla="*/ 538 w 4177"/>
                          <a:gd name="T27" fmla="*/ 926 h 1335"/>
                          <a:gd name="T28" fmla="*/ 777 w 4177"/>
                          <a:gd name="T29" fmla="*/ 849 h 1335"/>
                          <a:gd name="T30" fmla="*/ 335 w 4177"/>
                          <a:gd name="T31" fmla="*/ 500 h 1335"/>
                          <a:gd name="T32" fmla="*/ 616 w 4177"/>
                          <a:gd name="T33" fmla="*/ 639 h 1335"/>
                          <a:gd name="T34" fmla="*/ 761 w 4177"/>
                          <a:gd name="T35" fmla="*/ 509 h 1335"/>
                          <a:gd name="T36" fmla="*/ 591 w 4177"/>
                          <a:gd name="T37" fmla="*/ 379 h 1335"/>
                          <a:gd name="T38" fmla="*/ 1664 w 4177"/>
                          <a:gd name="T39" fmla="*/ 352 h 1335"/>
                          <a:gd name="T40" fmla="*/ 1787 w 4177"/>
                          <a:gd name="T41" fmla="*/ 625 h 1335"/>
                          <a:gd name="T42" fmla="*/ 1685 w 4177"/>
                          <a:gd name="T43" fmla="*/ 928 h 1335"/>
                          <a:gd name="T44" fmla="*/ 1402 w 4177"/>
                          <a:gd name="T45" fmla="*/ 1039 h 1335"/>
                          <a:gd name="T46" fmla="*/ 1151 w 4177"/>
                          <a:gd name="T47" fmla="*/ 893 h 1335"/>
                          <a:gd name="T48" fmla="*/ 1026 w 4177"/>
                          <a:gd name="T49" fmla="*/ 694 h 1335"/>
                          <a:gd name="T50" fmla="*/ 1137 w 4177"/>
                          <a:gd name="T51" fmla="*/ 423 h 1335"/>
                          <a:gd name="T52" fmla="*/ 1429 w 4177"/>
                          <a:gd name="T53" fmla="*/ 264 h 1335"/>
                          <a:gd name="T54" fmla="*/ 1605 w 4177"/>
                          <a:gd name="T55" fmla="*/ 842 h 1335"/>
                          <a:gd name="T56" fmla="*/ 1655 w 4177"/>
                          <a:gd name="T57" fmla="*/ 539 h 1335"/>
                          <a:gd name="T58" fmla="*/ 1439 w 4177"/>
                          <a:gd name="T59" fmla="*/ 379 h 1335"/>
                          <a:gd name="T60" fmla="*/ 1203 w 4177"/>
                          <a:gd name="T61" fmla="*/ 518 h 1335"/>
                          <a:gd name="T62" fmla="*/ 1247 w 4177"/>
                          <a:gd name="T63" fmla="*/ 844 h 1335"/>
                          <a:gd name="T64" fmla="*/ 1999 w 4177"/>
                          <a:gd name="T65" fmla="*/ 7 h 1335"/>
                          <a:gd name="T66" fmla="*/ 2033 w 4177"/>
                          <a:gd name="T67" fmla="*/ 139 h 1335"/>
                          <a:gd name="T68" fmla="*/ 1907 w 4177"/>
                          <a:gd name="T69" fmla="*/ 144 h 1335"/>
                          <a:gd name="T70" fmla="*/ 1914 w 4177"/>
                          <a:gd name="T71" fmla="*/ 19 h 1335"/>
                          <a:gd name="T72" fmla="*/ 2859 w 4177"/>
                          <a:gd name="T73" fmla="*/ 810 h 1335"/>
                          <a:gd name="T74" fmla="*/ 2669 w 4177"/>
                          <a:gd name="T75" fmla="*/ 1013 h 1335"/>
                          <a:gd name="T76" fmla="*/ 2370 w 4177"/>
                          <a:gd name="T77" fmla="*/ 1011 h 1335"/>
                          <a:gd name="T78" fmla="*/ 2185 w 4177"/>
                          <a:gd name="T79" fmla="*/ 833 h 1335"/>
                          <a:gd name="T80" fmla="*/ 2172 w 4177"/>
                          <a:gd name="T81" fmla="*/ 518 h 1335"/>
                          <a:gd name="T82" fmla="*/ 2395 w 4177"/>
                          <a:gd name="T83" fmla="*/ 283 h 1335"/>
                          <a:gd name="T84" fmla="*/ 2699 w 4177"/>
                          <a:gd name="T85" fmla="*/ 308 h 1335"/>
                          <a:gd name="T86" fmla="*/ 2711 w 4177"/>
                          <a:gd name="T87" fmla="*/ 465 h 1335"/>
                          <a:gd name="T88" fmla="*/ 2451 w 4177"/>
                          <a:gd name="T89" fmla="*/ 386 h 1335"/>
                          <a:gd name="T90" fmla="*/ 2289 w 4177"/>
                          <a:gd name="T91" fmla="*/ 539 h 1335"/>
                          <a:gd name="T92" fmla="*/ 2322 w 4177"/>
                          <a:gd name="T93" fmla="*/ 837 h 1335"/>
                          <a:gd name="T94" fmla="*/ 2594 w 4177"/>
                          <a:gd name="T95" fmla="*/ 918 h 1335"/>
                          <a:gd name="T96" fmla="*/ 3709 w 4177"/>
                          <a:gd name="T97" fmla="*/ 333 h 1335"/>
                          <a:gd name="T98" fmla="*/ 3709 w 4177"/>
                          <a:gd name="T99" fmla="*/ 1023 h 1335"/>
                          <a:gd name="T100" fmla="*/ 3345 w 4177"/>
                          <a:gd name="T101" fmla="*/ 1034 h 1335"/>
                          <a:gd name="T102" fmla="*/ 3059 w 4177"/>
                          <a:gd name="T103" fmla="*/ 963 h 1335"/>
                          <a:gd name="T104" fmla="*/ 2928 w 4177"/>
                          <a:gd name="T105" fmla="*/ 711 h 1335"/>
                          <a:gd name="T106" fmla="*/ 2995 w 4177"/>
                          <a:gd name="T107" fmla="*/ 416 h 1335"/>
                          <a:gd name="T108" fmla="*/ 3221 w 4177"/>
                          <a:gd name="T109" fmla="*/ 268 h 1335"/>
                          <a:gd name="T110" fmla="*/ 3502 w 4177"/>
                          <a:gd name="T111" fmla="*/ 349 h 1335"/>
                          <a:gd name="T112" fmla="*/ 3382 w 4177"/>
                          <a:gd name="T113" fmla="*/ 900 h 1335"/>
                          <a:gd name="T114" fmla="*/ 3550 w 4177"/>
                          <a:gd name="T115" fmla="*/ 690 h 1335"/>
                          <a:gd name="T116" fmla="*/ 3405 w 4177"/>
                          <a:gd name="T117" fmla="*/ 414 h 1335"/>
                          <a:gd name="T118" fmla="*/ 3163 w 4177"/>
                          <a:gd name="T119" fmla="*/ 412 h 1335"/>
                          <a:gd name="T120" fmla="*/ 3041 w 4177"/>
                          <a:gd name="T121" fmla="*/ 692 h 1335"/>
                          <a:gd name="T122" fmla="*/ 3161 w 4177"/>
                          <a:gd name="T123" fmla="*/ 895 h 13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4177" h="1335">
                            <a:moveTo>
                              <a:pt x="4036" y="1041"/>
                            </a:moveTo>
                            <a:lnTo>
                              <a:pt x="4015" y="1039"/>
                            </a:lnTo>
                            <a:lnTo>
                              <a:pt x="4004" y="1039"/>
                            </a:lnTo>
                            <a:lnTo>
                              <a:pt x="3993" y="1037"/>
                            </a:lnTo>
                            <a:lnTo>
                              <a:pt x="3974" y="1032"/>
                            </a:lnTo>
                            <a:lnTo>
                              <a:pt x="3956" y="1027"/>
                            </a:lnTo>
                            <a:lnTo>
                              <a:pt x="3940" y="1020"/>
                            </a:lnTo>
                            <a:lnTo>
                              <a:pt x="3925" y="1011"/>
                            </a:lnTo>
                            <a:lnTo>
                              <a:pt x="3917" y="1006"/>
                            </a:lnTo>
                            <a:lnTo>
                              <a:pt x="3912" y="1000"/>
                            </a:lnTo>
                            <a:lnTo>
                              <a:pt x="3905" y="993"/>
                            </a:lnTo>
                            <a:lnTo>
                              <a:pt x="3900" y="988"/>
                            </a:lnTo>
                            <a:lnTo>
                              <a:pt x="3887" y="974"/>
                            </a:lnTo>
                            <a:lnTo>
                              <a:pt x="3879" y="960"/>
                            </a:lnTo>
                            <a:lnTo>
                              <a:pt x="3870" y="944"/>
                            </a:lnTo>
                            <a:lnTo>
                              <a:pt x="3866" y="935"/>
                            </a:lnTo>
                            <a:lnTo>
                              <a:pt x="3863" y="926"/>
                            </a:lnTo>
                            <a:lnTo>
                              <a:pt x="3861" y="918"/>
                            </a:lnTo>
                            <a:lnTo>
                              <a:pt x="3857" y="909"/>
                            </a:lnTo>
                            <a:lnTo>
                              <a:pt x="3854" y="889"/>
                            </a:lnTo>
                            <a:lnTo>
                              <a:pt x="3852" y="870"/>
                            </a:lnTo>
                            <a:lnTo>
                              <a:pt x="3850" y="847"/>
                            </a:lnTo>
                            <a:lnTo>
                              <a:pt x="3850" y="16"/>
                            </a:lnTo>
                            <a:lnTo>
                              <a:pt x="3967" y="16"/>
                            </a:lnTo>
                            <a:lnTo>
                              <a:pt x="3967" y="821"/>
                            </a:lnTo>
                            <a:lnTo>
                              <a:pt x="3967" y="835"/>
                            </a:lnTo>
                            <a:lnTo>
                              <a:pt x="3969" y="845"/>
                            </a:lnTo>
                            <a:lnTo>
                              <a:pt x="3972" y="868"/>
                            </a:lnTo>
                            <a:lnTo>
                              <a:pt x="3978" y="886"/>
                            </a:lnTo>
                            <a:lnTo>
                              <a:pt x="3983" y="895"/>
                            </a:lnTo>
                            <a:lnTo>
                              <a:pt x="3986" y="902"/>
                            </a:lnTo>
                            <a:lnTo>
                              <a:pt x="3993" y="909"/>
                            </a:lnTo>
                            <a:lnTo>
                              <a:pt x="3999" y="914"/>
                            </a:lnTo>
                            <a:lnTo>
                              <a:pt x="4006" y="919"/>
                            </a:lnTo>
                            <a:lnTo>
                              <a:pt x="4015" y="923"/>
                            </a:lnTo>
                            <a:lnTo>
                              <a:pt x="4023" y="925"/>
                            </a:lnTo>
                            <a:lnTo>
                              <a:pt x="4032" y="928"/>
                            </a:lnTo>
                            <a:lnTo>
                              <a:pt x="4043" y="928"/>
                            </a:lnTo>
                            <a:lnTo>
                              <a:pt x="4053" y="930"/>
                            </a:lnTo>
                            <a:lnTo>
                              <a:pt x="4064" y="930"/>
                            </a:lnTo>
                            <a:lnTo>
                              <a:pt x="4075" y="928"/>
                            </a:lnTo>
                            <a:lnTo>
                              <a:pt x="4085" y="926"/>
                            </a:lnTo>
                            <a:lnTo>
                              <a:pt x="4094" y="923"/>
                            </a:lnTo>
                            <a:lnTo>
                              <a:pt x="4103" y="921"/>
                            </a:lnTo>
                            <a:lnTo>
                              <a:pt x="4112" y="916"/>
                            </a:lnTo>
                            <a:lnTo>
                              <a:pt x="4129" y="907"/>
                            </a:lnTo>
                            <a:lnTo>
                              <a:pt x="4177" y="995"/>
                            </a:lnTo>
                            <a:lnTo>
                              <a:pt x="4168" y="1002"/>
                            </a:lnTo>
                            <a:lnTo>
                              <a:pt x="4161" y="1007"/>
                            </a:lnTo>
                            <a:lnTo>
                              <a:pt x="4144" y="1016"/>
                            </a:lnTo>
                            <a:lnTo>
                              <a:pt x="4126" y="1023"/>
                            </a:lnTo>
                            <a:lnTo>
                              <a:pt x="4108" y="1030"/>
                            </a:lnTo>
                            <a:lnTo>
                              <a:pt x="4091" y="1036"/>
                            </a:lnTo>
                            <a:lnTo>
                              <a:pt x="4071" y="1037"/>
                            </a:lnTo>
                            <a:lnTo>
                              <a:pt x="4053" y="1039"/>
                            </a:lnTo>
                            <a:lnTo>
                              <a:pt x="4036" y="1041"/>
                            </a:lnTo>
                            <a:close/>
                            <a:moveTo>
                              <a:pt x="798" y="828"/>
                            </a:moveTo>
                            <a:lnTo>
                              <a:pt x="883" y="898"/>
                            </a:lnTo>
                            <a:lnTo>
                              <a:pt x="869" y="916"/>
                            </a:lnTo>
                            <a:lnTo>
                              <a:pt x="855" y="932"/>
                            </a:lnTo>
                            <a:lnTo>
                              <a:pt x="846" y="939"/>
                            </a:lnTo>
                            <a:lnTo>
                              <a:pt x="839" y="946"/>
                            </a:lnTo>
                            <a:lnTo>
                              <a:pt x="823" y="960"/>
                            </a:lnTo>
                            <a:lnTo>
                              <a:pt x="805" y="972"/>
                            </a:lnTo>
                            <a:lnTo>
                              <a:pt x="786" y="983"/>
                            </a:lnTo>
                            <a:lnTo>
                              <a:pt x="768" y="995"/>
                            </a:lnTo>
                            <a:lnTo>
                              <a:pt x="747" y="1004"/>
                            </a:lnTo>
                            <a:lnTo>
                              <a:pt x="727" y="1013"/>
                            </a:lnTo>
                            <a:lnTo>
                              <a:pt x="706" y="1020"/>
                            </a:lnTo>
                            <a:lnTo>
                              <a:pt x="683" y="1027"/>
                            </a:lnTo>
                            <a:lnTo>
                              <a:pt x="662" y="1030"/>
                            </a:lnTo>
                            <a:lnTo>
                              <a:pt x="639" y="1036"/>
                            </a:lnTo>
                            <a:lnTo>
                              <a:pt x="614" y="1037"/>
                            </a:lnTo>
                            <a:lnTo>
                              <a:pt x="591" y="1039"/>
                            </a:lnTo>
                            <a:lnTo>
                              <a:pt x="567" y="1041"/>
                            </a:lnTo>
                            <a:lnTo>
                              <a:pt x="544" y="1039"/>
                            </a:lnTo>
                            <a:lnTo>
                              <a:pt x="521" y="1039"/>
                            </a:lnTo>
                            <a:lnTo>
                              <a:pt x="499" y="1036"/>
                            </a:lnTo>
                            <a:lnTo>
                              <a:pt x="478" y="1032"/>
                            </a:lnTo>
                            <a:lnTo>
                              <a:pt x="459" y="1027"/>
                            </a:lnTo>
                            <a:lnTo>
                              <a:pt x="439" y="1022"/>
                            </a:lnTo>
                            <a:lnTo>
                              <a:pt x="420" y="1016"/>
                            </a:lnTo>
                            <a:lnTo>
                              <a:pt x="402" y="1009"/>
                            </a:lnTo>
                            <a:lnTo>
                              <a:pt x="385" y="1000"/>
                            </a:lnTo>
                            <a:lnTo>
                              <a:pt x="369" y="992"/>
                            </a:lnTo>
                            <a:lnTo>
                              <a:pt x="353" y="983"/>
                            </a:lnTo>
                            <a:lnTo>
                              <a:pt x="337" y="972"/>
                            </a:lnTo>
                            <a:lnTo>
                              <a:pt x="309" y="951"/>
                            </a:lnTo>
                            <a:lnTo>
                              <a:pt x="295" y="939"/>
                            </a:lnTo>
                            <a:lnTo>
                              <a:pt x="282" y="926"/>
                            </a:lnTo>
                            <a:lnTo>
                              <a:pt x="272" y="912"/>
                            </a:lnTo>
                            <a:lnTo>
                              <a:pt x="261" y="900"/>
                            </a:lnTo>
                            <a:lnTo>
                              <a:pt x="250" y="886"/>
                            </a:lnTo>
                            <a:lnTo>
                              <a:pt x="240" y="872"/>
                            </a:lnTo>
                            <a:lnTo>
                              <a:pt x="231" y="858"/>
                            </a:lnTo>
                            <a:lnTo>
                              <a:pt x="222" y="842"/>
                            </a:lnTo>
                            <a:lnTo>
                              <a:pt x="208" y="812"/>
                            </a:lnTo>
                            <a:lnTo>
                              <a:pt x="203" y="796"/>
                            </a:lnTo>
                            <a:lnTo>
                              <a:pt x="196" y="780"/>
                            </a:lnTo>
                            <a:lnTo>
                              <a:pt x="187" y="748"/>
                            </a:lnTo>
                            <a:lnTo>
                              <a:pt x="182" y="717"/>
                            </a:lnTo>
                            <a:lnTo>
                              <a:pt x="176" y="685"/>
                            </a:lnTo>
                            <a:lnTo>
                              <a:pt x="152" y="674"/>
                            </a:lnTo>
                            <a:lnTo>
                              <a:pt x="127" y="662"/>
                            </a:lnTo>
                            <a:lnTo>
                              <a:pt x="79" y="637"/>
                            </a:lnTo>
                            <a:lnTo>
                              <a:pt x="58" y="623"/>
                            </a:lnTo>
                            <a:lnTo>
                              <a:pt x="37" y="611"/>
                            </a:lnTo>
                            <a:lnTo>
                              <a:pt x="17" y="599"/>
                            </a:lnTo>
                            <a:lnTo>
                              <a:pt x="0" y="585"/>
                            </a:lnTo>
                            <a:lnTo>
                              <a:pt x="65" y="497"/>
                            </a:lnTo>
                            <a:lnTo>
                              <a:pt x="93" y="516"/>
                            </a:lnTo>
                            <a:lnTo>
                              <a:pt x="121" y="534"/>
                            </a:lnTo>
                            <a:lnTo>
                              <a:pt x="153" y="551"/>
                            </a:lnTo>
                            <a:lnTo>
                              <a:pt x="185" y="569"/>
                            </a:lnTo>
                            <a:lnTo>
                              <a:pt x="189" y="553"/>
                            </a:lnTo>
                            <a:lnTo>
                              <a:pt x="194" y="539"/>
                            </a:lnTo>
                            <a:lnTo>
                              <a:pt x="203" y="509"/>
                            </a:lnTo>
                            <a:lnTo>
                              <a:pt x="208" y="495"/>
                            </a:lnTo>
                            <a:lnTo>
                              <a:pt x="215" y="481"/>
                            </a:lnTo>
                            <a:lnTo>
                              <a:pt x="229" y="453"/>
                            </a:lnTo>
                            <a:lnTo>
                              <a:pt x="245" y="426"/>
                            </a:lnTo>
                            <a:lnTo>
                              <a:pt x="254" y="414"/>
                            </a:lnTo>
                            <a:lnTo>
                              <a:pt x="265" y="401"/>
                            </a:lnTo>
                            <a:lnTo>
                              <a:pt x="284" y="377"/>
                            </a:lnTo>
                            <a:lnTo>
                              <a:pt x="307" y="356"/>
                            </a:lnTo>
                            <a:lnTo>
                              <a:pt x="330" y="336"/>
                            </a:lnTo>
                            <a:lnTo>
                              <a:pt x="356" y="317"/>
                            </a:lnTo>
                            <a:lnTo>
                              <a:pt x="371" y="310"/>
                            </a:lnTo>
                            <a:lnTo>
                              <a:pt x="385" y="301"/>
                            </a:lnTo>
                            <a:lnTo>
                              <a:pt x="399" y="294"/>
                            </a:lnTo>
                            <a:lnTo>
                              <a:pt x="415" y="289"/>
                            </a:lnTo>
                            <a:lnTo>
                              <a:pt x="431" y="283"/>
                            </a:lnTo>
                            <a:lnTo>
                              <a:pt x="446" y="278"/>
                            </a:lnTo>
                            <a:lnTo>
                              <a:pt x="462" y="273"/>
                            </a:lnTo>
                            <a:lnTo>
                              <a:pt x="478" y="269"/>
                            </a:lnTo>
                            <a:lnTo>
                              <a:pt x="496" y="268"/>
                            </a:lnTo>
                            <a:lnTo>
                              <a:pt x="514" y="266"/>
                            </a:lnTo>
                            <a:lnTo>
                              <a:pt x="531" y="264"/>
                            </a:lnTo>
                            <a:lnTo>
                              <a:pt x="551" y="264"/>
                            </a:lnTo>
                            <a:lnTo>
                              <a:pt x="583" y="264"/>
                            </a:lnTo>
                            <a:lnTo>
                              <a:pt x="614" y="268"/>
                            </a:lnTo>
                            <a:lnTo>
                              <a:pt x="630" y="271"/>
                            </a:lnTo>
                            <a:lnTo>
                              <a:pt x="646" y="275"/>
                            </a:lnTo>
                            <a:lnTo>
                              <a:pt x="660" y="278"/>
                            </a:lnTo>
                            <a:lnTo>
                              <a:pt x="674" y="283"/>
                            </a:lnTo>
                            <a:lnTo>
                              <a:pt x="690" y="287"/>
                            </a:lnTo>
                            <a:lnTo>
                              <a:pt x="704" y="294"/>
                            </a:lnTo>
                            <a:lnTo>
                              <a:pt x="717" y="299"/>
                            </a:lnTo>
                            <a:lnTo>
                              <a:pt x="731" y="306"/>
                            </a:lnTo>
                            <a:lnTo>
                              <a:pt x="743" y="313"/>
                            </a:lnTo>
                            <a:lnTo>
                              <a:pt x="756" y="320"/>
                            </a:lnTo>
                            <a:lnTo>
                              <a:pt x="768" y="329"/>
                            </a:lnTo>
                            <a:lnTo>
                              <a:pt x="780" y="336"/>
                            </a:lnTo>
                            <a:lnTo>
                              <a:pt x="791" y="345"/>
                            </a:lnTo>
                            <a:lnTo>
                              <a:pt x="802" y="356"/>
                            </a:lnTo>
                            <a:lnTo>
                              <a:pt x="821" y="375"/>
                            </a:lnTo>
                            <a:lnTo>
                              <a:pt x="830" y="386"/>
                            </a:lnTo>
                            <a:lnTo>
                              <a:pt x="837" y="398"/>
                            </a:lnTo>
                            <a:lnTo>
                              <a:pt x="846" y="408"/>
                            </a:lnTo>
                            <a:lnTo>
                              <a:pt x="853" y="421"/>
                            </a:lnTo>
                            <a:lnTo>
                              <a:pt x="858" y="433"/>
                            </a:lnTo>
                            <a:lnTo>
                              <a:pt x="863" y="445"/>
                            </a:lnTo>
                            <a:lnTo>
                              <a:pt x="869" y="458"/>
                            </a:lnTo>
                            <a:lnTo>
                              <a:pt x="872" y="472"/>
                            </a:lnTo>
                            <a:lnTo>
                              <a:pt x="876" y="484"/>
                            </a:lnTo>
                            <a:lnTo>
                              <a:pt x="877" y="498"/>
                            </a:lnTo>
                            <a:lnTo>
                              <a:pt x="879" y="512"/>
                            </a:lnTo>
                            <a:lnTo>
                              <a:pt x="879" y="528"/>
                            </a:lnTo>
                            <a:lnTo>
                              <a:pt x="879" y="539"/>
                            </a:lnTo>
                            <a:lnTo>
                              <a:pt x="877" y="551"/>
                            </a:lnTo>
                            <a:lnTo>
                              <a:pt x="876" y="562"/>
                            </a:lnTo>
                            <a:lnTo>
                              <a:pt x="874" y="572"/>
                            </a:lnTo>
                            <a:lnTo>
                              <a:pt x="872" y="585"/>
                            </a:lnTo>
                            <a:lnTo>
                              <a:pt x="869" y="595"/>
                            </a:lnTo>
                            <a:lnTo>
                              <a:pt x="865" y="606"/>
                            </a:lnTo>
                            <a:lnTo>
                              <a:pt x="860" y="616"/>
                            </a:lnTo>
                            <a:lnTo>
                              <a:pt x="855" y="625"/>
                            </a:lnTo>
                            <a:lnTo>
                              <a:pt x="849" y="636"/>
                            </a:lnTo>
                            <a:lnTo>
                              <a:pt x="842" y="646"/>
                            </a:lnTo>
                            <a:lnTo>
                              <a:pt x="835" y="655"/>
                            </a:lnTo>
                            <a:lnTo>
                              <a:pt x="826" y="664"/>
                            </a:lnTo>
                            <a:lnTo>
                              <a:pt x="817" y="673"/>
                            </a:lnTo>
                            <a:lnTo>
                              <a:pt x="809" y="682"/>
                            </a:lnTo>
                            <a:lnTo>
                              <a:pt x="798" y="689"/>
                            </a:lnTo>
                            <a:lnTo>
                              <a:pt x="787" y="697"/>
                            </a:lnTo>
                            <a:lnTo>
                              <a:pt x="775" y="704"/>
                            </a:lnTo>
                            <a:lnTo>
                              <a:pt x="763" y="711"/>
                            </a:lnTo>
                            <a:lnTo>
                              <a:pt x="749" y="719"/>
                            </a:lnTo>
                            <a:lnTo>
                              <a:pt x="734" y="724"/>
                            </a:lnTo>
                            <a:lnTo>
                              <a:pt x="720" y="729"/>
                            </a:lnTo>
                            <a:lnTo>
                              <a:pt x="687" y="740"/>
                            </a:lnTo>
                            <a:lnTo>
                              <a:pt x="671" y="743"/>
                            </a:lnTo>
                            <a:lnTo>
                              <a:pt x="651" y="747"/>
                            </a:lnTo>
                            <a:lnTo>
                              <a:pt x="632" y="750"/>
                            </a:lnTo>
                            <a:lnTo>
                              <a:pt x="613" y="754"/>
                            </a:lnTo>
                            <a:lnTo>
                              <a:pt x="591" y="756"/>
                            </a:lnTo>
                            <a:lnTo>
                              <a:pt x="568" y="757"/>
                            </a:lnTo>
                            <a:lnTo>
                              <a:pt x="545" y="757"/>
                            </a:lnTo>
                            <a:lnTo>
                              <a:pt x="522" y="757"/>
                            </a:lnTo>
                            <a:lnTo>
                              <a:pt x="492" y="757"/>
                            </a:lnTo>
                            <a:lnTo>
                              <a:pt x="464" y="756"/>
                            </a:lnTo>
                            <a:lnTo>
                              <a:pt x="436" y="754"/>
                            </a:lnTo>
                            <a:lnTo>
                              <a:pt x="408" y="750"/>
                            </a:lnTo>
                            <a:lnTo>
                              <a:pt x="381" y="747"/>
                            </a:lnTo>
                            <a:lnTo>
                              <a:pt x="355" y="741"/>
                            </a:lnTo>
                            <a:lnTo>
                              <a:pt x="328" y="736"/>
                            </a:lnTo>
                            <a:lnTo>
                              <a:pt x="303" y="729"/>
                            </a:lnTo>
                            <a:lnTo>
                              <a:pt x="309" y="750"/>
                            </a:lnTo>
                            <a:lnTo>
                              <a:pt x="316" y="770"/>
                            </a:lnTo>
                            <a:lnTo>
                              <a:pt x="325" y="787"/>
                            </a:lnTo>
                            <a:lnTo>
                              <a:pt x="335" y="807"/>
                            </a:lnTo>
                            <a:lnTo>
                              <a:pt x="346" y="822"/>
                            </a:lnTo>
                            <a:lnTo>
                              <a:pt x="358" y="840"/>
                            </a:lnTo>
                            <a:lnTo>
                              <a:pt x="372" y="854"/>
                            </a:lnTo>
                            <a:lnTo>
                              <a:pt x="381" y="863"/>
                            </a:lnTo>
                            <a:lnTo>
                              <a:pt x="388" y="870"/>
                            </a:lnTo>
                            <a:lnTo>
                              <a:pt x="397" y="875"/>
                            </a:lnTo>
                            <a:lnTo>
                              <a:pt x="406" y="882"/>
                            </a:lnTo>
                            <a:lnTo>
                              <a:pt x="425" y="893"/>
                            </a:lnTo>
                            <a:lnTo>
                              <a:pt x="445" y="904"/>
                            </a:lnTo>
                            <a:lnTo>
                              <a:pt x="466" y="912"/>
                            </a:lnTo>
                            <a:lnTo>
                              <a:pt x="489" y="919"/>
                            </a:lnTo>
                            <a:lnTo>
                              <a:pt x="512" y="925"/>
                            </a:lnTo>
                            <a:lnTo>
                              <a:pt x="538" y="926"/>
                            </a:lnTo>
                            <a:lnTo>
                              <a:pt x="551" y="928"/>
                            </a:lnTo>
                            <a:lnTo>
                              <a:pt x="565" y="928"/>
                            </a:lnTo>
                            <a:lnTo>
                              <a:pt x="584" y="928"/>
                            </a:lnTo>
                            <a:lnTo>
                              <a:pt x="602" y="926"/>
                            </a:lnTo>
                            <a:lnTo>
                              <a:pt x="620" y="925"/>
                            </a:lnTo>
                            <a:lnTo>
                              <a:pt x="637" y="921"/>
                            </a:lnTo>
                            <a:lnTo>
                              <a:pt x="653" y="918"/>
                            </a:lnTo>
                            <a:lnTo>
                              <a:pt x="669" y="912"/>
                            </a:lnTo>
                            <a:lnTo>
                              <a:pt x="685" y="907"/>
                            </a:lnTo>
                            <a:lnTo>
                              <a:pt x="701" y="900"/>
                            </a:lnTo>
                            <a:lnTo>
                              <a:pt x="715" y="893"/>
                            </a:lnTo>
                            <a:lnTo>
                              <a:pt x="727" y="886"/>
                            </a:lnTo>
                            <a:lnTo>
                              <a:pt x="741" y="877"/>
                            </a:lnTo>
                            <a:lnTo>
                              <a:pt x="754" y="868"/>
                            </a:lnTo>
                            <a:lnTo>
                              <a:pt x="766" y="859"/>
                            </a:lnTo>
                            <a:lnTo>
                              <a:pt x="777" y="849"/>
                            </a:lnTo>
                            <a:lnTo>
                              <a:pt x="787" y="838"/>
                            </a:lnTo>
                            <a:lnTo>
                              <a:pt x="798" y="828"/>
                            </a:lnTo>
                            <a:close/>
                            <a:moveTo>
                              <a:pt x="551" y="375"/>
                            </a:moveTo>
                            <a:lnTo>
                              <a:pt x="524" y="377"/>
                            </a:lnTo>
                            <a:lnTo>
                              <a:pt x="499" y="380"/>
                            </a:lnTo>
                            <a:lnTo>
                              <a:pt x="477" y="386"/>
                            </a:lnTo>
                            <a:lnTo>
                              <a:pt x="454" y="394"/>
                            </a:lnTo>
                            <a:lnTo>
                              <a:pt x="443" y="400"/>
                            </a:lnTo>
                            <a:lnTo>
                              <a:pt x="432" y="405"/>
                            </a:lnTo>
                            <a:lnTo>
                              <a:pt x="413" y="416"/>
                            </a:lnTo>
                            <a:lnTo>
                              <a:pt x="395" y="430"/>
                            </a:lnTo>
                            <a:lnTo>
                              <a:pt x="378" y="445"/>
                            </a:lnTo>
                            <a:lnTo>
                              <a:pt x="362" y="461"/>
                            </a:lnTo>
                            <a:lnTo>
                              <a:pt x="348" y="481"/>
                            </a:lnTo>
                            <a:lnTo>
                              <a:pt x="342" y="490"/>
                            </a:lnTo>
                            <a:lnTo>
                              <a:pt x="335" y="500"/>
                            </a:lnTo>
                            <a:lnTo>
                              <a:pt x="325" y="519"/>
                            </a:lnTo>
                            <a:lnTo>
                              <a:pt x="316" y="542"/>
                            </a:lnTo>
                            <a:lnTo>
                              <a:pt x="307" y="565"/>
                            </a:lnTo>
                            <a:lnTo>
                              <a:pt x="302" y="588"/>
                            </a:lnTo>
                            <a:lnTo>
                              <a:pt x="296" y="613"/>
                            </a:lnTo>
                            <a:lnTo>
                              <a:pt x="323" y="620"/>
                            </a:lnTo>
                            <a:lnTo>
                              <a:pt x="349" y="627"/>
                            </a:lnTo>
                            <a:lnTo>
                              <a:pt x="376" y="632"/>
                            </a:lnTo>
                            <a:lnTo>
                              <a:pt x="404" y="637"/>
                            </a:lnTo>
                            <a:lnTo>
                              <a:pt x="434" y="641"/>
                            </a:lnTo>
                            <a:lnTo>
                              <a:pt x="464" y="643"/>
                            </a:lnTo>
                            <a:lnTo>
                              <a:pt x="494" y="645"/>
                            </a:lnTo>
                            <a:lnTo>
                              <a:pt x="526" y="646"/>
                            </a:lnTo>
                            <a:lnTo>
                              <a:pt x="560" y="645"/>
                            </a:lnTo>
                            <a:lnTo>
                              <a:pt x="590" y="643"/>
                            </a:lnTo>
                            <a:lnTo>
                              <a:pt x="616" y="639"/>
                            </a:lnTo>
                            <a:lnTo>
                              <a:pt x="641" y="634"/>
                            </a:lnTo>
                            <a:lnTo>
                              <a:pt x="664" y="629"/>
                            </a:lnTo>
                            <a:lnTo>
                              <a:pt x="681" y="622"/>
                            </a:lnTo>
                            <a:lnTo>
                              <a:pt x="690" y="618"/>
                            </a:lnTo>
                            <a:lnTo>
                              <a:pt x="699" y="615"/>
                            </a:lnTo>
                            <a:lnTo>
                              <a:pt x="713" y="606"/>
                            </a:lnTo>
                            <a:lnTo>
                              <a:pt x="726" y="597"/>
                            </a:lnTo>
                            <a:lnTo>
                              <a:pt x="731" y="592"/>
                            </a:lnTo>
                            <a:lnTo>
                              <a:pt x="736" y="588"/>
                            </a:lnTo>
                            <a:lnTo>
                              <a:pt x="745" y="578"/>
                            </a:lnTo>
                            <a:lnTo>
                              <a:pt x="750" y="567"/>
                            </a:lnTo>
                            <a:lnTo>
                              <a:pt x="756" y="556"/>
                            </a:lnTo>
                            <a:lnTo>
                              <a:pt x="759" y="546"/>
                            </a:lnTo>
                            <a:lnTo>
                              <a:pt x="761" y="535"/>
                            </a:lnTo>
                            <a:lnTo>
                              <a:pt x="763" y="525"/>
                            </a:lnTo>
                            <a:lnTo>
                              <a:pt x="761" y="509"/>
                            </a:lnTo>
                            <a:lnTo>
                              <a:pt x="759" y="502"/>
                            </a:lnTo>
                            <a:lnTo>
                              <a:pt x="757" y="493"/>
                            </a:lnTo>
                            <a:lnTo>
                              <a:pt x="756" y="486"/>
                            </a:lnTo>
                            <a:lnTo>
                              <a:pt x="752" y="479"/>
                            </a:lnTo>
                            <a:lnTo>
                              <a:pt x="745" y="465"/>
                            </a:lnTo>
                            <a:lnTo>
                              <a:pt x="734" y="453"/>
                            </a:lnTo>
                            <a:lnTo>
                              <a:pt x="724" y="440"/>
                            </a:lnTo>
                            <a:lnTo>
                              <a:pt x="711" y="428"/>
                            </a:lnTo>
                            <a:lnTo>
                              <a:pt x="697" y="417"/>
                            </a:lnTo>
                            <a:lnTo>
                              <a:pt x="690" y="414"/>
                            </a:lnTo>
                            <a:lnTo>
                              <a:pt x="681" y="408"/>
                            </a:lnTo>
                            <a:lnTo>
                              <a:pt x="666" y="400"/>
                            </a:lnTo>
                            <a:lnTo>
                              <a:pt x="648" y="393"/>
                            </a:lnTo>
                            <a:lnTo>
                              <a:pt x="630" y="387"/>
                            </a:lnTo>
                            <a:lnTo>
                              <a:pt x="611" y="382"/>
                            </a:lnTo>
                            <a:lnTo>
                              <a:pt x="591" y="379"/>
                            </a:lnTo>
                            <a:lnTo>
                              <a:pt x="570" y="377"/>
                            </a:lnTo>
                            <a:lnTo>
                              <a:pt x="551" y="375"/>
                            </a:lnTo>
                            <a:close/>
                            <a:moveTo>
                              <a:pt x="1429" y="264"/>
                            </a:moveTo>
                            <a:lnTo>
                              <a:pt x="1448" y="264"/>
                            </a:lnTo>
                            <a:lnTo>
                              <a:pt x="1467" y="266"/>
                            </a:lnTo>
                            <a:lnTo>
                              <a:pt x="1487" y="268"/>
                            </a:lnTo>
                            <a:lnTo>
                              <a:pt x="1506" y="271"/>
                            </a:lnTo>
                            <a:lnTo>
                              <a:pt x="1524" y="276"/>
                            </a:lnTo>
                            <a:lnTo>
                              <a:pt x="1542" y="282"/>
                            </a:lnTo>
                            <a:lnTo>
                              <a:pt x="1558" y="287"/>
                            </a:lnTo>
                            <a:lnTo>
                              <a:pt x="1575" y="294"/>
                            </a:lnTo>
                            <a:lnTo>
                              <a:pt x="1591" y="303"/>
                            </a:lnTo>
                            <a:lnTo>
                              <a:pt x="1607" y="312"/>
                            </a:lnTo>
                            <a:lnTo>
                              <a:pt x="1637" y="331"/>
                            </a:lnTo>
                            <a:lnTo>
                              <a:pt x="1651" y="342"/>
                            </a:lnTo>
                            <a:lnTo>
                              <a:pt x="1664" y="352"/>
                            </a:lnTo>
                            <a:lnTo>
                              <a:pt x="1676" y="364"/>
                            </a:lnTo>
                            <a:lnTo>
                              <a:pt x="1688" y="379"/>
                            </a:lnTo>
                            <a:lnTo>
                              <a:pt x="1701" y="391"/>
                            </a:lnTo>
                            <a:lnTo>
                              <a:pt x="1711" y="405"/>
                            </a:lnTo>
                            <a:lnTo>
                              <a:pt x="1722" y="419"/>
                            </a:lnTo>
                            <a:lnTo>
                              <a:pt x="1731" y="435"/>
                            </a:lnTo>
                            <a:lnTo>
                              <a:pt x="1739" y="451"/>
                            </a:lnTo>
                            <a:lnTo>
                              <a:pt x="1748" y="467"/>
                            </a:lnTo>
                            <a:lnTo>
                              <a:pt x="1755" y="482"/>
                            </a:lnTo>
                            <a:lnTo>
                              <a:pt x="1762" y="500"/>
                            </a:lnTo>
                            <a:lnTo>
                              <a:pt x="1768" y="516"/>
                            </a:lnTo>
                            <a:lnTo>
                              <a:pt x="1773" y="534"/>
                            </a:lnTo>
                            <a:lnTo>
                              <a:pt x="1782" y="571"/>
                            </a:lnTo>
                            <a:lnTo>
                              <a:pt x="1784" y="588"/>
                            </a:lnTo>
                            <a:lnTo>
                              <a:pt x="1785" y="606"/>
                            </a:lnTo>
                            <a:lnTo>
                              <a:pt x="1787" y="625"/>
                            </a:lnTo>
                            <a:lnTo>
                              <a:pt x="1787" y="645"/>
                            </a:lnTo>
                            <a:lnTo>
                              <a:pt x="1787" y="680"/>
                            </a:lnTo>
                            <a:lnTo>
                              <a:pt x="1785" y="697"/>
                            </a:lnTo>
                            <a:lnTo>
                              <a:pt x="1782" y="715"/>
                            </a:lnTo>
                            <a:lnTo>
                              <a:pt x="1778" y="733"/>
                            </a:lnTo>
                            <a:lnTo>
                              <a:pt x="1775" y="752"/>
                            </a:lnTo>
                            <a:lnTo>
                              <a:pt x="1770" y="770"/>
                            </a:lnTo>
                            <a:lnTo>
                              <a:pt x="1764" y="785"/>
                            </a:lnTo>
                            <a:lnTo>
                              <a:pt x="1752" y="821"/>
                            </a:lnTo>
                            <a:lnTo>
                              <a:pt x="1745" y="837"/>
                            </a:lnTo>
                            <a:lnTo>
                              <a:pt x="1736" y="852"/>
                            </a:lnTo>
                            <a:lnTo>
                              <a:pt x="1727" y="868"/>
                            </a:lnTo>
                            <a:lnTo>
                              <a:pt x="1717" y="884"/>
                            </a:lnTo>
                            <a:lnTo>
                              <a:pt x="1708" y="898"/>
                            </a:lnTo>
                            <a:lnTo>
                              <a:pt x="1695" y="914"/>
                            </a:lnTo>
                            <a:lnTo>
                              <a:pt x="1685" y="928"/>
                            </a:lnTo>
                            <a:lnTo>
                              <a:pt x="1672" y="941"/>
                            </a:lnTo>
                            <a:lnTo>
                              <a:pt x="1658" y="953"/>
                            </a:lnTo>
                            <a:lnTo>
                              <a:pt x="1646" y="965"/>
                            </a:lnTo>
                            <a:lnTo>
                              <a:pt x="1630" y="976"/>
                            </a:lnTo>
                            <a:lnTo>
                              <a:pt x="1616" y="986"/>
                            </a:lnTo>
                            <a:lnTo>
                              <a:pt x="1600" y="997"/>
                            </a:lnTo>
                            <a:lnTo>
                              <a:pt x="1584" y="1006"/>
                            </a:lnTo>
                            <a:lnTo>
                              <a:pt x="1566" y="1013"/>
                            </a:lnTo>
                            <a:lnTo>
                              <a:pt x="1549" y="1020"/>
                            </a:lnTo>
                            <a:lnTo>
                              <a:pt x="1531" y="1027"/>
                            </a:lnTo>
                            <a:lnTo>
                              <a:pt x="1512" y="1032"/>
                            </a:lnTo>
                            <a:lnTo>
                              <a:pt x="1492" y="1036"/>
                            </a:lnTo>
                            <a:lnTo>
                              <a:pt x="1471" y="1037"/>
                            </a:lnTo>
                            <a:lnTo>
                              <a:pt x="1450" y="1039"/>
                            </a:lnTo>
                            <a:lnTo>
                              <a:pt x="1429" y="1041"/>
                            </a:lnTo>
                            <a:lnTo>
                              <a:pt x="1402" y="1039"/>
                            </a:lnTo>
                            <a:lnTo>
                              <a:pt x="1377" y="1037"/>
                            </a:lnTo>
                            <a:lnTo>
                              <a:pt x="1353" y="1032"/>
                            </a:lnTo>
                            <a:lnTo>
                              <a:pt x="1330" y="1027"/>
                            </a:lnTo>
                            <a:lnTo>
                              <a:pt x="1308" y="1020"/>
                            </a:lnTo>
                            <a:lnTo>
                              <a:pt x="1287" y="1009"/>
                            </a:lnTo>
                            <a:lnTo>
                              <a:pt x="1277" y="1006"/>
                            </a:lnTo>
                            <a:lnTo>
                              <a:pt x="1268" y="999"/>
                            </a:lnTo>
                            <a:lnTo>
                              <a:pt x="1248" y="988"/>
                            </a:lnTo>
                            <a:lnTo>
                              <a:pt x="1238" y="981"/>
                            </a:lnTo>
                            <a:lnTo>
                              <a:pt x="1229" y="974"/>
                            </a:lnTo>
                            <a:lnTo>
                              <a:pt x="1211" y="960"/>
                            </a:lnTo>
                            <a:lnTo>
                              <a:pt x="1195" y="944"/>
                            </a:lnTo>
                            <a:lnTo>
                              <a:pt x="1180" y="928"/>
                            </a:lnTo>
                            <a:lnTo>
                              <a:pt x="1165" y="911"/>
                            </a:lnTo>
                            <a:lnTo>
                              <a:pt x="1157" y="902"/>
                            </a:lnTo>
                            <a:lnTo>
                              <a:pt x="1151" y="893"/>
                            </a:lnTo>
                            <a:lnTo>
                              <a:pt x="1137" y="874"/>
                            </a:lnTo>
                            <a:lnTo>
                              <a:pt x="1125" y="854"/>
                            </a:lnTo>
                            <a:lnTo>
                              <a:pt x="1121" y="898"/>
                            </a:lnTo>
                            <a:lnTo>
                              <a:pt x="1118" y="942"/>
                            </a:lnTo>
                            <a:lnTo>
                              <a:pt x="1118" y="1023"/>
                            </a:lnTo>
                            <a:lnTo>
                              <a:pt x="1118" y="1335"/>
                            </a:lnTo>
                            <a:lnTo>
                              <a:pt x="1001" y="1335"/>
                            </a:lnTo>
                            <a:lnTo>
                              <a:pt x="1001" y="1023"/>
                            </a:lnTo>
                            <a:lnTo>
                              <a:pt x="1001" y="981"/>
                            </a:lnTo>
                            <a:lnTo>
                              <a:pt x="1003" y="935"/>
                            </a:lnTo>
                            <a:lnTo>
                              <a:pt x="1005" y="889"/>
                            </a:lnTo>
                            <a:lnTo>
                              <a:pt x="1006" y="840"/>
                            </a:lnTo>
                            <a:lnTo>
                              <a:pt x="1012" y="793"/>
                            </a:lnTo>
                            <a:lnTo>
                              <a:pt x="1017" y="743"/>
                            </a:lnTo>
                            <a:lnTo>
                              <a:pt x="1022" y="719"/>
                            </a:lnTo>
                            <a:lnTo>
                              <a:pt x="1026" y="694"/>
                            </a:lnTo>
                            <a:lnTo>
                              <a:pt x="1031" y="669"/>
                            </a:lnTo>
                            <a:lnTo>
                              <a:pt x="1036" y="646"/>
                            </a:lnTo>
                            <a:lnTo>
                              <a:pt x="1031" y="622"/>
                            </a:lnTo>
                            <a:lnTo>
                              <a:pt x="1026" y="599"/>
                            </a:lnTo>
                            <a:lnTo>
                              <a:pt x="1022" y="574"/>
                            </a:lnTo>
                            <a:lnTo>
                              <a:pt x="1019" y="551"/>
                            </a:lnTo>
                            <a:lnTo>
                              <a:pt x="1012" y="502"/>
                            </a:lnTo>
                            <a:lnTo>
                              <a:pt x="1008" y="454"/>
                            </a:lnTo>
                            <a:lnTo>
                              <a:pt x="1005" y="408"/>
                            </a:lnTo>
                            <a:lnTo>
                              <a:pt x="1003" y="363"/>
                            </a:lnTo>
                            <a:lnTo>
                              <a:pt x="1001" y="278"/>
                            </a:lnTo>
                            <a:lnTo>
                              <a:pt x="1118" y="278"/>
                            </a:lnTo>
                            <a:lnTo>
                              <a:pt x="1118" y="359"/>
                            </a:lnTo>
                            <a:lnTo>
                              <a:pt x="1121" y="401"/>
                            </a:lnTo>
                            <a:lnTo>
                              <a:pt x="1125" y="444"/>
                            </a:lnTo>
                            <a:lnTo>
                              <a:pt x="1137" y="423"/>
                            </a:lnTo>
                            <a:lnTo>
                              <a:pt x="1151" y="405"/>
                            </a:lnTo>
                            <a:lnTo>
                              <a:pt x="1158" y="396"/>
                            </a:lnTo>
                            <a:lnTo>
                              <a:pt x="1165" y="386"/>
                            </a:lnTo>
                            <a:lnTo>
                              <a:pt x="1180" y="370"/>
                            </a:lnTo>
                            <a:lnTo>
                              <a:pt x="1195" y="354"/>
                            </a:lnTo>
                            <a:lnTo>
                              <a:pt x="1213" y="338"/>
                            </a:lnTo>
                            <a:lnTo>
                              <a:pt x="1231" y="326"/>
                            </a:lnTo>
                            <a:lnTo>
                              <a:pt x="1248" y="313"/>
                            </a:lnTo>
                            <a:lnTo>
                              <a:pt x="1268" y="301"/>
                            </a:lnTo>
                            <a:lnTo>
                              <a:pt x="1289" y="292"/>
                            </a:lnTo>
                            <a:lnTo>
                              <a:pt x="1310" y="283"/>
                            </a:lnTo>
                            <a:lnTo>
                              <a:pt x="1331" y="276"/>
                            </a:lnTo>
                            <a:lnTo>
                              <a:pt x="1354" y="271"/>
                            </a:lnTo>
                            <a:lnTo>
                              <a:pt x="1377" y="266"/>
                            </a:lnTo>
                            <a:lnTo>
                              <a:pt x="1402" y="264"/>
                            </a:lnTo>
                            <a:lnTo>
                              <a:pt x="1429" y="264"/>
                            </a:lnTo>
                            <a:close/>
                            <a:moveTo>
                              <a:pt x="1425" y="925"/>
                            </a:moveTo>
                            <a:lnTo>
                              <a:pt x="1452" y="925"/>
                            </a:lnTo>
                            <a:lnTo>
                              <a:pt x="1466" y="921"/>
                            </a:lnTo>
                            <a:lnTo>
                              <a:pt x="1478" y="919"/>
                            </a:lnTo>
                            <a:lnTo>
                              <a:pt x="1490" y="916"/>
                            </a:lnTo>
                            <a:lnTo>
                              <a:pt x="1503" y="912"/>
                            </a:lnTo>
                            <a:lnTo>
                              <a:pt x="1515" y="909"/>
                            </a:lnTo>
                            <a:lnTo>
                              <a:pt x="1520" y="905"/>
                            </a:lnTo>
                            <a:lnTo>
                              <a:pt x="1528" y="904"/>
                            </a:lnTo>
                            <a:lnTo>
                              <a:pt x="1538" y="896"/>
                            </a:lnTo>
                            <a:lnTo>
                              <a:pt x="1549" y="891"/>
                            </a:lnTo>
                            <a:lnTo>
                              <a:pt x="1570" y="877"/>
                            </a:lnTo>
                            <a:lnTo>
                              <a:pt x="1579" y="868"/>
                            </a:lnTo>
                            <a:lnTo>
                              <a:pt x="1588" y="861"/>
                            </a:lnTo>
                            <a:lnTo>
                              <a:pt x="1596" y="852"/>
                            </a:lnTo>
                            <a:lnTo>
                              <a:pt x="1605" y="842"/>
                            </a:lnTo>
                            <a:lnTo>
                              <a:pt x="1612" y="833"/>
                            </a:lnTo>
                            <a:lnTo>
                              <a:pt x="1619" y="822"/>
                            </a:lnTo>
                            <a:lnTo>
                              <a:pt x="1626" y="812"/>
                            </a:lnTo>
                            <a:lnTo>
                              <a:pt x="1634" y="801"/>
                            </a:lnTo>
                            <a:lnTo>
                              <a:pt x="1646" y="778"/>
                            </a:lnTo>
                            <a:lnTo>
                              <a:pt x="1655" y="754"/>
                            </a:lnTo>
                            <a:lnTo>
                              <a:pt x="1662" y="729"/>
                            </a:lnTo>
                            <a:lnTo>
                              <a:pt x="1667" y="703"/>
                            </a:lnTo>
                            <a:lnTo>
                              <a:pt x="1671" y="674"/>
                            </a:lnTo>
                            <a:lnTo>
                              <a:pt x="1672" y="646"/>
                            </a:lnTo>
                            <a:lnTo>
                              <a:pt x="1672" y="632"/>
                            </a:lnTo>
                            <a:lnTo>
                              <a:pt x="1671" y="618"/>
                            </a:lnTo>
                            <a:lnTo>
                              <a:pt x="1669" y="604"/>
                            </a:lnTo>
                            <a:lnTo>
                              <a:pt x="1667" y="590"/>
                            </a:lnTo>
                            <a:lnTo>
                              <a:pt x="1662" y="563"/>
                            </a:lnTo>
                            <a:lnTo>
                              <a:pt x="1655" y="539"/>
                            </a:lnTo>
                            <a:lnTo>
                              <a:pt x="1644" y="516"/>
                            </a:lnTo>
                            <a:lnTo>
                              <a:pt x="1632" y="493"/>
                            </a:lnTo>
                            <a:lnTo>
                              <a:pt x="1626" y="482"/>
                            </a:lnTo>
                            <a:lnTo>
                              <a:pt x="1619" y="474"/>
                            </a:lnTo>
                            <a:lnTo>
                              <a:pt x="1603" y="454"/>
                            </a:lnTo>
                            <a:lnTo>
                              <a:pt x="1596" y="445"/>
                            </a:lnTo>
                            <a:lnTo>
                              <a:pt x="1588" y="437"/>
                            </a:lnTo>
                            <a:lnTo>
                              <a:pt x="1570" y="423"/>
                            </a:lnTo>
                            <a:lnTo>
                              <a:pt x="1561" y="416"/>
                            </a:lnTo>
                            <a:lnTo>
                              <a:pt x="1550" y="410"/>
                            </a:lnTo>
                            <a:lnTo>
                              <a:pt x="1531" y="398"/>
                            </a:lnTo>
                            <a:lnTo>
                              <a:pt x="1508" y="389"/>
                            </a:lnTo>
                            <a:lnTo>
                              <a:pt x="1497" y="387"/>
                            </a:lnTo>
                            <a:lnTo>
                              <a:pt x="1487" y="384"/>
                            </a:lnTo>
                            <a:lnTo>
                              <a:pt x="1464" y="380"/>
                            </a:lnTo>
                            <a:lnTo>
                              <a:pt x="1439" y="379"/>
                            </a:lnTo>
                            <a:lnTo>
                              <a:pt x="1411" y="380"/>
                            </a:lnTo>
                            <a:lnTo>
                              <a:pt x="1397" y="382"/>
                            </a:lnTo>
                            <a:lnTo>
                              <a:pt x="1383" y="384"/>
                            </a:lnTo>
                            <a:lnTo>
                              <a:pt x="1369" y="387"/>
                            </a:lnTo>
                            <a:lnTo>
                              <a:pt x="1356" y="391"/>
                            </a:lnTo>
                            <a:lnTo>
                              <a:pt x="1331" y="400"/>
                            </a:lnTo>
                            <a:lnTo>
                              <a:pt x="1308" y="410"/>
                            </a:lnTo>
                            <a:lnTo>
                              <a:pt x="1298" y="417"/>
                            </a:lnTo>
                            <a:lnTo>
                              <a:pt x="1287" y="424"/>
                            </a:lnTo>
                            <a:lnTo>
                              <a:pt x="1277" y="431"/>
                            </a:lnTo>
                            <a:lnTo>
                              <a:pt x="1268" y="438"/>
                            </a:lnTo>
                            <a:lnTo>
                              <a:pt x="1248" y="456"/>
                            </a:lnTo>
                            <a:lnTo>
                              <a:pt x="1233" y="475"/>
                            </a:lnTo>
                            <a:lnTo>
                              <a:pt x="1224" y="486"/>
                            </a:lnTo>
                            <a:lnTo>
                              <a:pt x="1217" y="495"/>
                            </a:lnTo>
                            <a:lnTo>
                              <a:pt x="1203" y="518"/>
                            </a:lnTo>
                            <a:lnTo>
                              <a:pt x="1190" y="541"/>
                            </a:lnTo>
                            <a:lnTo>
                              <a:pt x="1178" y="565"/>
                            </a:lnTo>
                            <a:lnTo>
                              <a:pt x="1167" y="592"/>
                            </a:lnTo>
                            <a:lnTo>
                              <a:pt x="1162" y="604"/>
                            </a:lnTo>
                            <a:lnTo>
                              <a:pt x="1158" y="618"/>
                            </a:lnTo>
                            <a:lnTo>
                              <a:pt x="1150" y="646"/>
                            </a:lnTo>
                            <a:lnTo>
                              <a:pt x="1158" y="674"/>
                            </a:lnTo>
                            <a:lnTo>
                              <a:pt x="1167" y="703"/>
                            </a:lnTo>
                            <a:lnTo>
                              <a:pt x="1172" y="717"/>
                            </a:lnTo>
                            <a:lnTo>
                              <a:pt x="1178" y="729"/>
                            </a:lnTo>
                            <a:lnTo>
                              <a:pt x="1188" y="756"/>
                            </a:lnTo>
                            <a:lnTo>
                              <a:pt x="1203" y="780"/>
                            </a:lnTo>
                            <a:lnTo>
                              <a:pt x="1217" y="803"/>
                            </a:lnTo>
                            <a:lnTo>
                              <a:pt x="1231" y="824"/>
                            </a:lnTo>
                            <a:lnTo>
                              <a:pt x="1240" y="835"/>
                            </a:lnTo>
                            <a:lnTo>
                              <a:pt x="1247" y="844"/>
                            </a:lnTo>
                            <a:lnTo>
                              <a:pt x="1264" y="861"/>
                            </a:lnTo>
                            <a:lnTo>
                              <a:pt x="1275" y="870"/>
                            </a:lnTo>
                            <a:lnTo>
                              <a:pt x="1284" y="877"/>
                            </a:lnTo>
                            <a:lnTo>
                              <a:pt x="1303" y="891"/>
                            </a:lnTo>
                            <a:lnTo>
                              <a:pt x="1314" y="898"/>
                            </a:lnTo>
                            <a:lnTo>
                              <a:pt x="1326" y="904"/>
                            </a:lnTo>
                            <a:lnTo>
                              <a:pt x="1347" y="912"/>
                            </a:lnTo>
                            <a:lnTo>
                              <a:pt x="1360" y="916"/>
                            </a:lnTo>
                            <a:lnTo>
                              <a:pt x="1372" y="919"/>
                            </a:lnTo>
                            <a:lnTo>
                              <a:pt x="1397" y="925"/>
                            </a:lnTo>
                            <a:lnTo>
                              <a:pt x="1425" y="925"/>
                            </a:lnTo>
                            <a:close/>
                            <a:moveTo>
                              <a:pt x="1967" y="0"/>
                            </a:moveTo>
                            <a:lnTo>
                              <a:pt x="1976" y="1"/>
                            </a:lnTo>
                            <a:lnTo>
                              <a:pt x="1983" y="1"/>
                            </a:lnTo>
                            <a:lnTo>
                              <a:pt x="1992" y="5"/>
                            </a:lnTo>
                            <a:lnTo>
                              <a:pt x="1999" y="7"/>
                            </a:lnTo>
                            <a:lnTo>
                              <a:pt x="2008" y="10"/>
                            </a:lnTo>
                            <a:lnTo>
                              <a:pt x="2015" y="16"/>
                            </a:lnTo>
                            <a:lnTo>
                              <a:pt x="2027" y="24"/>
                            </a:lnTo>
                            <a:lnTo>
                              <a:pt x="2033" y="31"/>
                            </a:lnTo>
                            <a:lnTo>
                              <a:pt x="2038" y="38"/>
                            </a:lnTo>
                            <a:lnTo>
                              <a:pt x="2042" y="44"/>
                            </a:lnTo>
                            <a:lnTo>
                              <a:pt x="2047" y="53"/>
                            </a:lnTo>
                            <a:lnTo>
                              <a:pt x="2049" y="60"/>
                            </a:lnTo>
                            <a:lnTo>
                              <a:pt x="2050" y="68"/>
                            </a:lnTo>
                            <a:lnTo>
                              <a:pt x="2052" y="75"/>
                            </a:lnTo>
                            <a:lnTo>
                              <a:pt x="2052" y="84"/>
                            </a:lnTo>
                            <a:lnTo>
                              <a:pt x="2052" y="93"/>
                            </a:lnTo>
                            <a:lnTo>
                              <a:pt x="2050" y="102"/>
                            </a:lnTo>
                            <a:lnTo>
                              <a:pt x="2047" y="118"/>
                            </a:lnTo>
                            <a:lnTo>
                              <a:pt x="2038" y="132"/>
                            </a:lnTo>
                            <a:lnTo>
                              <a:pt x="2033" y="139"/>
                            </a:lnTo>
                            <a:lnTo>
                              <a:pt x="2027" y="144"/>
                            </a:lnTo>
                            <a:lnTo>
                              <a:pt x="2020" y="149"/>
                            </a:lnTo>
                            <a:lnTo>
                              <a:pt x="2015" y="155"/>
                            </a:lnTo>
                            <a:lnTo>
                              <a:pt x="2008" y="158"/>
                            </a:lnTo>
                            <a:lnTo>
                              <a:pt x="1999" y="162"/>
                            </a:lnTo>
                            <a:lnTo>
                              <a:pt x="1992" y="165"/>
                            </a:lnTo>
                            <a:lnTo>
                              <a:pt x="1983" y="167"/>
                            </a:lnTo>
                            <a:lnTo>
                              <a:pt x="1976" y="169"/>
                            </a:lnTo>
                            <a:lnTo>
                              <a:pt x="1967" y="169"/>
                            </a:lnTo>
                            <a:lnTo>
                              <a:pt x="1959" y="169"/>
                            </a:lnTo>
                            <a:lnTo>
                              <a:pt x="1950" y="167"/>
                            </a:lnTo>
                            <a:lnTo>
                              <a:pt x="1943" y="165"/>
                            </a:lnTo>
                            <a:lnTo>
                              <a:pt x="1934" y="162"/>
                            </a:lnTo>
                            <a:lnTo>
                              <a:pt x="1927" y="158"/>
                            </a:lnTo>
                            <a:lnTo>
                              <a:pt x="1920" y="155"/>
                            </a:lnTo>
                            <a:lnTo>
                              <a:pt x="1907" y="144"/>
                            </a:lnTo>
                            <a:lnTo>
                              <a:pt x="1898" y="132"/>
                            </a:lnTo>
                            <a:lnTo>
                              <a:pt x="1893" y="125"/>
                            </a:lnTo>
                            <a:lnTo>
                              <a:pt x="1890" y="118"/>
                            </a:lnTo>
                            <a:lnTo>
                              <a:pt x="1888" y="109"/>
                            </a:lnTo>
                            <a:lnTo>
                              <a:pt x="1886" y="102"/>
                            </a:lnTo>
                            <a:lnTo>
                              <a:pt x="1884" y="93"/>
                            </a:lnTo>
                            <a:lnTo>
                              <a:pt x="1884" y="84"/>
                            </a:lnTo>
                            <a:lnTo>
                              <a:pt x="1884" y="75"/>
                            </a:lnTo>
                            <a:lnTo>
                              <a:pt x="1886" y="68"/>
                            </a:lnTo>
                            <a:lnTo>
                              <a:pt x="1888" y="60"/>
                            </a:lnTo>
                            <a:lnTo>
                              <a:pt x="1890" y="53"/>
                            </a:lnTo>
                            <a:lnTo>
                              <a:pt x="1893" y="44"/>
                            </a:lnTo>
                            <a:lnTo>
                              <a:pt x="1898" y="38"/>
                            </a:lnTo>
                            <a:lnTo>
                              <a:pt x="1902" y="31"/>
                            </a:lnTo>
                            <a:lnTo>
                              <a:pt x="1907" y="24"/>
                            </a:lnTo>
                            <a:lnTo>
                              <a:pt x="1914" y="19"/>
                            </a:lnTo>
                            <a:lnTo>
                              <a:pt x="1920" y="16"/>
                            </a:lnTo>
                            <a:lnTo>
                              <a:pt x="1927" y="10"/>
                            </a:lnTo>
                            <a:lnTo>
                              <a:pt x="1934" y="7"/>
                            </a:lnTo>
                            <a:lnTo>
                              <a:pt x="1943" y="5"/>
                            </a:lnTo>
                            <a:lnTo>
                              <a:pt x="1950" y="1"/>
                            </a:lnTo>
                            <a:lnTo>
                              <a:pt x="1959" y="1"/>
                            </a:lnTo>
                            <a:lnTo>
                              <a:pt x="1967" y="0"/>
                            </a:lnTo>
                            <a:close/>
                            <a:moveTo>
                              <a:pt x="1911" y="278"/>
                            </a:moveTo>
                            <a:lnTo>
                              <a:pt x="2026" y="278"/>
                            </a:lnTo>
                            <a:lnTo>
                              <a:pt x="2026" y="1023"/>
                            </a:lnTo>
                            <a:lnTo>
                              <a:pt x="1911" y="1023"/>
                            </a:lnTo>
                            <a:lnTo>
                              <a:pt x="1911" y="278"/>
                            </a:lnTo>
                            <a:close/>
                            <a:moveTo>
                              <a:pt x="2759" y="748"/>
                            </a:moveTo>
                            <a:lnTo>
                              <a:pt x="2870" y="777"/>
                            </a:lnTo>
                            <a:lnTo>
                              <a:pt x="2865" y="794"/>
                            </a:lnTo>
                            <a:lnTo>
                              <a:pt x="2859" y="810"/>
                            </a:lnTo>
                            <a:lnTo>
                              <a:pt x="2847" y="840"/>
                            </a:lnTo>
                            <a:lnTo>
                              <a:pt x="2840" y="854"/>
                            </a:lnTo>
                            <a:lnTo>
                              <a:pt x="2833" y="868"/>
                            </a:lnTo>
                            <a:lnTo>
                              <a:pt x="2817" y="895"/>
                            </a:lnTo>
                            <a:lnTo>
                              <a:pt x="2808" y="907"/>
                            </a:lnTo>
                            <a:lnTo>
                              <a:pt x="2798" y="918"/>
                            </a:lnTo>
                            <a:lnTo>
                              <a:pt x="2778" y="941"/>
                            </a:lnTo>
                            <a:lnTo>
                              <a:pt x="2768" y="949"/>
                            </a:lnTo>
                            <a:lnTo>
                              <a:pt x="2755" y="960"/>
                            </a:lnTo>
                            <a:lnTo>
                              <a:pt x="2745" y="969"/>
                            </a:lnTo>
                            <a:lnTo>
                              <a:pt x="2732" y="978"/>
                            </a:lnTo>
                            <a:lnTo>
                              <a:pt x="2720" y="985"/>
                            </a:lnTo>
                            <a:lnTo>
                              <a:pt x="2707" y="993"/>
                            </a:lnTo>
                            <a:lnTo>
                              <a:pt x="2695" y="1000"/>
                            </a:lnTo>
                            <a:lnTo>
                              <a:pt x="2681" y="1006"/>
                            </a:lnTo>
                            <a:lnTo>
                              <a:pt x="2669" y="1013"/>
                            </a:lnTo>
                            <a:lnTo>
                              <a:pt x="2654" y="1018"/>
                            </a:lnTo>
                            <a:lnTo>
                              <a:pt x="2640" y="1022"/>
                            </a:lnTo>
                            <a:lnTo>
                              <a:pt x="2626" y="1027"/>
                            </a:lnTo>
                            <a:lnTo>
                              <a:pt x="2598" y="1034"/>
                            </a:lnTo>
                            <a:lnTo>
                              <a:pt x="2582" y="1036"/>
                            </a:lnTo>
                            <a:lnTo>
                              <a:pt x="2568" y="1037"/>
                            </a:lnTo>
                            <a:lnTo>
                              <a:pt x="2552" y="1039"/>
                            </a:lnTo>
                            <a:lnTo>
                              <a:pt x="2536" y="1041"/>
                            </a:lnTo>
                            <a:lnTo>
                              <a:pt x="2506" y="1041"/>
                            </a:lnTo>
                            <a:lnTo>
                              <a:pt x="2485" y="1039"/>
                            </a:lnTo>
                            <a:lnTo>
                              <a:pt x="2464" y="1036"/>
                            </a:lnTo>
                            <a:lnTo>
                              <a:pt x="2444" y="1034"/>
                            </a:lnTo>
                            <a:lnTo>
                              <a:pt x="2425" y="1029"/>
                            </a:lnTo>
                            <a:lnTo>
                              <a:pt x="2405" y="1023"/>
                            </a:lnTo>
                            <a:lnTo>
                              <a:pt x="2388" y="1018"/>
                            </a:lnTo>
                            <a:lnTo>
                              <a:pt x="2370" y="1011"/>
                            </a:lnTo>
                            <a:lnTo>
                              <a:pt x="2352" y="1004"/>
                            </a:lnTo>
                            <a:lnTo>
                              <a:pt x="2337" y="995"/>
                            </a:lnTo>
                            <a:lnTo>
                              <a:pt x="2321" y="986"/>
                            </a:lnTo>
                            <a:lnTo>
                              <a:pt x="2306" y="978"/>
                            </a:lnTo>
                            <a:lnTo>
                              <a:pt x="2299" y="972"/>
                            </a:lnTo>
                            <a:lnTo>
                              <a:pt x="2292" y="967"/>
                            </a:lnTo>
                            <a:lnTo>
                              <a:pt x="2278" y="956"/>
                            </a:lnTo>
                            <a:lnTo>
                              <a:pt x="2264" y="944"/>
                            </a:lnTo>
                            <a:lnTo>
                              <a:pt x="2254" y="932"/>
                            </a:lnTo>
                            <a:lnTo>
                              <a:pt x="2241" y="919"/>
                            </a:lnTo>
                            <a:lnTo>
                              <a:pt x="2231" y="905"/>
                            </a:lnTo>
                            <a:lnTo>
                              <a:pt x="2220" y="891"/>
                            </a:lnTo>
                            <a:lnTo>
                              <a:pt x="2209" y="877"/>
                            </a:lnTo>
                            <a:lnTo>
                              <a:pt x="2201" y="863"/>
                            </a:lnTo>
                            <a:lnTo>
                              <a:pt x="2193" y="847"/>
                            </a:lnTo>
                            <a:lnTo>
                              <a:pt x="2185" y="833"/>
                            </a:lnTo>
                            <a:lnTo>
                              <a:pt x="2179" y="815"/>
                            </a:lnTo>
                            <a:lnTo>
                              <a:pt x="2172" y="800"/>
                            </a:lnTo>
                            <a:lnTo>
                              <a:pt x="2167" y="784"/>
                            </a:lnTo>
                            <a:lnTo>
                              <a:pt x="2162" y="766"/>
                            </a:lnTo>
                            <a:lnTo>
                              <a:pt x="2158" y="750"/>
                            </a:lnTo>
                            <a:lnTo>
                              <a:pt x="2155" y="733"/>
                            </a:lnTo>
                            <a:lnTo>
                              <a:pt x="2153" y="715"/>
                            </a:lnTo>
                            <a:lnTo>
                              <a:pt x="2151" y="697"/>
                            </a:lnTo>
                            <a:lnTo>
                              <a:pt x="2149" y="660"/>
                            </a:lnTo>
                            <a:lnTo>
                              <a:pt x="2151" y="625"/>
                            </a:lnTo>
                            <a:lnTo>
                              <a:pt x="2153" y="606"/>
                            </a:lnTo>
                            <a:lnTo>
                              <a:pt x="2155" y="588"/>
                            </a:lnTo>
                            <a:lnTo>
                              <a:pt x="2158" y="571"/>
                            </a:lnTo>
                            <a:lnTo>
                              <a:pt x="2162" y="553"/>
                            </a:lnTo>
                            <a:lnTo>
                              <a:pt x="2167" y="535"/>
                            </a:lnTo>
                            <a:lnTo>
                              <a:pt x="2172" y="518"/>
                            </a:lnTo>
                            <a:lnTo>
                              <a:pt x="2186" y="482"/>
                            </a:lnTo>
                            <a:lnTo>
                              <a:pt x="2202" y="451"/>
                            </a:lnTo>
                            <a:lnTo>
                              <a:pt x="2211" y="435"/>
                            </a:lnTo>
                            <a:lnTo>
                              <a:pt x="2220" y="419"/>
                            </a:lnTo>
                            <a:lnTo>
                              <a:pt x="2231" y="403"/>
                            </a:lnTo>
                            <a:lnTo>
                              <a:pt x="2243" y="389"/>
                            </a:lnTo>
                            <a:lnTo>
                              <a:pt x="2255" y="375"/>
                            </a:lnTo>
                            <a:lnTo>
                              <a:pt x="2268" y="363"/>
                            </a:lnTo>
                            <a:lnTo>
                              <a:pt x="2282" y="350"/>
                            </a:lnTo>
                            <a:lnTo>
                              <a:pt x="2296" y="338"/>
                            </a:lnTo>
                            <a:lnTo>
                              <a:pt x="2310" y="327"/>
                            </a:lnTo>
                            <a:lnTo>
                              <a:pt x="2326" y="317"/>
                            </a:lnTo>
                            <a:lnTo>
                              <a:pt x="2342" y="306"/>
                            </a:lnTo>
                            <a:lnTo>
                              <a:pt x="2359" y="297"/>
                            </a:lnTo>
                            <a:lnTo>
                              <a:pt x="2377" y="290"/>
                            </a:lnTo>
                            <a:lnTo>
                              <a:pt x="2395" y="283"/>
                            </a:lnTo>
                            <a:lnTo>
                              <a:pt x="2414" y="278"/>
                            </a:lnTo>
                            <a:lnTo>
                              <a:pt x="2435" y="273"/>
                            </a:lnTo>
                            <a:lnTo>
                              <a:pt x="2455" y="269"/>
                            </a:lnTo>
                            <a:lnTo>
                              <a:pt x="2465" y="268"/>
                            </a:lnTo>
                            <a:lnTo>
                              <a:pt x="2478" y="266"/>
                            </a:lnTo>
                            <a:lnTo>
                              <a:pt x="2499" y="264"/>
                            </a:lnTo>
                            <a:lnTo>
                              <a:pt x="2522" y="264"/>
                            </a:lnTo>
                            <a:lnTo>
                              <a:pt x="2548" y="264"/>
                            </a:lnTo>
                            <a:lnTo>
                              <a:pt x="2575" y="268"/>
                            </a:lnTo>
                            <a:lnTo>
                              <a:pt x="2589" y="269"/>
                            </a:lnTo>
                            <a:lnTo>
                              <a:pt x="2601" y="271"/>
                            </a:lnTo>
                            <a:lnTo>
                              <a:pt x="2614" y="275"/>
                            </a:lnTo>
                            <a:lnTo>
                              <a:pt x="2626" y="278"/>
                            </a:lnTo>
                            <a:lnTo>
                              <a:pt x="2651" y="287"/>
                            </a:lnTo>
                            <a:lnTo>
                              <a:pt x="2676" y="296"/>
                            </a:lnTo>
                            <a:lnTo>
                              <a:pt x="2699" y="308"/>
                            </a:lnTo>
                            <a:lnTo>
                              <a:pt x="2709" y="315"/>
                            </a:lnTo>
                            <a:lnTo>
                              <a:pt x="2722" y="320"/>
                            </a:lnTo>
                            <a:lnTo>
                              <a:pt x="2743" y="336"/>
                            </a:lnTo>
                            <a:lnTo>
                              <a:pt x="2752" y="343"/>
                            </a:lnTo>
                            <a:lnTo>
                              <a:pt x="2762" y="352"/>
                            </a:lnTo>
                            <a:lnTo>
                              <a:pt x="2782" y="370"/>
                            </a:lnTo>
                            <a:lnTo>
                              <a:pt x="2799" y="389"/>
                            </a:lnTo>
                            <a:lnTo>
                              <a:pt x="2815" y="408"/>
                            </a:lnTo>
                            <a:lnTo>
                              <a:pt x="2831" y="430"/>
                            </a:lnTo>
                            <a:lnTo>
                              <a:pt x="2843" y="453"/>
                            </a:lnTo>
                            <a:lnTo>
                              <a:pt x="2856" y="477"/>
                            </a:lnTo>
                            <a:lnTo>
                              <a:pt x="2750" y="527"/>
                            </a:lnTo>
                            <a:lnTo>
                              <a:pt x="2741" y="509"/>
                            </a:lnTo>
                            <a:lnTo>
                              <a:pt x="2732" y="493"/>
                            </a:lnTo>
                            <a:lnTo>
                              <a:pt x="2722" y="479"/>
                            </a:lnTo>
                            <a:lnTo>
                              <a:pt x="2711" y="465"/>
                            </a:lnTo>
                            <a:lnTo>
                              <a:pt x="2699" y="451"/>
                            </a:lnTo>
                            <a:lnTo>
                              <a:pt x="2686" y="438"/>
                            </a:lnTo>
                            <a:lnTo>
                              <a:pt x="2672" y="426"/>
                            </a:lnTo>
                            <a:lnTo>
                              <a:pt x="2658" y="417"/>
                            </a:lnTo>
                            <a:lnTo>
                              <a:pt x="2644" y="407"/>
                            </a:lnTo>
                            <a:lnTo>
                              <a:pt x="2628" y="400"/>
                            </a:lnTo>
                            <a:lnTo>
                              <a:pt x="2612" y="393"/>
                            </a:lnTo>
                            <a:lnTo>
                              <a:pt x="2594" y="386"/>
                            </a:lnTo>
                            <a:lnTo>
                              <a:pt x="2577" y="382"/>
                            </a:lnTo>
                            <a:lnTo>
                              <a:pt x="2559" y="379"/>
                            </a:lnTo>
                            <a:lnTo>
                              <a:pt x="2541" y="377"/>
                            </a:lnTo>
                            <a:lnTo>
                              <a:pt x="2522" y="375"/>
                            </a:lnTo>
                            <a:lnTo>
                              <a:pt x="2492" y="377"/>
                            </a:lnTo>
                            <a:lnTo>
                              <a:pt x="2478" y="379"/>
                            </a:lnTo>
                            <a:lnTo>
                              <a:pt x="2465" y="382"/>
                            </a:lnTo>
                            <a:lnTo>
                              <a:pt x="2451" y="386"/>
                            </a:lnTo>
                            <a:lnTo>
                              <a:pt x="2439" y="389"/>
                            </a:lnTo>
                            <a:lnTo>
                              <a:pt x="2427" y="393"/>
                            </a:lnTo>
                            <a:lnTo>
                              <a:pt x="2414" y="398"/>
                            </a:lnTo>
                            <a:lnTo>
                              <a:pt x="2402" y="405"/>
                            </a:lnTo>
                            <a:lnTo>
                              <a:pt x="2391" y="410"/>
                            </a:lnTo>
                            <a:lnTo>
                              <a:pt x="2381" y="417"/>
                            </a:lnTo>
                            <a:lnTo>
                              <a:pt x="2370" y="426"/>
                            </a:lnTo>
                            <a:lnTo>
                              <a:pt x="2361" y="433"/>
                            </a:lnTo>
                            <a:lnTo>
                              <a:pt x="2351" y="442"/>
                            </a:lnTo>
                            <a:lnTo>
                              <a:pt x="2342" y="451"/>
                            </a:lnTo>
                            <a:lnTo>
                              <a:pt x="2335" y="461"/>
                            </a:lnTo>
                            <a:lnTo>
                              <a:pt x="2319" y="481"/>
                            </a:lnTo>
                            <a:lnTo>
                              <a:pt x="2312" y="491"/>
                            </a:lnTo>
                            <a:lnTo>
                              <a:pt x="2305" y="504"/>
                            </a:lnTo>
                            <a:lnTo>
                              <a:pt x="2294" y="527"/>
                            </a:lnTo>
                            <a:lnTo>
                              <a:pt x="2289" y="539"/>
                            </a:lnTo>
                            <a:lnTo>
                              <a:pt x="2284" y="551"/>
                            </a:lnTo>
                            <a:lnTo>
                              <a:pt x="2276" y="578"/>
                            </a:lnTo>
                            <a:lnTo>
                              <a:pt x="2275" y="592"/>
                            </a:lnTo>
                            <a:lnTo>
                              <a:pt x="2271" y="604"/>
                            </a:lnTo>
                            <a:lnTo>
                              <a:pt x="2269" y="618"/>
                            </a:lnTo>
                            <a:lnTo>
                              <a:pt x="2268" y="632"/>
                            </a:lnTo>
                            <a:lnTo>
                              <a:pt x="2268" y="646"/>
                            </a:lnTo>
                            <a:lnTo>
                              <a:pt x="2268" y="660"/>
                            </a:lnTo>
                            <a:lnTo>
                              <a:pt x="2268" y="687"/>
                            </a:lnTo>
                            <a:lnTo>
                              <a:pt x="2271" y="713"/>
                            </a:lnTo>
                            <a:lnTo>
                              <a:pt x="2276" y="738"/>
                            </a:lnTo>
                            <a:lnTo>
                              <a:pt x="2284" y="763"/>
                            </a:lnTo>
                            <a:lnTo>
                              <a:pt x="2292" y="785"/>
                            </a:lnTo>
                            <a:lnTo>
                              <a:pt x="2303" y="807"/>
                            </a:lnTo>
                            <a:lnTo>
                              <a:pt x="2315" y="826"/>
                            </a:lnTo>
                            <a:lnTo>
                              <a:pt x="2322" y="837"/>
                            </a:lnTo>
                            <a:lnTo>
                              <a:pt x="2331" y="845"/>
                            </a:lnTo>
                            <a:lnTo>
                              <a:pt x="2338" y="854"/>
                            </a:lnTo>
                            <a:lnTo>
                              <a:pt x="2347" y="863"/>
                            </a:lnTo>
                            <a:lnTo>
                              <a:pt x="2365" y="879"/>
                            </a:lnTo>
                            <a:lnTo>
                              <a:pt x="2386" y="891"/>
                            </a:lnTo>
                            <a:lnTo>
                              <a:pt x="2397" y="898"/>
                            </a:lnTo>
                            <a:lnTo>
                              <a:pt x="2407" y="904"/>
                            </a:lnTo>
                            <a:lnTo>
                              <a:pt x="2430" y="912"/>
                            </a:lnTo>
                            <a:lnTo>
                              <a:pt x="2455" y="921"/>
                            </a:lnTo>
                            <a:lnTo>
                              <a:pt x="2467" y="923"/>
                            </a:lnTo>
                            <a:lnTo>
                              <a:pt x="2481" y="925"/>
                            </a:lnTo>
                            <a:lnTo>
                              <a:pt x="2510" y="928"/>
                            </a:lnTo>
                            <a:lnTo>
                              <a:pt x="2533" y="928"/>
                            </a:lnTo>
                            <a:lnTo>
                              <a:pt x="2554" y="926"/>
                            </a:lnTo>
                            <a:lnTo>
                              <a:pt x="2575" y="923"/>
                            </a:lnTo>
                            <a:lnTo>
                              <a:pt x="2594" y="918"/>
                            </a:lnTo>
                            <a:lnTo>
                              <a:pt x="2614" y="912"/>
                            </a:lnTo>
                            <a:lnTo>
                              <a:pt x="2633" y="904"/>
                            </a:lnTo>
                            <a:lnTo>
                              <a:pt x="2651" y="895"/>
                            </a:lnTo>
                            <a:lnTo>
                              <a:pt x="2667" y="884"/>
                            </a:lnTo>
                            <a:lnTo>
                              <a:pt x="2683" y="872"/>
                            </a:lnTo>
                            <a:lnTo>
                              <a:pt x="2690" y="865"/>
                            </a:lnTo>
                            <a:lnTo>
                              <a:pt x="2697" y="858"/>
                            </a:lnTo>
                            <a:lnTo>
                              <a:pt x="2711" y="844"/>
                            </a:lnTo>
                            <a:lnTo>
                              <a:pt x="2723" y="826"/>
                            </a:lnTo>
                            <a:lnTo>
                              <a:pt x="2734" y="808"/>
                            </a:lnTo>
                            <a:lnTo>
                              <a:pt x="2745" y="789"/>
                            </a:lnTo>
                            <a:lnTo>
                              <a:pt x="2752" y="770"/>
                            </a:lnTo>
                            <a:lnTo>
                              <a:pt x="2755" y="759"/>
                            </a:lnTo>
                            <a:lnTo>
                              <a:pt x="2759" y="748"/>
                            </a:lnTo>
                            <a:close/>
                            <a:moveTo>
                              <a:pt x="3709" y="278"/>
                            </a:moveTo>
                            <a:lnTo>
                              <a:pt x="3709" y="333"/>
                            </a:lnTo>
                            <a:lnTo>
                              <a:pt x="3707" y="386"/>
                            </a:lnTo>
                            <a:lnTo>
                              <a:pt x="3704" y="435"/>
                            </a:lnTo>
                            <a:lnTo>
                              <a:pt x="3700" y="482"/>
                            </a:lnTo>
                            <a:lnTo>
                              <a:pt x="3697" y="505"/>
                            </a:lnTo>
                            <a:lnTo>
                              <a:pt x="3695" y="528"/>
                            </a:lnTo>
                            <a:lnTo>
                              <a:pt x="3688" y="572"/>
                            </a:lnTo>
                            <a:lnTo>
                              <a:pt x="3681" y="613"/>
                            </a:lnTo>
                            <a:lnTo>
                              <a:pt x="3672" y="653"/>
                            </a:lnTo>
                            <a:lnTo>
                              <a:pt x="3677" y="676"/>
                            </a:lnTo>
                            <a:lnTo>
                              <a:pt x="3683" y="701"/>
                            </a:lnTo>
                            <a:lnTo>
                              <a:pt x="3691" y="750"/>
                            </a:lnTo>
                            <a:lnTo>
                              <a:pt x="3697" y="798"/>
                            </a:lnTo>
                            <a:lnTo>
                              <a:pt x="3702" y="845"/>
                            </a:lnTo>
                            <a:lnTo>
                              <a:pt x="3705" y="893"/>
                            </a:lnTo>
                            <a:lnTo>
                              <a:pt x="3707" y="939"/>
                            </a:lnTo>
                            <a:lnTo>
                              <a:pt x="3709" y="1023"/>
                            </a:lnTo>
                            <a:lnTo>
                              <a:pt x="3592" y="1023"/>
                            </a:lnTo>
                            <a:lnTo>
                              <a:pt x="3592" y="847"/>
                            </a:lnTo>
                            <a:lnTo>
                              <a:pt x="3575" y="870"/>
                            </a:lnTo>
                            <a:lnTo>
                              <a:pt x="3568" y="882"/>
                            </a:lnTo>
                            <a:lnTo>
                              <a:pt x="3559" y="893"/>
                            </a:lnTo>
                            <a:lnTo>
                              <a:pt x="3541" y="914"/>
                            </a:lnTo>
                            <a:lnTo>
                              <a:pt x="3524" y="933"/>
                            </a:lnTo>
                            <a:lnTo>
                              <a:pt x="3506" y="951"/>
                            </a:lnTo>
                            <a:lnTo>
                              <a:pt x="3486" y="967"/>
                            </a:lnTo>
                            <a:lnTo>
                              <a:pt x="3467" y="981"/>
                            </a:lnTo>
                            <a:lnTo>
                              <a:pt x="3448" y="993"/>
                            </a:lnTo>
                            <a:lnTo>
                              <a:pt x="3428" y="1004"/>
                            </a:lnTo>
                            <a:lnTo>
                              <a:pt x="3407" y="1015"/>
                            </a:lnTo>
                            <a:lnTo>
                              <a:pt x="3388" y="1022"/>
                            </a:lnTo>
                            <a:lnTo>
                              <a:pt x="3366" y="1029"/>
                            </a:lnTo>
                            <a:lnTo>
                              <a:pt x="3345" y="1034"/>
                            </a:lnTo>
                            <a:lnTo>
                              <a:pt x="3322" y="1037"/>
                            </a:lnTo>
                            <a:lnTo>
                              <a:pt x="3301" y="1039"/>
                            </a:lnTo>
                            <a:lnTo>
                              <a:pt x="3280" y="1041"/>
                            </a:lnTo>
                            <a:lnTo>
                              <a:pt x="3259" y="1039"/>
                            </a:lnTo>
                            <a:lnTo>
                              <a:pt x="3239" y="1039"/>
                            </a:lnTo>
                            <a:lnTo>
                              <a:pt x="3221" y="1036"/>
                            </a:lnTo>
                            <a:lnTo>
                              <a:pt x="3202" y="1032"/>
                            </a:lnTo>
                            <a:lnTo>
                              <a:pt x="3184" y="1029"/>
                            </a:lnTo>
                            <a:lnTo>
                              <a:pt x="3167" y="1023"/>
                            </a:lnTo>
                            <a:lnTo>
                              <a:pt x="3151" y="1018"/>
                            </a:lnTo>
                            <a:lnTo>
                              <a:pt x="3133" y="1011"/>
                            </a:lnTo>
                            <a:lnTo>
                              <a:pt x="3117" y="1002"/>
                            </a:lnTo>
                            <a:lnTo>
                              <a:pt x="3101" y="993"/>
                            </a:lnTo>
                            <a:lnTo>
                              <a:pt x="3087" y="985"/>
                            </a:lnTo>
                            <a:lnTo>
                              <a:pt x="3073" y="974"/>
                            </a:lnTo>
                            <a:lnTo>
                              <a:pt x="3059" y="963"/>
                            </a:lnTo>
                            <a:lnTo>
                              <a:pt x="3047" y="953"/>
                            </a:lnTo>
                            <a:lnTo>
                              <a:pt x="3034" y="941"/>
                            </a:lnTo>
                            <a:lnTo>
                              <a:pt x="3022" y="928"/>
                            </a:lnTo>
                            <a:lnTo>
                              <a:pt x="3010" y="914"/>
                            </a:lnTo>
                            <a:lnTo>
                              <a:pt x="2999" y="900"/>
                            </a:lnTo>
                            <a:lnTo>
                              <a:pt x="2990" y="886"/>
                            </a:lnTo>
                            <a:lnTo>
                              <a:pt x="2979" y="870"/>
                            </a:lnTo>
                            <a:lnTo>
                              <a:pt x="2971" y="854"/>
                            </a:lnTo>
                            <a:lnTo>
                              <a:pt x="2964" y="838"/>
                            </a:lnTo>
                            <a:lnTo>
                              <a:pt x="2957" y="822"/>
                            </a:lnTo>
                            <a:lnTo>
                              <a:pt x="2949" y="805"/>
                            </a:lnTo>
                            <a:lnTo>
                              <a:pt x="2944" y="787"/>
                            </a:lnTo>
                            <a:lnTo>
                              <a:pt x="2939" y="770"/>
                            </a:lnTo>
                            <a:lnTo>
                              <a:pt x="2934" y="750"/>
                            </a:lnTo>
                            <a:lnTo>
                              <a:pt x="2930" y="731"/>
                            </a:lnTo>
                            <a:lnTo>
                              <a:pt x="2928" y="711"/>
                            </a:lnTo>
                            <a:lnTo>
                              <a:pt x="2925" y="692"/>
                            </a:lnTo>
                            <a:lnTo>
                              <a:pt x="2925" y="673"/>
                            </a:lnTo>
                            <a:lnTo>
                              <a:pt x="2923" y="653"/>
                            </a:lnTo>
                            <a:lnTo>
                              <a:pt x="2925" y="616"/>
                            </a:lnTo>
                            <a:lnTo>
                              <a:pt x="2927" y="599"/>
                            </a:lnTo>
                            <a:lnTo>
                              <a:pt x="2930" y="581"/>
                            </a:lnTo>
                            <a:lnTo>
                              <a:pt x="2934" y="563"/>
                            </a:lnTo>
                            <a:lnTo>
                              <a:pt x="2937" y="546"/>
                            </a:lnTo>
                            <a:lnTo>
                              <a:pt x="2942" y="528"/>
                            </a:lnTo>
                            <a:lnTo>
                              <a:pt x="2948" y="511"/>
                            </a:lnTo>
                            <a:lnTo>
                              <a:pt x="2953" y="495"/>
                            </a:lnTo>
                            <a:lnTo>
                              <a:pt x="2960" y="477"/>
                            </a:lnTo>
                            <a:lnTo>
                              <a:pt x="2969" y="461"/>
                            </a:lnTo>
                            <a:lnTo>
                              <a:pt x="2976" y="445"/>
                            </a:lnTo>
                            <a:lnTo>
                              <a:pt x="2985" y="430"/>
                            </a:lnTo>
                            <a:lnTo>
                              <a:pt x="2995" y="416"/>
                            </a:lnTo>
                            <a:lnTo>
                              <a:pt x="3006" y="400"/>
                            </a:lnTo>
                            <a:lnTo>
                              <a:pt x="3017" y="386"/>
                            </a:lnTo>
                            <a:lnTo>
                              <a:pt x="3029" y="373"/>
                            </a:lnTo>
                            <a:lnTo>
                              <a:pt x="3041" y="359"/>
                            </a:lnTo>
                            <a:lnTo>
                              <a:pt x="3054" y="347"/>
                            </a:lnTo>
                            <a:lnTo>
                              <a:pt x="3068" y="336"/>
                            </a:lnTo>
                            <a:lnTo>
                              <a:pt x="3082" y="326"/>
                            </a:lnTo>
                            <a:lnTo>
                              <a:pt x="3098" y="315"/>
                            </a:lnTo>
                            <a:lnTo>
                              <a:pt x="3114" y="306"/>
                            </a:lnTo>
                            <a:lnTo>
                              <a:pt x="3130" y="297"/>
                            </a:lnTo>
                            <a:lnTo>
                              <a:pt x="3147" y="290"/>
                            </a:lnTo>
                            <a:lnTo>
                              <a:pt x="3156" y="287"/>
                            </a:lnTo>
                            <a:lnTo>
                              <a:pt x="3165" y="283"/>
                            </a:lnTo>
                            <a:lnTo>
                              <a:pt x="3183" y="276"/>
                            </a:lnTo>
                            <a:lnTo>
                              <a:pt x="3202" y="273"/>
                            </a:lnTo>
                            <a:lnTo>
                              <a:pt x="3221" y="268"/>
                            </a:lnTo>
                            <a:lnTo>
                              <a:pt x="3230" y="268"/>
                            </a:lnTo>
                            <a:lnTo>
                              <a:pt x="3241" y="266"/>
                            </a:lnTo>
                            <a:lnTo>
                              <a:pt x="3262" y="264"/>
                            </a:lnTo>
                            <a:lnTo>
                              <a:pt x="3283" y="264"/>
                            </a:lnTo>
                            <a:lnTo>
                              <a:pt x="3310" y="264"/>
                            </a:lnTo>
                            <a:lnTo>
                              <a:pt x="3322" y="266"/>
                            </a:lnTo>
                            <a:lnTo>
                              <a:pt x="3335" y="268"/>
                            </a:lnTo>
                            <a:lnTo>
                              <a:pt x="3359" y="271"/>
                            </a:lnTo>
                            <a:lnTo>
                              <a:pt x="3382" y="278"/>
                            </a:lnTo>
                            <a:lnTo>
                              <a:pt x="3393" y="282"/>
                            </a:lnTo>
                            <a:lnTo>
                              <a:pt x="3405" y="285"/>
                            </a:lnTo>
                            <a:lnTo>
                              <a:pt x="3426" y="296"/>
                            </a:lnTo>
                            <a:lnTo>
                              <a:pt x="3446" y="306"/>
                            </a:lnTo>
                            <a:lnTo>
                              <a:pt x="3465" y="319"/>
                            </a:lnTo>
                            <a:lnTo>
                              <a:pt x="3485" y="333"/>
                            </a:lnTo>
                            <a:lnTo>
                              <a:pt x="3502" y="349"/>
                            </a:lnTo>
                            <a:lnTo>
                              <a:pt x="3518" y="364"/>
                            </a:lnTo>
                            <a:lnTo>
                              <a:pt x="3527" y="373"/>
                            </a:lnTo>
                            <a:lnTo>
                              <a:pt x="3534" y="382"/>
                            </a:lnTo>
                            <a:lnTo>
                              <a:pt x="3550" y="401"/>
                            </a:lnTo>
                            <a:lnTo>
                              <a:pt x="3564" y="421"/>
                            </a:lnTo>
                            <a:lnTo>
                              <a:pt x="3578" y="442"/>
                            </a:lnTo>
                            <a:lnTo>
                              <a:pt x="3592" y="463"/>
                            </a:lnTo>
                            <a:lnTo>
                              <a:pt x="3592" y="278"/>
                            </a:lnTo>
                            <a:lnTo>
                              <a:pt x="3709" y="278"/>
                            </a:lnTo>
                            <a:close/>
                            <a:moveTo>
                              <a:pt x="3280" y="925"/>
                            </a:moveTo>
                            <a:lnTo>
                              <a:pt x="3297" y="925"/>
                            </a:lnTo>
                            <a:lnTo>
                              <a:pt x="3315" y="923"/>
                            </a:lnTo>
                            <a:lnTo>
                              <a:pt x="3335" y="919"/>
                            </a:lnTo>
                            <a:lnTo>
                              <a:pt x="3352" y="912"/>
                            </a:lnTo>
                            <a:lnTo>
                              <a:pt x="3372" y="905"/>
                            </a:lnTo>
                            <a:lnTo>
                              <a:pt x="3382" y="900"/>
                            </a:lnTo>
                            <a:lnTo>
                              <a:pt x="3391" y="896"/>
                            </a:lnTo>
                            <a:lnTo>
                              <a:pt x="3402" y="889"/>
                            </a:lnTo>
                            <a:lnTo>
                              <a:pt x="3412" y="884"/>
                            </a:lnTo>
                            <a:lnTo>
                              <a:pt x="3432" y="870"/>
                            </a:lnTo>
                            <a:lnTo>
                              <a:pt x="3441" y="861"/>
                            </a:lnTo>
                            <a:lnTo>
                              <a:pt x="3449" y="852"/>
                            </a:lnTo>
                            <a:lnTo>
                              <a:pt x="3460" y="844"/>
                            </a:lnTo>
                            <a:lnTo>
                              <a:pt x="3469" y="833"/>
                            </a:lnTo>
                            <a:lnTo>
                              <a:pt x="3478" y="822"/>
                            </a:lnTo>
                            <a:lnTo>
                              <a:pt x="3486" y="812"/>
                            </a:lnTo>
                            <a:lnTo>
                              <a:pt x="3495" y="800"/>
                            </a:lnTo>
                            <a:lnTo>
                              <a:pt x="3504" y="785"/>
                            </a:lnTo>
                            <a:lnTo>
                              <a:pt x="3513" y="771"/>
                            </a:lnTo>
                            <a:lnTo>
                              <a:pt x="3522" y="757"/>
                            </a:lnTo>
                            <a:lnTo>
                              <a:pt x="3536" y="726"/>
                            </a:lnTo>
                            <a:lnTo>
                              <a:pt x="3550" y="690"/>
                            </a:lnTo>
                            <a:lnTo>
                              <a:pt x="3564" y="653"/>
                            </a:lnTo>
                            <a:lnTo>
                              <a:pt x="3554" y="622"/>
                            </a:lnTo>
                            <a:lnTo>
                              <a:pt x="3543" y="592"/>
                            </a:lnTo>
                            <a:lnTo>
                              <a:pt x="3531" y="563"/>
                            </a:lnTo>
                            <a:lnTo>
                              <a:pt x="3516" y="537"/>
                            </a:lnTo>
                            <a:lnTo>
                              <a:pt x="3502" y="512"/>
                            </a:lnTo>
                            <a:lnTo>
                              <a:pt x="3494" y="502"/>
                            </a:lnTo>
                            <a:lnTo>
                              <a:pt x="3486" y="491"/>
                            </a:lnTo>
                            <a:lnTo>
                              <a:pt x="3471" y="470"/>
                            </a:lnTo>
                            <a:lnTo>
                              <a:pt x="3462" y="460"/>
                            </a:lnTo>
                            <a:lnTo>
                              <a:pt x="3453" y="451"/>
                            </a:lnTo>
                            <a:lnTo>
                              <a:pt x="3442" y="442"/>
                            </a:lnTo>
                            <a:lnTo>
                              <a:pt x="3433" y="435"/>
                            </a:lnTo>
                            <a:lnTo>
                              <a:pt x="3425" y="428"/>
                            </a:lnTo>
                            <a:lnTo>
                              <a:pt x="3414" y="421"/>
                            </a:lnTo>
                            <a:lnTo>
                              <a:pt x="3405" y="414"/>
                            </a:lnTo>
                            <a:lnTo>
                              <a:pt x="3395" y="407"/>
                            </a:lnTo>
                            <a:lnTo>
                              <a:pt x="3384" y="401"/>
                            </a:lnTo>
                            <a:lnTo>
                              <a:pt x="3373" y="398"/>
                            </a:lnTo>
                            <a:lnTo>
                              <a:pt x="3352" y="389"/>
                            </a:lnTo>
                            <a:lnTo>
                              <a:pt x="3340" y="386"/>
                            </a:lnTo>
                            <a:lnTo>
                              <a:pt x="3329" y="384"/>
                            </a:lnTo>
                            <a:lnTo>
                              <a:pt x="3317" y="382"/>
                            </a:lnTo>
                            <a:lnTo>
                              <a:pt x="3306" y="380"/>
                            </a:lnTo>
                            <a:lnTo>
                              <a:pt x="3282" y="379"/>
                            </a:lnTo>
                            <a:lnTo>
                              <a:pt x="3255" y="380"/>
                            </a:lnTo>
                            <a:lnTo>
                              <a:pt x="3230" y="384"/>
                            </a:lnTo>
                            <a:lnTo>
                              <a:pt x="3218" y="387"/>
                            </a:lnTo>
                            <a:lnTo>
                              <a:pt x="3207" y="391"/>
                            </a:lnTo>
                            <a:lnTo>
                              <a:pt x="3195" y="394"/>
                            </a:lnTo>
                            <a:lnTo>
                              <a:pt x="3184" y="400"/>
                            </a:lnTo>
                            <a:lnTo>
                              <a:pt x="3163" y="412"/>
                            </a:lnTo>
                            <a:lnTo>
                              <a:pt x="3153" y="419"/>
                            </a:lnTo>
                            <a:lnTo>
                              <a:pt x="3144" y="426"/>
                            </a:lnTo>
                            <a:lnTo>
                              <a:pt x="3124" y="442"/>
                            </a:lnTo>
                            <a:lnTo>
                              <a:pt x="3108" y="460"/>
                            </a:lnTo>
                            <a:lnTo>
                              <a:pt x="3100" y="470"/>
                            </a:lnTo>
                            <a:lnTo>
                              <a:pt x="3093" y="479"/>
                            </a:lnTo>
                            <a:lnTo>
                              <a:pt x="3085" y="491"/>
                            </a:lnTo>
                            <a:lnTo>
                              <a:pt x="3080" y="502"/>
                            </a:lnTo>
                            <a:lnTo>
                              <a:pt x="3068" y="525"/>
                            </a:lnTo>
                            <a:lnTo>
                              <a:pt x="3059" y="551"/>
                            </a:lnTo>
                            <a:lnTo>
                              <a:pt x="3050" y="578"/>
                            </a:lnTo>
                            <a:lnTo>
                              <a:pt x="3045" y="606"/>
                            </a:lnTo>
                            <a:lnTo>
                              <a:pt x="3041" y="634"/>
                            </a:lnTo>
                            <a:lnTo>
                              <a:pt x="3041" y="666"/>
                            </a:lnTo>
                            <a:lnTo>
                              <a:pt x="3041" y="678"/>
                            </a:lnTo>
                            <a:lnTo>
                              <a:pt x="3041" y="692"/>
                            </a:lnTo>
                            <a:lnTo>
                              <a:pt x="3045" y="719"/>
                            </a:lnTo>
                            <a:lnTo>
                              <a:pt x="3050" y="743"/>
                            </a:lnTo>
                            <a:lnTo>
                              <a:pt x="3054" y="756"/>
                            </a:lnTo>
                            <a:lnTo>
                              <a:pt x="3057" y="766"/>
                            </a:lnTo>
                            <a:lnTo>
                              <a:pt x="3063" y="778"/>
                            </a:lnTo>
                            <a:lnTo>
                              <a:pt x="3068" y="789"/>
                            </a:lnTo>
                            <a:lnTo>
                              <a:pt x="3073" y="801"/>
                            </a:lnTo>
                            <a:lnTo>
                              <a:pt x="3078" y="812"/>
                            </a:lnTo>
                            <a:lnTo>
                              <a:pt x="3085" y="821"/>
                            </a:lnTo>
                            <a:lnTo>
                              <a:pt x="3093" y="831"/>
                            </a:lnTo>
                            <a:lnTo>
                              <a:pt x="3100" y="840"/>
                            </a:lnTo>
                            <a:lnTo>
                              <a:pt x="3107" y="849"/>
                            </a:lnTo>
                            <a:lnTo>
                              <a:pt x="3123" y="867"/>
                            </a:lnTo>
                            <a:lnTo>
                              <a:pt x="3142" y="881"/>
                            </a:lnTo>
                            <a:lnTo>
                              <a:pt x="3151" y="888"/>
                            </a:lnTo>
                            <a:lnTo>
                              <a:pt x="3161" y="895"/>
                            </a:lnTo>
                            <a:lnTo>
                              <a:pt x="3183" y="905"/>
                            </a:lnTo>
                            <a:lnTo>
                              <a:pt x="3206" y="914"/>
                            </a:lnTo>
                            <a:lnTo>
                              <a:pt x="3216" y="918"/>
                            </a:lnTo>
                            <a:lnTo>
                              <a:pt x="3229" y="919"/>
                            </a:lnTo>
                            <a:lnTo>
                              <a:pt x="3253" y="925"/>
                            </a:lnTo>
                            <a:lnTo>
                              <a:pt x="3267" y="925"/>
                            </a:lnTo>
                            <a:lnTo>
                              <a:pt x="3280" y="925"/>
                            </a:lnTo>
                            <a:close/>
                          </a:path>
                        </a:pathLst>
                      </a:custGeom>
                      <a:solidFill>
                        <a:srgbClr val="F04800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D98044" id="Freeform 5" o:spid="_x0000_s1026" style="position:absolute;margin-left:56.7pt;margin-top:27.95pt;width:88.7pt;height:28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4177,1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" path="m4036,1041r-21,-2l4004,1039r-11,-2l3974,1032r-18,-5l3940,1020r-15,-9l3917,1006r-5,-6l3905,993r-5,-5l3887,974r-8,-14l3870,944r-4,-9l3863,926r-2,-8l3857,909r-3,-20l3852,870r-2,-23l3850,16r117,l3967,821r,14l3969,845r3,23l3978,886r5,9l3986,902r7,7l3999,914r7,5l4015,923r8,2l4032,928r11,l4053,930r11,l4075,928r10,-2l4094,923r9,-2l4112,916r17,-9l4177,995r-9,7l4161,1007r-17,9l4126,1023r-18,7l4091,1036r-20,1l4053,1039r-17,2xm798,828r85,70l869,916r-14,16l846,939r-7,7l823,960r-18,12l786,983r-18,12l747,1004r-20,9l706,1020r-23,7l662,1030r-23,6l614,1037r-23,2l567,1041r-23,-2l521,1039r-22,-3l478,1032r-19,-5l439,1022r-19,-6l402,1009r-17,-9l369,992r-16,-9l337,972,309,951,295,939,282,926,272,912,261,900,250,886,240,872r-9,-14l222,842,208,812r-5,-16l196,780r-9,-32l182,717r-6,-32l152,674,127,662,79,637,58,623,37,611,17,599,,585,65,497r28,19l121,534r32,17l185,569r4,-16l194,539r9,-30l208,495r7,-14l229,453r16,-27l254,414r11,-13l284,377r23,-21l330,336r26,-19l371,310r14,-9l399,294r16,-5l431,283r15,-5l462,273r16,-4l496,268r18,-2l531,264r20,l583,264r31,4l630,271r16,4l660,278r14,5l690,287r14,7l717,299r14,7l743,313r13,7l768,329r12,7l791,345r11,11l821,375r9,11l837,398r9,10l853,421r5,12l863,445r6,13l872,472r4,12l877,498r2,14l879,528r,11l877,551r-1,11l874,572r-2,13l869,595r-4,11l860,616r-5,9l849,636r-7,10l835,655r-9,9l817,673r-8,9l798,689r-11,8l775,704r-12,7l749,719r-15,5l720,729r-33,11l671,743r-20,4l632,750r-19,4l591,756r-23,1l545,757r-23,l492,757r-28,-1l436,754r-28,-4l381,747r-26,-6l328,736r-25,-7l309,750r7,20l325,787r10,20l346,822r12,18l372,854r9,9l388,870r9,5l406,882r19,11l445,904r21,8l489,919r23,6l538,926r13,2l565,928r19,l602,926r18,-1l637,921r16,-3l669,912r16,-5l701,900r14,-7l727,886r14,-9l754,868r12,-9l777,849r10,-11l798,828xm551,375r-27,2l499,380r-22,6l454,394r-11,6l432,405r-19,11l395,430r-17,15l362,461r-14,20l342,490r-7,10l325,519r-9,23l307,565r-5,23l296,613r27,7l349,627r27,5l404,637r30,4l464,643r30,2l526,646r34,-1l590,643r26,-4l641,634r23,-5l681,622r9,-4l699,615r14,-9l726,597r5,-5l736,588r9,-10l750,567r6,-11l759,546r2,-11l763,525r-2,-16l759,502r-2,-9l756,486r-4,-7l745,465,734,453,724,440,711,428,697,417r-7,-3l681,408r-15,-8l648,393r-18,-6l611,382r-20,-3l570,377r-19,-2xm1429,264r19,l1467,266r20,2l1506,271r18,5l1542,282r16,5l1575,294r16,9l1607,312r30,19l1651,342r13,10l1676,364r12,15l1701,391r10,14l1722,419r9,16l1739,451r9,16l1755,482r7,18l1768,516r5,18l1782,571r2,17l1785,606r2,19l1787,645r,35l1785,697r-3,18l1778,733r-3,19l1770,770r-6,15l1752,821r-7,16l1736,852r-9,16l1717,884r-9,14l1695,914r-10,14l1672,941r-14,12l1646,965r-16,11l1616,986r-16,11l1584,1006r-18,7l1549,1020r-18,7l1512,1032r-20,4l1471,1037r-21,2l1429,1041r-27,-2l1377,1037r-24,-5l1330,1027r-22,-7l1287,1009r-10,-3l1268,999r-20,-11l1238,981r-9,-7l1211,960r-16,-16l1180,928r-15,-17l1157,902r-6,-9l1137,874r-12,-20l1121,898r-3,44l1118,1023r,312l1001,1335r,-312l1001,981r2,-46l1005,889r1,-49l1012,793r5,-50l1022,719r4,-25l1031,669r5,-23l1031,622r-5,-23l1022,574r-3,-23l1012,502r-4,-48l1005,408r-2,-45l1001,278r117,l1118,359r3,42l1125,444r12,-21l1151,405r7,-9l1165,386r15,-16l1195,354r18,-16l1231,326r17,-13l1268,301r21,-9l1310,283r21,-7l1354,271r23,-5l1402,264r27,xm1425,925r27,l1466,921r12,-2l1490,916r13,-4l1515,909r5,-4l1528,904r10,-8l1549,891r21,-14l1579,868r9,-7l1596,852r9,-10l1612,833r7,-11l1626,812r8,-11l1646,778r9,-24l1662,729r5,-26l1671,674r1,-28l1672,632r-1,-14l1669,604r-2,-14l1662,563r-7,-24l1644,516r-12,-23l1626,482r-7,-8l1603,454r-7,-9l1588,437r-18,-14l1561,416r-11,-6l1531,398r-23,-9l1497,387r-10,-3l1464,380r-25,-1l1411,380r-14,2l1383,384r-14,3l1356,391r-25,9l1308,410r-10,7l1287,424r-10,7l1268,438r-20,18l1233,475r-9,11l1217,495r-14,23l1190,541r-12,24l1167,592r-5,12l1158,618r-8,28l1158,674r9,29l1172,717r6,12l1188,756r15,24l1217,803r14,21l1240,835r7,9l1264,861r11,9l1284,877r19,14l1314,898r12,6l1347,912r13,4l1372,919r25,6l1425,925xm1967,r9,1l1983,1r9,4l1999,7r9,3l2015,16r12,8l2033,31r5,7l2042,44r5,9l2049,60r1,8l2052,75r,9l2052,93r-2,9l2047,118r-9,14l2033,139r-6,5l2020,149r-5,6l2008,158r-9,4l1992,165r-9,2l1976,169r-9,l1959,169r-9,-2l1943,165r-9,-3l1927,158r-7,-3l1907,144r-9,-12l1893,125r-3,-7l1888,109r-2,-7l1884,93r,-9l1884,75r2,-7l1888,60r2,-7l1893,44r5,-6l1902,31r5,-7l1914,19r6,-3l1927,10r7,-3l1943,5r7,-4l1959,1r8,-1xm1911,278r115,l2026,1023r-115,l1911,278xm2759,748r111,29l2865,794r-6,16l2847,840r-7,14l2833,868r-16,27l2808,907r-10,11l2778,941r-10,8l2755,960r-10,9l2732,978r-12,7l2707,993r-12,7l2681,1006r-12,7l2654,1018r-14,4l2626,1027r-28,7l2582,1036r-14,1l2552,1039r-16,2l2506,1041r-21,-2l2464,1036r-20,-2l2425,1029r-20,-6l2388,1018r-18,-7l2352,1004r-15,-9l2321,986r-15,-8l2299,972r-7,-5l2278,956r-14,-12l2254,932r-13,-13l2231,905r-11,-14l2209,877r-8,-14l2193,847r-8,-14l2179,815r-7,-15l2167,784r-5,-18l2158,750r-3,-17l2153,715r-2,-18l2149,660r2,-35l2153,606r2,-18l2158,571r4,-18l2167,535r5,-17l2186,482r16,-31l2211,435r9,-16l2231,403r12,-14l2255,375r13,-12l2282,350r14,-12l2310,327r16,-10l2342,306r17,-9l2377,290r18,-7l2414,278r21,-5l2455,269r10,-1l2478,266r21,-2l2522,264r26,l2575,268r14,1l2601,271r13,4l2626,278r25,9l2676,296r23,12l2709,315r13,5l2743,336r9,7l2762,352r20,18l2799,389r16,19l2831,430r12,23l2856,477r-106,50l2741,509r-9,-16l2722,479r-11,-14l2699,451r-13,-13l2672,426r-14,-9l2644,407r-16,-7l2612,393r-18,-7l2577,382r-18,-3l2541,377r-19,-2l2492,377r-14,2l2465,382r-14,4l2439,389r-12,4l2414,398r-12,7l2391,410r-10,7l2370,426r-9,7l2351,442r-9,9l2335,461r-16,20l2312,491r-7,13l2294,527r-5,12l2284,551r-8,27l2275,592r-4,12l2269,618r-1,14l2268,646r,14l2268,687r3,26l2276,738r8,25l2292,785r11,22l2315,826r7,11l2331,845r7,9l2347,863r18,16l2386,891r11,7l2407,904r23,8l2455,921r12,2l2481,925r29,3l2533,928r21,-2l2575,923r19,-5l2614,912r19,-8l2651,895r16,-11l2683,872r7,-7l2697,858r14,-14l2723,826r11,-18l2745,789r7,-19l2755,759r4,-11xm3709,278r,55l3707,386r-3,49l3700,482r-3,23l3695,528r-7,44l3681,613r-9,40l3677,676r6,25l3691,750r6,48l3702,845r3,48l3707,939r2,84l3592,1023r,-176l3575,870r-7,12l3559,893r-18,21l3524,933r-18,18l3486,967r-19,14l3448,993r-20,11l3407,1015r-19,7l3366,1029r-21,5l3322,1037r-21,2l3280,1041r-21,-2l3239,1039r-18,-3l3202,1032r-18,-3l3167,1023r-16,-5l3133,1011r-16,-9l3101,993r-14,-8l3073,974r-14,-11l3047,953r-13,-12l3022,928r-12,-14l2999,900r-9,-14l2979,870r-8,-16l2964,838r-7,-16l2949,805r-5,-18l2939,770r-5,-20l2930,731r-2,-20l2925,692r,-19l2923,653r2,-37l2927,599r3,-18l2934,563r3,-17l2942,528r6,-17l2953,495r7,-18l2969,461r7,-16l2985,430r10,-14l3006,400r11,-14l3029,373r12,-14l3054,347r14,-11l3082,326r16,-11l3114,306r16,-9l3147,290r9,-3l3165,283r18,-7l3202,273r19,-5l3230,268r11,-2l3262,264r21,l3310,264r12,2l3335,268r24,3l3382,278r11,4l3405,285r21,11l3446,306r19,13l3485,333r17,16l3518,364r9,9l3534,382r16,19l3564,421r14,21l3592,463r,-185l3709,278xm3280,925r17,l3315,923r20,-4l3352,912r20,-7l3382,900r9,-4l3402,889r10,-5l3432,870r9,-9l3449,852r11,-8l3469,833r9,-11l3486,812r9,-12l3504,785r9,-14l3522,757r14,-31l3550,690r14,-37l3554,622r-11,-30l3531,563r-15,-26l3502,512r-8,-10l3486,491r-15,-21l3462,460r-9,-9l3442,442r-9,-7l3425,428r-11,-7l3405,414r-10,-7l3384,401r-11,-3l3352,389r-12,-3l3329,384r-12,-2l3306,380r-24,-1l3255,380r-25,4l3218,387r-11,4l3195,394r-11,6l3163,412r-10,7l3144,426r-20,16l3108,460r-8,10l3093,479r-8,12l3080,502r-12,23l3059,551r-9,27l3045,606r-4,28l3041,666r,12l3041,692r4,27l3050,743r4,13l3057,766r6,12l3068,789r5,12l3078,812r7,9l3093,831r7,9l3107,849r16,18l3142,881r9,7l3161,895r22,10l3206,914r10,4l3229,919r24,6l3267,925r13,xe" fillcolor="#f04800" stroked="f">
              <v:path arrowok="t" o:connecttype="custom" o:connectlocs="1042617,251722;1076867,244722;1124063,269759;217099,261683;123787,276490;59871,226684;32632,143764;100055,83459;177995,74843;230045,113342;231932,165840;180961,200031;83334,201916;145093,249299;209548,228569;90346,134610;166128,172032;205233,137033;159386,102035;448762,94766;481934,168263;454426,249837;378104,279721;310412,240414;276701,186839;306636,113880;385385,71074;432850,226684;446335,145110;388082,102035;324436,139456;336302,227223;539108,1885;548277,37422;514296,38768;516184,5115;771040,218069;719799,272721;639162,272182;589270,224261;585764,139456;645905,76190;727890,82920;731126,125188;661007,103919;617318,145110;626217,225338;699573,247145;1000276,89651;1000276,275413;902109,278374;824978,259260;789649,191416;807718,111996;868668,72151;944450,93958;912087,242299;957395,185762;918290,111457;853026,110919;820124,186301;852486,240953" o:connectangles="0,0,0,0,0,0,0,0,0,0,0,0,0,0,0,0,0,0,0,0,0,0,0,0,0,0,0,0,0,0,0,0,0,0,0,0,0,0,0,0,0,0,0,0,0,0,0,0,0,0,0,0,0,0,0,0,0,0,0,0,0,0"/>
              <o:lock v:ext="edit" aspectratio="t" verticies="t"/>
              <w10:wrap anchorx="page" anchory="page"/>
              <w10:anchorlock/>
            </v:shape>
          </w:pict>
        </mc:Fallback>
      </mc:AlternateContent>
    </w:r>
  </w:p>
  <w:tbl>
    <w:tblPr>
      <w:tblStyle w:val="TableGrid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230"/>
      <w:gridCol w:w="2409"/>
    </w:tblGrid>
    <w:tr w:rsidR="00D367BE" w14:paraId="08C0B3C7" w14:textId="77777777" w:rsidTr="003D488F">
      <w:trPr>
        <w:trHeight w:hRule="exact" w:val="340"/>
      </w:trPr>
      <w:tc>
        <w:tcPr>
          <w:tcW w:w="7230" w:type="dxa"/>
        </w:tcPr>
        <w:p w14:paraId="0FC7E997" w14:textId="77777777" w:rsidR="00D367BE" w:rsidRPr="00872573" w:rsidRDefault="00463D18" w:rsidP="00D367BE">
          <w:pPr>
            <w:tabs>
              <w:tab w:val="left" w:pos="2269"/>
              <w:tab w:val="left" w:pos="4253"/>
              <w:tab w:val="left" w:pos="5670"/>
              <w:tab w:val="right" w:pos="9071"/>
            </w:tabs>
            <w:ind w:right="-567"/>
            <w:rPr>
              <w:rFonts w:ascii="Arial Nova" w:hAnsi="Arial Nova"/>
              <w:b/>
              <w:bCs/>
              <w:sz w:val="28"/>
              <w:szCs w:val="28"/>
            </w:rPr>
          </w:pPr>
          <w:r>
            <w:rPr>
              <w:rFonts w:ascii="Arial Nova" w:hAnsi="Arial Nova"/>
              <w:b/>
              <w:bCs/>
              <w:sz w:val="28"/>
              <w:szCs w:val="28"/>
            </w:rPr>
            <w:t>NOTI</w:t>
          </w:r>
          <w:r w:rsidR="00D96801">
            <w:rPr>
              <w:rFonts w:ascii="Arial Nova" w:hAnsi="Arial Nova"/>
              <w:b/>
              <w:bCs/>
              <w:sz w:val="28"/>
              <w:szCs w:val="28"/>
            </w:rPr>
            <w:t>FICATION</w:t>
          </w:r>
        </w:p>
      </w:tc>
      <w:tc>
        <w:tcPr>
          <w:tcW w:w="2409" w:type="dxa"/>
          <w:vMerge w:val="restart"/>
        </w:tcPr>
        <w:p w14:paraId="0359027A" w14:textId="77777777" w:rsidR="00D367BE" w:rsidRPr="00872573" w:rsidRDefault="00D367BE" w:rsidP="00D367BE">
          <w:pPr>
            <w:tabs>
              <w:tab w:val="left" w:pos="2269"/>
              <w:tab w:val="left" w:pos="4253"/>
              <w:tab w:val="left" w:pos="5670"/>
              <w:tab w:val="right" w:pos="9071"/>
            </w:tabs>
            <w:ind w:right="-567"/>
            <w:rPr>
              <w:b/>
              <w:sz w:val="28"/>
              <w:szCs w:val="28"/>
            </w:rPr>
          </w:pPr>
        </w:p>
      </w:tc>
    </w:tr>
    <w:tr w:rsidR="00D367BE" w14:paraId="1E0FB31D" w14:textId="77777777" w:rsidTr="003D488F">
      <w:trPr>
        <w:trHeight w:hRule="exact" w:val="85"/>
      </w:trPr>
      <w:tc>
        <w:tcPr>
          <w:tcW w:w="7230" w:type="dxa"/>
        </w:tcPr>
        <w:p w14:paraId="63BD8845" w14:textId="77777777" w:rsidR="00D367BE" w:rsidRPr="00872573" w:rsidRDefault="00D367BE" w:rsidP="00D367BE">
          <w:pPr>
            <w:tabs>
              <w:tab w:val="left" w:pos="2269"/>
              <w:tab w:val="left" w:pos="4253"/>
              <w:tab w:val="left" w:pos="5670"/>
              <w:tab w:val="right" w:pos="9071"/>
            </w:tabs>
            <w:ind w:right="-567"/>
            <w:rPr>
              <w:b/>
              <w:sz w:val="28"/>
              <w:szCs w:val="28"/>
            </w:rPr>
          </w:pPr>
        </w:p>
      </w:tc>
      <w:tc>
        <w:tcPr>
          <w:tcW w:w="2409" w:type="dxa"/>
          <w:vMerge/>
        </w:tcPr>
        <w:p w14:paraId="7921BAFF" w14:textId="77777777" w:rsidR="00D367BE" w:rsidRPr="00872573" w:rsidRDefault="00D367BE" w:rsidP="00D367BE">
          <w:pPr>
            <w:tabs>
              <w:tab w:val="left" w:pos="2269"/>
              <w:tab w:val="left" w:pos="4253"/>
              <w:tab w:val="left" w:pos="5670"/>
              <w:tab w:val="right" w:pos="9071"/>
            </w:tabs>
            <w:ind w:right="-567"/>
            <w:rPr>
              <w:b/>
              <w:sz w:val="28"/>
              <w:szCs w:val="28"/>
            </w:rPr>
          </w:pPr>
        </w:p>
      </w:tc>
    </w:tr>
    <w:tr w:rsidR="00D367BE" w:rsidRPr="00D5781B" w14:paraId="6561D48C" w14:textId="77777777" w:rsidTr="003D488F">
      <w:trPr>
        <w:trHeight w:hRule="exact" w:val="340"/>
      </w:trPr>
      <w:tc>
        <w:tcPr>
          <w:tcW w:w="7230" w:type="dxa"/>
        </w:tcPr>
        <w:p w14:paraId="5B57175B" w14:textId="06CF0F13" w:rsidR="00D367BE" w:rsidRPr="00742282" w:rsidRDefault="00DC37F7" w:rsidP="00D367BE">
          <w:pPr>
            <w:tabs>
              <w:tab w:val="left" w:pos="2269"/>
              <w:tab w:val="left" w:pos="4253"/>
              <w:tab w:val="left" w:pos="5670"/>
              <w:tab w:val="right" w:pos="9071"/>
            </w:tabs>
            <w:ind w:right="-567"/>
            <w:rPr>
              <w:rFonts w:ascii="Arial Nova Cond" w:hAnsi="Arial Nova Cond"/>
              <w:szCs w:val="24"/>
              <w:lang w:val="en-US"/>
            </w:rPr>
          </w:pPr>
          <w:r w:rsidRPr="00742282">
            <w:rPr>
              <w:rFonts w:ascii="Arial Nova Cond" w:hAnsi="Arial Nova Cond"/>
              <w:szCs w:val="24"/>
              <w:lang w:val="en-US"/>
            </w:rPr>
            <w:t>of intended summary dismissal</w:t>
          </w:r>
          <w:r w:rsidR="00EB2388" w:rsidRPr="00742282">
            <w:rPr>
              <w:rFonts w:ascii="Arial Nova Cond" w:hAnsi="Arial Nova Cond"/>
              <w:szCs w:val="24"/>
              <w:lang w:val="en-US"/>
            </w:rPr>
            <w:t xml:space="preserve"> / termination due to personal reasons</w:t>
          </w:r>
        </w:p>
        <w:p w14:paraId="3727E443" w14:textId="77777777" w:rsidR="00463D18" w:rsidRPr="00BC71E2" w:rsidRDefault="00463D18" w:rsidP="00D367BE">
          <w:pPr>
            <w:tabs>
              <w:tab w:val="left" w:pos="2269"/>
              <w:tab w:val="left" w:pos="4253"/>
              <w:tab w:val="left" w:pos="5670"/>
              <w:tab w:val="right" w:pos="9071"/>
            </w:tabs>
            <w:ind w:right="-567"/>
            <w:rPr>
              <w:rFonts w:ascii="Arial Nova Cond" w:hAnsi="Arial Nova Cond"/>
              <w:sz w:val="28"/>
              <w:szCs w:val="28"/>
              <w:lang w:val="en-US"/>
            </w:rPr>
          </w:pPr>
          <w:r w:rsidRPr="00BC71E2">
            <w:rPr>
              <w:rFonts w:ascii="Arial Nova Cond" w:hAnsi="Arial Nova Cond"/>
              <w:b/>
              <w:bCs/>
              <w:sz w:val="28"/>
              <w:szCs w:val="28"/>
              <w:lang w:val="en-US"/>
            </w:rPr>
            <w:t>NOTICE</w:t>
          </w:r>
          <w:r w:rsidRPr="00BC71E2">
            <w:rPr>
              <w:rFonts w:ascii="Arial Nova Cond" w:hAnsi="Arial Nova Cond"/>
              <w:sz w:val="28"/>
              <w:szCs w:val="28"/>
              <w:lang w:val="en-US"/>
            </w:rPr>
            <w:br/>
            <w:t>to employee about dismissal</w:t>
          </w:r>
        </w:p>
        <w:p w14:paraId="106CAEE4" w14:textId="77777777" w:rsidR="001F1EF6" w:rsidRPr="00463D18" w:rsidRDefault="001F1EF6" w:rsidP="00D367BE">
          <w:pPr>
            <w:tabs>
              <w:tab w:val="left" w:pos="2269"/>
              <w:tab w:val="left" w:pos="4253"/>
              <w:tab w:val="left" w:pos="5670"/>
              <w:tab w:val="right" w:pos="9071"/>
            </w:tabs>
            <w:ind w:right="-567"/>
            <w:rPr>
              <w:rFonts w:ascii="Arial Nova Cond" w:hAnsi="Arial Nova Cond"/>
              <w:sz w:val="28"/>
              <w:szCs w:val="28"/>
              <w:lang w:val="en-US"/>
            </w:rPr>
          </w:pPr>
          <w:r w:rsidRPr="00463D18">
            <w:rPr>
              <w:rFonts w:ascii="Arial Nova Cond" w:hAnsi="Arial Nova Cond"/>
              <w:b/>
              <w:bCs/>
              <w:sz w:val="28"/>
              <w:szCs w:val="28"/>
              <w:lang w:val="en-US"/>
            </w:rPr>
            <w:t>NOTICE</w:t>
          </w:r>
          <w:r w:rsidRPr="00463D18">
            <w:rPr>
              <w:rFonts w:ascii="Arial Nova Cond" w:hAnsi="Arial Nova Cond"/>
              <w:sz w:val="28"/>
              <w:szCs w:val="28"/>
              <w:lang w:val="en-US"/>
            </w:rPr>
            <w:br/>
            <w:t>to employee about dismissal</w:t>
          </w:r>
        </w:p>
      </w:tc>
      <w:tc>
        <w:tcPr>
          <w:tcW w:w="2409" w:type="dxa"/>
          <w:vMerge/>
        </w:tcPr>
        <w:p w14:paraId="347E1E6C" w14:textId="77777777" w:rsidR="00D367BE" w:rsidRPr="00463D18" w:rsidRDefault="00D367BE" w:rsidP="00D367BE">
          <w:pPr>
            <w:tabs>
              <w:tab w:val="left" w:pos="2269"/>
              <w:tab w:val="left" w:pos="4253"/>
              <w:tab w:val="left" w:pos="5670"/>
              <w:tab w:val="right" w:pos="9071"/>
            </w:tabs>
            <w:ind w:right="-567"/>
            <w:rPr>
              <w:b/>
              <w:sz w:val="28"/>
              <w:szCs w:val="28"/>
              <w:lang w:val="en-US"/>
            </w:rPr>
          </w:pPr>
        </w:p>
      </w:tc>
    </w:tr>
    <w:tr w:rsidR="00D367BE" w:rsidRPr="00D5781B" w14:paraId="34FFD745" w14:textId="77777777" w:rsidTr="003D488F">
      <w:trPr>
        <w:trHeight w:hRule="exact" w:val="85"/>
      </w:trPr>
      <w:tc>
        <w:tcPr>
          <w:tcW w:w="7230" w:type="dxa"/>
        </w:tcPr>
        <w:p w14:paraId="7523EB5A" w14:textId="77777777" w:rsidR="00D367BE" w:rsidRPr="00463D18" w:rsidRDefault="00D367BE" w:rsidP="00D367BE">
          <w:pPr>
            <w:tabs>
              <w:tab w:val="left" w:pos="2269"/>
              <w:tab w:val="left" w:pos="4253"/>
              <w:tab w:val="left" w:pos="5670"/>
              <w:tab w:val="right" w:pos="9071"/>
            </w:tabs>
            <w:ind w:right="-567"/>
            <w:rPr>
              <w:b/>
              <w:sz w:val="28"/>
              <w:szCs w:val="28"/>
              <w:lang w:val="en-US"/>
            </w:rPr>
          </w:pPr>
        </w:p>
      </w:tc>
      <w:tc>
        <w:tcPr>
          <w:tcW w:w="2409" w:type="dxa"/>
        </w:tcPr>
        <w:p w14:paraId="7E08DC7E" w14:textId="77777777" w:rsidR="00D367BE" w:rsidRPr="00463D18" w:rsidRDefault="00D367BE" w:rsidP="00D367BE">
          <w:pPr>
            <w:tabs>
              <w:tab w:val="left" w:pos="2269"/>
              <w:tab w:val="left" w:pos="4253"/>
              <w:tab w:val="left" w:pos="5670"/>
              <w:tab w:val="right" w:pos="9071"/>
            </w:tabs>
            <w:ind w:right="-567"/>
            <w:rPr>
              <w:b/>
              <w:sz w:val="28"/>
              <w:szCs w:val="28"/>
              <w:lang w:val="en-US"/>
            </w:rPr>
          </w:pPr>
        </w:p>
      </w:tc>
    </w:tr>
    <w:tr w:rsidR="00D367BE" w:rsidRPr="00D5781B" w14:paraId="4763027A" w14:textId="77777777" w:rsidTr="003D488F">
      <w:trPr>
        <w:trHeight w:val="227"/>
      </w:trPr>
      <w:tc>
        <w:tcPr>
          <w:tcW w:w="9639" w:type="dxa"/>
          <w:gridSpan w:val="2"/>
        </w:tcPr>
        <w:p w14:paraId="55F23188" w14:textId="77777777" w:rsidR="00D367BE" w:rsidRPr="00463D18" w:rsidRDefault="00D367BE" w:rsidP="00D367BE">
          <w:pPr>
            <w:tabs>
              <w:tab w:val="left" w:pos="2269"/>
              <w:tab w:val="left" w:pos="4253"/>
              <w:tab w:val="left" w:pos="5670"/>
              <w:tab w:val="right" w:pos="9071"/>
            </w:tabs>
            <w:ind w:right="-567"/>
            <w:rPr>
              <w:rFonts w:ascii="Arial Nova Cond Light" w:hAnsi="Arial Nova Cond Light" w:cs="Arial"/>
              <w:sz w:val="20"/>
              <w:lang w:val="en-US"/>
            </w:rPr>
          </w:pPr>
        </w:p>
      </w:tc>
    </w:tr>
  </w:tbl>
  <w:p w14:paraId="3C62D484" w14:textId="77777777" w:rsidR="00FC69DF" w:rsidRPr="00463D18" w:rsidRDefault="00FC69DF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4494"/>
    <w:multiLevelType w:val="hybridMultilevel"/>
    <w:tmpl w:val="2A0EDDEE"/>
    <w:lvl w:ilvl="0" w:tplc="E4181098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33462"/>
    <w:multiLevelType w:val="hybridMultilevel"/>
    <w:tmpl w:val="F37215F4"/>
    <w:lvl w:ilvl="0" w:tplc="A59A725E">
      <w:start w:val="2"/>
      <w:numFmt w:val="bullet"/>
      <w:lvlText w:val="-"/>
      <w:lvlJc w:val="left"/>
      <w:pPr>
        <w:ind w:left="400" w:hanging="360"/>
      </w:pPr>
      <w:rPr>
        <w:rFonts w:ascii="Aptos Display" w:eastAsiaTheme="majorEastAsia" w:hAnsi="Aptos Display" w:cstheme="majorBidi" w:hint="default"/>
      </w:rPr>
    </w:lvl>
    <w:lvl w:ilvl="1" w:tplc="041D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2" w15:restartNumberingAfterBreak="0">
    <w:nsid w:val="710068A7"/>
    <w:multiLevelType w:val="hybridMultilevel"/>
    <w:tmpl w:val="2AB4A28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4127C"/>
    <w:multiLevelType w:val="hybridMultilevel"/>
    <w:tmpl w:val="8940FE3C"/>
    <w:lvl w:ilvl="0" w:tplc="B3C04250">
      <w:start w:val="2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448254">
    <w:abstractNumId w:val="2"/>
  </w:num>
  <w:num w:numId="2" w16cid:durableId="1118840632">
    <w:abstractNumId w:val="1"/>
  </w:num>
  <w:num w:numId="3" w16cid:durableId="1184904140">
    <w:abstractNumId w:val="3"/>
  </w:num>
  <w:num w:numId="4" w16cid:durableId="199938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5E"/>
    <w:rsid w:val="00011568"/>
    <w:rsid w:val="00013DFB"/>
    <w:rsid w:val="0001592A"/>
    <w:rsid w:val="00022FAB"/>
    <w:rsid w:val="000507B6"/>
    <w:rsid w:val="00064E38"/>
    <w:rsid w:val="000675C7"/>
    <w:rsid w:val="00067801"/>
    <w:rsid w:val="000A6B3F"/>
    <w:rsid w:val="000B6B96"/>
    <w:rsid w:val="000C3566"/>
    <w:rsid w:val="00110B7B"/>
    <w:rsid w:val="001209DD"/>
    <w:rsid w:val="00125AF0"/>
    <w:rsid w:val="001A3957"/>
    <w:rsid w:val="001D5B33"/>
    <w:rsid w:val="001F1EF6"/>
    <w:rsid w:val="00212F53"/>
    <w:rsid w:val="00270429"/>
    <w:rsid w:val="00275B7E"/>
    <w:rsid w:val="00285325"/>
    <w:rsid w:val="00287068"/>
    <w:rsid w:val="002B6A18"/>
    <w:rsid w:val="002F0702"/>
    <w:rsid w:val="00314245"/>
    <w:rsid w:val="003271FF"/>
    <w:rsid w:val="00352EDB"/>
    <w:rsid w:val="00353CDF"/>
    <w:rsid w:val="0036416E"/>
    <w:rsid w:val="0038004D"/>
    <w:rsid w:val="003A2F5E"/>
    <w:rsid w:val="003C7DAD"/>
    <w:rsid w:val="003E7264"/>
    <w:rsid w:val="00401393"/>
    <w:rsid w:val="0040392D"/>
    <w:rsid w:val="00407BE4"/>
    <w:rsid w:val="004245C6"/>
    <w:rsid w:val="00451A41"/>
    <w:rsid w:val="00456467"/>
    <w:rsid w:val="00463D18"/>
    <w:rsid w:val="004718DE"/>
    <w:rsid w:val="004827B5"/>
    <w:rsid w:val="00482DF1"/>
    <w:rsid w:val="004B24BA"/>
    <w:rsid w:val="004E0BC6"/>
    <w:rsid w:val="005547A7"/>
    <w:rsid w:val="005C1DDF"/>
    <w:rsid w:val="006926BC"/>
    <w:rsid w:val="006E0F7B"/>
    <w:rsid w:val="006E2442"/>
    <w:rsid w:val="006F35F3"/>
    <w:rsid w:val="00727159"/>
    <w:rsid w:val="00742282"/>
    <w:rsid w:val="00743B82"/>
    <w:rsid w:val="007617F8"/>
    <w:rsid w:val="0076195E"/>
    <w:rsid w:val="00791611"/>
    <w:rsid w:val="007A1AD2"/>
    <w:rsid w:val="007B718D"/>
    <w:rsid w:val="008951CA"/>
    <w:rsid w:val="008A470E"/>
    <w:rsid w:val="008B0ECC"/>
    <w:rsid w:val="008B4186"/>
    <w:rsid w:val="008C484E"/>
    <w:rsid w:val="008D03BA"/>
    <w:rsid w:val="008E172F"/>
    <w:rsid w:val="0094267F"/>
    <w:rsid w:val="00947C8A"/>
    <w:rsid w:val="009566D9"/>
    <w:rsid w:val="00A26563"/>
    <w:rsid w:val="00A266E5"/>
    <w:rsid w:val="00A349AF"/>
    <w:rsid w:val="00A43FFA"/>
    <w:rsid w:val="00A62391"/>
    <w:rsid w:val="00A64AAD"/>
    <w:rsid w:val="00A93A66"/>
    <w:rsid w:val="00B745FB"/>
    <w:rsid w:val="00B85901"/>
    <w:rsid w:val="00B905FE"/>
    <w:rsid w:val="00BB0F03"/>
    <w:rsid w:val="00BC71E2"/>
    <w:rsid w:val="00BD4744"/>
    <w:rsid w:val="00BF122F"/>
    <w:rsid w:val="00C16AFB"/>
    <w:rsid w:val="00C22D06"/>
    <w:rsid w:val="00C25A5E"/>
    <w:rsid w:val="00CB6F42"/>
    <w:rsid w:val="00CC3002"/>
    <w:rsid w:val="00D2098E"/>
    <w:rsid w:val="00D20CBC"/>
    <w:rsid w:val="00D367BE"/>
    <w:rsid w:val="00D378BB"/>
    <w:rsid w:val="00D56870"/>
    <w:rsid w:val="00D5781B"/>
    <w:rsid w:val="00D86D44"/>
    <w:rsid w:val="00D937B9"/>
    <w:rsid w:val="00D96801"/>
    <w:rsid w:val="00DB4F9F"/>
    <w:rsid w:val="00DC37F7"/>
    <w:rsid w:val="00DC49F1"/>
    <w:rsid w:val="00DE018C"/>
    <w:rsid w:val="00DE312B"/>
    <w:rsid w:val="00E027BC"/>
    <w:rsid w:val="00E12F35"/>
    <w:rsid w:val="00E43BCD"/>
    <w:rsid w:val="00E476C2"/>
    <w:rsid w:val="00E6200B"/>
    <w:rsid w:val="00E709B7"/>
    <w:rsid w:val="00E90BBA"/>
    <w:rsid w:val="00EA0F24"/>
    <w:rsid w:val="00EA1F0C"/>
    <w:rsid w:val="00EB2388"/>
    <w:rsid w:val="00EB4125"/>
    <w:rsid w:val="00EE2196"/>
    <w:rsid w:val="00F050F5"/>
    <w:rsid w:val="00F37A7B"/>
    <w:rsid w:val="00F66207"/>
    <w:rsid w:val="00F92875"/>
    <w:rsid w:val="00FA6842"/>
    <w:rsid w:val="00FB6ADD"/>
    <w:rsid w:val="00FC69DF"/>
    <w:rsid w:val="00FE2274"/>
    <w:rsid w:val="00FE2BBF"/>
    <w:rsid w:val="00FE4B66"/>
    <w:rsid w:val="0135B989"/>
    <w:rsid w:val="0613BB9A"/>
    <w:rsid w:val="1DE9B3D9"/>
    <w:rsid w:val="50BFCA7E"/>
    <w:rsid w:val="5F1FC50B"/>
    <w:rsid w:val="60B2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5E34F5"/>
  <w15:chartTrackingRefBased/>
  <w15:docId w15:val="{FAB3FC18-20CF-4371-A48F-A20E33DD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DF"/>
    <w:pPr>
      <w:tabs>
        <w:tab w:val="left" w:pos="397"/>
        <w:tab w:val="left" w:pos="851"/>
        <w:tab w:val="left" w:pos="1418"/>
        <w:tab w:val="left" w:pos="2552"/>
        <w:tab w:val="left" w:pos="3969"/>
        <w:tab w:val="left" w:pos="5103"/>
        <w:tab w:val="left" w:pos="6521"/>
        <w:tab w:val="left" w:pos="7371"/>
        <w:tab w:val="left" w:pos="7655"/>
      </w:tabs>
      <w:spacing w:after="0" w:line="240" w:lineRule="auto"/>
    </w:pPr>
    <w:rPr>
      <w:rFonts w:ascii="Arial" w:eastAsia="Times New Roman" w:hAnsi="Arial" w:cs="Times New Roman"/>
      <w:kern w:val="0"/>
      <w:szCs w:val="20"/>
      <w:lang w:eastAsia="sv-S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FC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DF"/>
    <w:rPr>
      <w:b/>
      <w:bCs/>
      <w:smallCaps/>
      <w:color w:val="0F4761" w:themeColor="accent1" w:themeShade="BF"/>
      <w:spacing w:val="5"/>
    </w:rPr>
  </w:style>
  <w:style w:type="paragraph" w:styleId="NormalIndent">
    <w:name w:val="Normal Indent"/>
    <w:basedOn w:val="Normal"/>
    <w:rsid w:val="00FC69DF"/>
  </w:style>
  <w:style w:type="paragraph" w:styleId="Footer">
    <w:name w:val="footer"/>
    <w:basedOn w:val="Normal"/>
    <w:link w:val="FooterChar"/>
    <w:rsid w:val="00FC69DF"/>
    <w:pPr>
      <w:tabs>
        <w:tab w:val="clear" w:pos="397"/>
        <w:tab w:val="clear" w:pos="851"/>
        <w:tab w:val="clear" w:pos="1418"/>
        <w:tab w:val="clear" w:pos="2552"/>
        <w:tab w:val="clear" w:pos="3969"/>
        <w:tab w:val="clear" w:pos="5103"/>
        <w:tab w:val="clear" w:pos="6521"/>
        <w:tab w:val="clear" w:pos="7371"/>
        <w:tab w:val="clear" w:pos="7655"/>
        <w:tab w:val="center" w:pos="4819"/>
        <w:tab w:val="right" w:pos="9071"/>
      </w:tabs>
    </w:pPr>
  </w:style>
  <w:style w:type="character" w:customStyle="1" w:styleId="FooterChar">
    <w:name w:val="Footer Char"/>
    <w:basedOn w:val="DefaultParagraphFont"/>
    <w:link w:val="Footer"/>
    <w:rsid w:val="00FC69DF"/>
    <w:rPr>
      <w:rFonts w:ascii="Arial" w:eastAsia="Times New Roman" w:hAnsi="Arial" w:cs="Times New Roman"/>
      <w:kern w:val="0"/>
      <w:szCs w:val="20"/>
      <w:lang w:eastAsia="sv-SE"/>
      <w14:ligatures w14:val="none"/>
    </w:rPr>
  </w:style>
  <w:style w:type="paragraph" w:styleId="Header">
    <w:name w:val="header"/>
    <w:basedOn w:val="Normal"/>
    <w:link w:val="HeaderChar"/>
    <w:rsid w:val="00FC69DF"/>
    <w:pPr>
      <w:tabs>
        <w:tab w:val="clear" w:pos="397"/>
        <w:tab w:val="clear" w:pos="851"/>
        <w:tab w:val="clear" w:pos="1418"/>
        <w:tab w:val="clear" w:pos="2552"/>
        <w:tab w:val="clear" w:pos="3969"/>
        <w:tab w:val="clear" w:pos="5103"/>
        <w:tab w:val="clear" w:pos="6521"/>
        <w:tab w:val="clear" w:pos="7371"/>
        <w:tab w:val="clear" w:pos="7655"/>
        <w:tab w:val="center" w:pos="4819"/>
        <w:tab w:val="right" w:pos="9071"/>
      </w:tabs>
    </w:pPr>
  </w:style>
  <w:style w:type="character" w:customStyle="1" w:styleId="HeaderChar">
    <w:name w:val="Header Char"/>
    <w:basedOn w:val="DefaultParagraphFont"/>
    <w:link w:val="Header"/>
    <w:rsid w:val="00FC69DF"/>
    <w:rPr>
      <w:rFonts w:ascii="Arial" w:eastAsia="Times New Roman" w:hAnsi="Arial" w:cs="Times New Roman"/>
      <w:kern w:val="0"/>
      <w:szCs w:val="20"/>
      <w:lang w:eastAsia="sv-SE"/>
      <w14:ligatures w14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D367BE"/>
  </w:style>
  <w:style w:type="paragraph" w:customStyle="1" w:styleId="TS2025Tabellrubrik">
    <w:name w:val="TS_2025_Tabellrubrik"/>
    <w:next w:val="TS2025Lptext"/>
    <w:link w:val="TS2025TabellrubrikChar"/>
    <w:qFormat/>
    <w:rsid w:val="001A3957"/>
    <w:pPr>
      <w:tabs>
        <w:tab w:val="left" w:pos="4253"/>
      </w:tabs>
      <w:spacing w:before="120" w:after="60"/>
      <w:outlineLvl w:val="0"/>
    </w:pPr>
    <w:rPr>
      <w:rFonts w:ascii="Arial Nova Cond" w:eastAsia="Times New Roman" w:hAnsi="Arial Nova Cond" w:cs="Times New Roman"/>
      <w:b/>
      <w:bCs/>
      <w:kern w:val="0"/>
      <w:sz w:val="22"/>
      <w:szCs w:val="22"/>
      <w:lang w:eastAsia="sv-SE"/>
      <w14:ligatures w14:val="none"/>
    </w:rPr>
  </w:style>
  <w:style w:type="paragraph" w:customStyle="1" w:styleId="TS2025Fltfrklaring">
    <w:name w:val="TS_2025_Fältförklaring"/>
    <w:basedOn w:val="Normal"/>
    <w:qFormat/>
    <w:rsid w:val="008E172F"/>
    <w:pPr>
      <w:tabs>
        <w:tab w:val="clear" w:pos="3969"/>
        <w:tab w:val="left" w:pos="4253"/>
      </w:tabs>
    </w:pPr>
    <w:rPr>
      <w:rFonts w:ascii="Arial Nova Cond Light" w:hAnsi="Arial Nova Cond Light"/>
      <w:sz w:val="18"/>
      <w:szCs w:val="18"/>
    </w:rPr>
  </w:style>
  <w:style w:type="paragraph" w:customStyle="1" w:styleId="TS2025Textrutainteraktiv">
    <w:name w:val="TS_2025_Textruta_interaktiv"/>
    <w:basedOn w:val="Normal"/>
    <w:next w:val="TS2025Lptext"/>
    <w:link w:val="TS2025TextrutainteraktivChar"/>
    <w:qFormat/>
    <w:rsid w:val="001A3957"/>
    <w:pPr>
      <w:tabs>
        <w:tab w:val="clear" w:pos="3969"/>
        <w:tab w:val="left" w:pos="4253"/>
      </w:tabs>
    </w:pPr>
    <w:rPr>
      <w:rFonts w:ascii="Arial Nova" w:hAnsi="Arial Nova"/>
      <w:sz w:val="20"/>
    </w:rPr>
  </w:style>
  <w:style w:type="paragraph" w:customStyle="1" w:styleId="TS2025Lptext">
    <w:name w:val="TS_2025_Löptext"/>
    <w:basedOn w:val="Normal"/>
    <w:qFormat/>
    <w:rsid w:val="008E172F"/>
    <w:pPr>
      <w:tabs>
        <w:tab w:val="clear" w:pos="397"/>
        <w:tab w:val="clear" w:pos="851"/>
        <w:tab w:val="clear" w:pos="1418"/>
        <w:tab w:val="clear" w:pos="2552"/>
        <w:tab w:val="clear" w:pos="3969"/>
        <w:tab w:val="clear" w:pos="5103"/>
        <w:tab w:val="clear" w:pos="6521"/>
        <w:tab w:val="clear" w:pos="7371"/>
        <w:tab w:val="clear" w:pos="7655"/>
      </w:tabs>
      <w:spacing w:after="120" w:line="220" w:lineRule="exact"/>
    </w:pPr>
    <w:rPr>
      <w:rFonts w:ascii="Arial Nova Cond" w:eastAsiaTheme="minorHAnsi" w:hAnsi="Arial Nova Cond" w:cs="Arial"/>
      <w:kern w:val="2"/>
      <w:sz w:val="18"/>
      <w:szCs w:val="18"/>
      <w:lang w:eastAsia="en-US"/>
      <w14:ligatures w14:val="standardContextual"/>
    </w:rPr>
  </w:style>
  <w:style w:type="character" w:customStyle="1" w:styleId="TS2025TabellrubrikChar">
    <w:name w:val="TS_2025_Tabellrubrik Char"/>
    <w:basedOn w:val="DefaultParagraphFont"/>
    <w:link w:val="TS2025Tabellrubrik"/>
    <w:rsid w:val="001A3957"/>
    <w:rPr>
      <w:rFonts w:ascii="Arial Nova Cond" w:eastAsia="Times New Roman" w:hAnsi="Arial Nova Cond" w:cs="Times New Roman"/>
      <w:b/>
      <w:bCs/>
      <w:kern w:val="0"/>
      <w:sz w:val="22"/>
      <w:szCs w:val="22"/>
      <w:lang w:eastAsia="sv-SE"/>
      <w14:ligatures w14:val="none"/>
    </w:rPr>
  </w:style>
  <w:style w:type="character" w:customStyle="1" w:styleId="TS2025TextrutainteraktivChar">
    <w:name w:val="TS_2025_Textruta_interaktiv Char"/>
    <w:basedOn w:val="DefaultParagraphFont"/>
    <w:link w:val="TS2025Textrutainteraktiv"/>
    <w:rsid w:val="001A3957"/>
    <w:rPr>
      <w:rFonts w:ascii="Arial Nova" w:eastAsia="Times New Roman" w:hAnsi="Arial Nova" w:cs="Times New Roman"/>
      <w:kern w:val="0"/>
      <w:sz w:val="20"/>
      <w:szCs w:val="20"/>
      <w:lang w:eastAsia="sv-SE"/>
      <w14:ligatures w14:val="none"/>
    </w:rPr>
  </w:style>
  <w:style w:type="character" w:customStyle="1" w:styleId="TS2025Rubrik3">
    <w:name w:val="TS_2025_Rubrik_3"/>
    <w:basedOn w:val="DefaultParagraphFont"/>
    <w:uiPriority w:val="1"/>
    <w:qFormat/>
    <w:rsid w:val="00270429"/>
    <w:rPr>
      <w:rFonts w:ascii="Arial Nova Cond" w:hAnsi="Arial Nova Cond"/>
      <w:b/>
      <w:bCs/>
      <w:sz w:val="18"/>
      <w:szCs w:val="18"/>
    </w:rPr>
  </w:style>
  <w:style w:type="paragraph" w:styleId="BodyText">
    <w:name w:val="Body Text"/>
    <w:basedOn w:val="Normal"/>
    <w:link w:val="BodyTextChar"/>
    <w:rsid w:val="003271FF"/>
    <w:pPr>
      <w:tabs>
        <w:tab w:val="clear" w:pos="397"/>
        <w:tab w:val="clear" w:pos="851"/>
        <w:tab w:val="clear" w:pos="1418"/>
        <w:tab w:val="clear" w:pos="2552"/>
        <w:tab w:val="clear" w:pos="3969"/>
        <w:tab w:val="clear" w:pos="5103"/>
        <w:tab w:val="clear" w:pos="6521"/>
        <w:tab w:val="clear" w:pos="7371"/>
        <w:tab w:val="clear" w:pos="7655"/>
      </w:tabs>
    </w:pPr>
    <w:rPr>
      <w:spacing w:val="-2"/>
      <w:sz w:val="18"/>
    </w:rPr>
  </w:style>
  <w:style w:type="character" w:customStyle="1" w:styleId="BodyTextChar">
    <w:name w:val="Body Text Char"/>
    <w:basedOn w:val="DefaultParagraphFont"/>
    <w:link w:val="BodyText"/>
    <w:rsid w:val="003271FF"/>
    <w:rPr>
      <w:rFonts w:ascii="Arial" w:eastAsia="Times New Roman" w:hAnsi="Arial" w:cs="Times New Roman"/>
      <w:spacing w:val="-2"/>
      <w:kern w:val="0"/>
      <w:sz w:val="18"/>
      <w:szCs w:val="20"/>
      <w:lang w:eastAsia="sv-SE"/>
      <w14:ligatures w14:val="none"/>
    </w:rPr>
  </w:style>
  <w:style w:type="paragraph" w:customStyle="1" w:styleId="BrdtextMallarAG-guiden">
    <w:name w:val="Brödtext Mallar AG-guiden"/>
    <w:basedOn w:val="Normal"/>
    <w:qFormat/>
    <w:rsid w:val="00A93A66"/>
    <w:pPr>
      <w:tabs>
        <w:tab w:val="clear" w:pos="397"/>
        <w:tab w:val="clear" w:pos="851"/>
        <w:tab w:val="clear" w:pos="1418"/>
        <w:tab w:val="clear" w:pos="2552"/>
        <w:tab w:val="clear" w:pos="3969"/>
        <w:tab w:val="clear" w:pos="5103"/>
        <w:tab w:val="clear" w:pos="6521"/>
        <w:tab w:val="clear" w:pos="7371"/>
        <w:tab w:val="clear" w:pos="7655"/>
      </w:tabs>
      <w:spacing w:after="160" w:line="276" w:lineRule="auto"/>
    </w:pPr>
    <w:rPr>
      <w:rFonts w:eastAsiaTheme="minorHAnsi" w:cs="Arial"/>
      <w:kern w:val="2"/>
      <w:sz w:val="20"/>
      <w:lang w:eastAsia="en-US"/>
      <w14:ligatures w14:val="standardContextual"/>
    </w:rPr>
  </w:style>
  <w:style w:type="paragraph" w:customStyle="1" w:styleId="Rubrik1MallarAG-guiden">
    <w:name w:val="Rubrik 1 Mallar AG-guiden"/>
    <w:basedOn w:val="Heading1"/>
    <w:qFormat/>
    <w:rsid w:val="00A93A66"/>
    <w:pPr>
      <w:tabs>
        <w:tab w:val="clear" w:pos="397"/>
        <w:tab w:val="clear" w:pos="851"/>
        <w:tab w:val="clear" w:pos="1418"/>
        <w:tab w:val="clear" w:pos="2552"/>
        <w:tab w:val="clear" w:pos="3969"/>
        <w:tab w:val="clear" w:pos="5103"/>
        <w:tab w:val="clear" w:pos="6521"/>
        <w:tab w:val="clear" w:pos="7371"/>
        <w:tab w:val="clear" w:pos="7655"/>
      </w:tabs>
      <w:spacing w:line="276" w:lineRule="auto"/>
    </w:pPr>
    <w:rPr>
      <w:rFonts w:ascii="Arial" w:hAnsi="Arial" w:cs="Arial"/>
      <w:b/>
      <w:bCs/>
      <w:color w:val="000000" w:themeColor="text1"/>
      <w:kern w:val="2"/>
      <w:sz w:val="32"/>
      <w:szCs w:val="32"/>
      <w:lang w:eastAsia="en-US"/>
      <w14:ligatures w14:val="standardContextual"/>
    </w:rPr>
  </w:style>
  <w:style w:type="paragraph" w:customStyle="1" w:styleId="TitelMallarAG-guiden">
    <w:name w:val="Titel Mallar AG-guiden"/>
    <w:basedOn w:val="Title"/>
    <w:qFormat/>
    <w:rsid w:val="00A93A66"/>
    <w:pPr>
      <w:tabs>
        <w:tab w:val="clear" w:pos="397"/>
        <w:tab w:val="clear" w:pos="851"/>
        <w:tab w:val="clear" w:pos="1418"/>
        <w:tab w:val="clear" w:pos="2552"/>
        <w:tab w:val="clear" w:pos="3969"/>
        <w:tab w:val="clear" w:pos="5103"/>
        <w:tab w:val="clear" w:pos="6521"/>
        <w:tab w:val="clear" w:pos="7371"/>
        <w:tab w:val="clear" w:pos="7655"/>
      </w:tabs>
      <w:spacing w:line="276" w:lineRule="auto"/>
    </w:pPr>
    <w:rPr>
      <w:rFonts w:ascii="Arial" w:hAnsi="Arial" w:cs="Arial"/>
      <w:sz w:val="40"/>
      <w:lang w:eastAsia="en-US"/>
      <w14:ligatures w14:val="standardContextual"/>
    </w:rPr>
  </w:style>
  <w:style w:type="paragraph" w:customStyle="1" w:styleId="BrdtextfetstilMallAG-guiden">
    <w:name w:val="Brödtext fetstil Mall AG-guiden"/>
    <w:basedOn w:val="BrdtextMallarAG-guiden"/>
    <w:qFormat/>
    <w:rsid w:val="00A93A66"/>
    <w:pPr>
      <w:spacing w:after="0"/>
    </w:pPr>
    <w:rPr>
      <w:b/>
      <w:bCs/>
    </w:rPr>
  </w:style>
  <w:style w:type="paragraph" w:customStyle="1" w:styleId="Rubrik3MallarAG-guiden">
    <w:name w:val="Rubrik 3 Mallar AG-guiden"/>
    <w:basedOn w:val="Heading3"/>
    <w:qFormat/>
    <w:rsid w:val="00A93A66"/>
    <w:pPr>
      <w:tabs>
        <w:tab w:val="clear" w:pos="397"/>
        <w:tab w:val="clear" w:pos="851"/>
        <w:tab w:val="clear" w:pos="1418"/>
        <w:tab w:val="clear" w:pos="2552"/>
        <w:tab w:val="clear" w:pos="3969"/>
        <w:tab w:val="clear" w:pos="5103"/>
        <w:tab w:val="clear" w:pos="6521"/>
        <w:tab w:val="clear" w:pos="7371"/>
        <w:tab w:val="clear" w:pos="7655"/>
      </w:tabs>
      <w:spacing w:line="276" w:lineRule="auto"/>
    </w:pPr>
    <w:rPr>
      <w:rFonts w:cs="Arial"/>
      <w:b/>
      <w:bCs/>
      <w:color w:val="000000" w:themeColor="text1"/>
      <w:kern w:val="2"/>
      <w:sz w:val="22"/>
      <w:szCs w:val="22"/>
      <w:lang w:eastAsia="en-US"/>
      <w14:ligatures w14:val="standardContextual"/>
    </w:rPr>
  </w:style>
  <w:style w:type="paragraph" w:styleId="Revision">
    <w:name w:val="Revision"/>
    <w:hidden/>
    <w:uiPriority w:val="99"/>
    <w:semiHidden/>
    <w:rsid w:val="00EB2388"/>
    <w:pPr>
      <w:spacing w:after="0" w:line="240" w:lineRule="auto"/>
    </w:pPr>
    <w:rPr>
      <w:rFonts w:ascii="Arial" w:eastAsia="Times New Roman" w:hAnsi="Arial" w:cs="Times New Roman"/>
      <w:kern w:val="0"/>
      <w:szCs w:val="2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8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oraVilonen\Downloads\templates_notification-of-intended-summary-dismiss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0785F61CF5949863CB79EEBF724A0" ma:contentTypeVersion="12" ma:contentTypeDescription="Create a new document." ma:contentTypeScope="" ma:versionID="b51b889d90c685f240a04af8143e92ed">
  <xsd:schema xmlns:xsd="http://www.w3.org/2001/XMLSchema" xmlns:xs="http://www.w3.org/2001/XMLSchema" xmlns:p="http://schemas.microsoft.com/office/2006/metadata/properties" xmlns:ns2="df0d8f69-b8a0-4277-9361-811c8dd1de77" xmlns:ns3="460da8bc-f64f-45b7-bd5e-98741f24fcb7" targetNamespace="http://schemas.microsoft.com/office/2006/metadata/properties" ma:root="true" ma:fieldsID="44406603617d6c7369722d9fd791a72e" ns2:_="" ns3:_="">
    <xsd:import namespace="df0d8f69-b8a0-4277-9361-811c8dd1de77"/>
    <xsd:import namespace="460da8bc-f64f-45b7-bd5e-98741f24fc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d8f69-b8a0-4277-9361-811c8dd1de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46dfa3c-b651-4bbc-9963-d4a0854711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da8bc-f64f-45b7-bd5e-98741f24fcb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1d04f1-fe85-4e4d-b5b5-e99b336ac749}" ma:internalName="TaxCatchAll" ma:showField="CatchAllData" ma:web="460da8bc-f64f-45b7-bd5e-98741f24fc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0d8f69-b8a0-4277-9361-811c8dd1de77">
      <Terms xmlns="http://schemas.microsoft.com/office/infopath/2007/PartnerControls"/>
    </lcf76f155ced4ddcb4097134ff3c332f>
    <TaxCatchAll xmlns="460da8bc-f64f-45b7-bd5e-98741f24fcb7" xsi:nil="true"/>
  </documentManagement>
</p:properties>
</file>

<file path=customXml/item3.xml><?xml version="1.0" encoding="utf-8"?>
<properties xmlns="http://www.imanage.com/work/xmlschema">
  <documentid>ACTIVE!2249256.1</documentid>
  <senderid>FAO</senderid>
  <senderemail>FRIDA.OLOFSSON@MORRISLAW.SE</senderemail>
  <lastmodified>2026-02-20T16:05:00.0000000+01:00</lastmodified>
  <database>ACTIVE</database>
</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174078-B4D6-4DE0-A93C-EAB6D9CD85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0d8f69-b8a0-4277-9361-811c8dd1de77"/>
    <ds:schemaRef ds:uri="460da8bc-f64f-45b7-bd5e-98741f24fc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BA02E5-A274-48D7-AB1D-5486547AE16D}">
  <ds:schemaRefs>
    <ds:schemaRef ds:uri="http://schemas.microsoft.com/office/2006/metadata/properties"/>
    <ds:schemaRef ds:uri="http://schemas.microsoft.com/office/infopath/2007/PartnerControls"/>
    <ds:schemaRef ds:uri="df0d8f69-b8a0-4277-9361-811c8dd1de77"/>
    <ds:schemaRef ds:uri="460da8bc-f64f-45b7-bd5e-98741f24fcb7"/>
  </ds:schemaRefs>
</ds:datastoreItem>
</file>

<file path=customXml/itemProps3.xml><?xml version="1.0" encoding="utf-8"?>
<ds:datastoreItem xmlns:ds="http://schemas.openxmlformats.org/officeDocument/2006/customXml" ds:itemID="{6404AE3A-BDE3-42A1-B3EA-20C251FA8044}">
  <ds:schemaRefs>
    <ds:schemaRef ds:uri="http://www.imanage.com/work/xmlschema"/>
  </ds:schemaRefs>
</ds:datastoreItem>
</file>

<file path=customXml/itemProps4.xml><?xml version="1.0" encoding="utf-8"?>
<ds:datastoreItem xmlns:ds="http://schemas.openxmlformats.org/officeDocument/2006/customXml" ds:itemID="{82B339DB-50E0-8D4C-8EF6-1CACF98C86B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57DB490-FAEB-4CCA-A178-A72343BE573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0f294b8-404d-442a-aa32-15f390295a6a}" enabled="0" method="" siteId="{f0f294b8-404d-442a-aa32-15f390295a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templates_notification-of-intended-summary-dismissal</Template>
  <TotalTime>10</TotalTime>
  <Pages>1</Pages>
  <Words>196</Words>
  <Characters>1240</Characters>
  <Application>Microsoft Office Word</Application>
  <DocSecurity>0</DocSecurity>
  <Lines>44</Lines>
  <Paragraphs>23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Noora Vilonen</dc:creator>
  <cp:keywords/>
  <dc:description/>
  <cp:lastModifiedBy>Noora Vilonen</cp:lastModifiedBy>
  <cp:revision>5</cp:revision>
  <cp:lastPrinted>2026-02-20T15:50:00Z</cp:lastPrinted>
  <dcterms:created xsi:type="dcterms:W3CDTF">2026-02-20T15:46:00Z</dcterms:created>
  <dcterms:modified xsi:type="dcterms:W3CDTF">2026-02-20T15:50:00Z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0x01010078B0785F61CF5949863CB79EEBF724A0</vt:lpwstr>
  </property>
  <property fmtid="{D5CDD505-2E9C-101B-9397-08002B2CF9AE}" pid="3" name="Order">
    <vt:r8>153300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GrammarlyDocumentId">
    <vt:lpwstr>a6b29721-01cc-4a0a-a380-4c0e586cc395</vt:lpwstr>
  </property>
</Properties>
</file>