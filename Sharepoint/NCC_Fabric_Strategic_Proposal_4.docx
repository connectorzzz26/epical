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26978" w14:textId="77777777" w:rsidR="00895DCA" w:rsidRPr="00895DCA" w:rsidRDefault="00895DCA" w:rsidP="00895DCA">
      <w:pPr>
        <w:rPr>
          <w:lang/>
        </w:rPr>
      </w:pPr>
      <w:r w:rsidRPr="00895DCA">
        <w:rPr>
          <w:lang/>
        </w:rPr>
        <w:t>To: Architecture Board / Steering Committee</w:t>
      </w:r>
    </w:p>
    <w:p w14:paraId="53C4E6CD" w14:textId="77777777" w:rsidR="00895DCA" w:rsidRPr="00895DCA" w:rsidRDefault="00895DCA" w:rsidP="00895DCA">
      <w:pPr>
        <w:rPr>
          <w:lang/>
        </w:rPr>
      </w:pPr>
      <w:r w:rsidRPr="00895DCA">
        <w:rPr>
          <w:lang/>
        </w:rPr>
        <w:t>From: Integration Architecture Team</w:t>
      </w:r>
    </w:p>
    <w:p w14:paraId="43D727E1" w14:textId="77777777" w:rsidR="00895DCA" w:rsidRPr="00895DCA" w:rsidRDefault="00895DCA" w:rsidP="00895DCA">
      <w:pPr>
        <w:rPr>
          <w:lang/>
        </w:rPr>
      </w:pPr>
      <w:r w:rsidRPr="00895DCA">
        <w:rPr>
          <w:lang/>
        </w:rPr>
        <w:t>Date: January 7, 2026</w:t>
      </w:r>
    </w:p>
    <w:p w14:paraId="513F238C" w14:textId="6F1FDAA0" w:rsidR="00895DCA" w:rsidRPr="00895DCA" w:rsidRDefault="00895DCA" w:rsidP="00895DCA">
      <w:pPr>
        <w:rPr>
          <w:lang w:val="en-US"/>
        </w:rPr>
      </w:pPr>
      <w:r w:rsidRPr="00895DCA">
        <w:rPr>
          <w:lang/>
        </w:rPr>
        <w:t>Subject: Bridging the Dev-Test Gap &amp; Optimizing IFS Data Flows</w:t>
      </w:r>
    </w:p>
    <w:p w14:paraId="69AB01A4" w14:textId="66407115" w:rsidR="00895DCA" w:rsidRPr="00895DCA" w:rsidRDefault="00895DCA" w:rsidP="00895DCA">
      <w:pPr>
        <w:pStyle w:val="Heading1"/>
        <w:rPr>
          <w:lang/>
        </w:rPr>
      </w:pPr>
      <w:r w:rsidRPr="00895DCA">
        <w:rPr>
          <w:lang/>
        </w:rPr>
        <w:t>1. Executive Summary</w:t>
      </w:r>
    </w:p>
    <w:p w14:paraId="606AD847" w14:textId="77777777" w:rsidR="00895DCA" w:rsidRPr="00895DCA" w:rsidRDefault="00895DCA" w:rsidP="00895DCA">
      <w:pPr>
        <w:rPr>
          <w:lang/>
        </w:rPr>
      </w:pPr>
      <w:r w:rsidRPr="00895DCA">
        <w:rPr>
          <w:lang/>
        </w:rPr>
        <w:t>We currently operate a serverless integration architecture using Azure Logic Apps, Azure Functions, and Cosmos DB to handle data flows from IFS and GR. While this architecture is highly scalable for transactional processing, it faces significant friction regarding historical data loads, development environment isolation, and multi-track financial reporting.</w:t>
      </w:r>
    </w:p>
    <w:p w14:paraId="5CC4690B" w14:textId="37CDD98D" w:rsidR="00895DCA" w:rsidRPr="00895DCA" w:rsidRDefault="00895DCA" w:rsidP="00895DCA">
      <w:pPr>
        <w:rPr>
          <w:lang w:val="en-US"/>
        </w:rPr>
      </w:pPr>
      <w:r w:rsidRPr="00895DCA">
        <w:rPr>
          <w:lang/>
        </w:rPr>
        <w:t xml:space="preserve">This proposal advocates for the introduction of Microsoft Fabric as an analytics and virtualization layer. This will allow us to decouple the Development lifecycle from critical </w:t>
      </w:r>
      <w:r>
        <w:rPr>
          <w:lang w:val="en-US"/>
        </w:rPr>
        <w:t>GR/</w:t>
      </w:r>
      <w:r w:rsidRPr="00895DCA">
        <w:rPr>
          <w:lang/>
        </w:rPr>
        <w:t>IFS Test/Prod environments and solve the "Initial Load" performance bottlenecks without refactoring our core Azure Serverless logic.</w:t>
      </w:r>
    </w:p>
    <w:p w14:paraId="62BDBD5A" w14:textId="5757C243" w:rsidR="00895DCA" w:rsidRPr="00895DCA" w:rsidRDefault="00895DCA" w:rsidP="00895DCA">
      <w:pPr>
        <w:pStyle w:val="Heading1"/>
        <w:rPr>
          <w:lang/>
        </w:rPr>
      </w:pPr>
      <w:r w:rsidRPr="00895DCA">
        <w:rPr>
          <w:lang/>
        </w:rPr>
        <w:t>2. Current Landscape &amp; Challenges</w:t>
      </w:r>
    </w:p>
    <w:p w14:paraId="24160010" w14:textId="77777777" w:rsidR="00895DCA" w:rsidRPr="00895DCA" w:rsidRDefault="00895DCA" w:rsidP="00895DCA">
      <w:pPr>
        <w:pStyle w:val="Heading2"/>
        <w:rPr>
          <w:lang/>
        </w:rPr>
      </w:pPr>
      <w:r w:rsidRPr="00895DCA">
        <w:rPr>
          <w:lang/>
        </w:rPr>
        <w:t>2.1 The Systems Constraints</w:t>
      </w:r>
    </w:p>
    <w:p w14:paraId="7B0D1B88" w14:textId="77777777" w:rsidR="00895DCA" w:rsidRPr="00895DCA" w:rsidRDefault="00895DCA" w:rsidP="00895DCA">
      <w:pPr>
        <w:numPr>
          <w:ilvl w:val="0"/>
          <w:numId w:val="22"/>
        </w:numPr>
        <w:rPr>
          <w:lang/>
        </w:rPr>
      </w:pPr>
      <w:r w:rsidRPr="00895DCA">
        <w:rPr>
          <w:lang/>
        </w:rPr>
        <w:t>Source A: IFS (Core ERP): Contains master data, procurement, and project financials.</w:t>
      </w:r>
    </w:p>
    <w:p w14:paraId="40E639AD" w14:textId="77777777" w:rsidR="00895DCA" w:rsidRPr="00895DCA" w:rsidRDefault="00895DCA" w:rsidP="00895DCA">
      <w:pPr>
        <w:numPr>
          <w:ilvl w:val="0"/>
          <w:numId w:val="22"/>
        </w:numPr>
        <w:rPr>
          <w:lang/>
        </w:rPr>
      </w:pPr>
      <w:r w:rsidRPr="00895DCA">
        <w:rPr>
          <w:lang/>
        </w:rPr>
        <w:t>Source B: GR (Group Reporting/Receipts): Handles consolidation and reporting logic.</w:t>
      </w:r>
    </w:p>
    <w:p w14:paraId="5B3F72B2" w14:textId="77777777" w:rsidR="00895DCA" w:rsidRPr="00895DCA" w:rsidRDefault="00895DCA" w:rsidP="00895DCA">
      <w:pPr>
        <w:numPr>
          <w:ilvl w:val="0"/>
          <w:numId w:val="22"/>
        </w:numPr>
        <w:rPr>
          <w:lang/>
        </w:rPr>
      </w:pPr>
      <w:r w:rsidRPr="00895DCA">
        <w:rPr>
          <w:lang/>
        </w:rPr>
        <w:t>Middleware: Azure Logic Apps &amp; Functions (Transformation).</w:t>
      </w:r>
    </w:p>
    <w:p w14:paraId="2C1FF021" w14:textId="77777777" w:rsidR="00895DCA" w:rsidRPr="00895DCA" w:rsidRDefault="00895DCA" w:rsidP="00895DCA">
      <w:pPr>
        <w:numPr>
          <w:ilvl w:val="0"/>
          <w:numId w:val="22"/>
        </w:numPr>
        <w:rPr>
          <w:lang/>
        </w:rPr>
      </w:pPr>
      <w:r w:rsidRPr="00895DCA">
        <w:rPr>
          <w:lang/>
        </w:rPr>
        <w:t>State Store: Azure Cosmos DB (Hot Store).</w:t>
      </w:r>
    </w:p>
    <w:p w14:paraId="604BF72E" w14:textId="77777777" w:rsidR="00895DCA" w:rsidRPr="00895DCA" w:rsidRDefault="00895DCA" w:rsidP="00895DCA">
      <w:pPr>
        <w:pStyle w:val="Heading2"/>
        <w:rPr>
          <w:lang/>
        </w:rPr>
      </w:pPr>
      <w:r w:rsidRPr="00895DCA">
        <w:rPr>
          <w:lang/>
        </w:rPr>
        <w:t>2.2 The "Dev Gap" Problem</w:t>
      </w:r>
    </w:p>
    <w:p w14:paraId="5D568DB4" w14:textId="77777777" w:rsidR="00895DCA" w:rsidRPr="00895DCA" w:rsidRDefault="00895DCA" w:rsidP="00895DCA">
      <w:pPr>
        <w:numPr>
          <w:ilvl w:val="0"/>
          <w:numId w:val="23"/>
        </w:numPr>
        <w:rPr>
          <w:lang/>
        </w:rPr>
      </w:pPr>
      <w:r w:rsidRPr="00895DCA">
        <w:rPr>
          <w:lang/>
        </w:rPr>
        <w:t>Constraint: IFS and GR only provide Test and Prod environments. There is no dedicated Dev environment.</w:t>
      </w:r>
    </w:p>
    <w:p w14:paraId="5C87251B" w14:textId="77777777" w:rsidR="00895DCA" w:rsidRPr="00895DCA" w:rsidRDefault="00895DCA" w:rsidP="00895DCA">
      <w:pPr>
        <w:numPr>
          <w:ilvl w:val="0"/>
          <w:numId w:val="23"/>
        </w:numPr>
        <w:rPr>
          <w:lang/>
        </w:rPr>
      </w:pPr>
      <w:r w:rsidRPr="00895DCA">
        <w:rPr>
          <w:lang/>
        </w:rPr>
        <w:t>Risk: Developers building new Logic Apps must query the live IFS Test environment. This creates resource contention, risking outages for the QA teams testing critical releases.</w:t>
      </w:r>
    </w:p>
    <w:p w14:paraId="47A75A2B" w14:textId="77777777" w:rsidR="00895DCA" w:rsidRPr="00895DCA" w:rsidRDefault="00895DCA" w:rsidP="00895DCA">
      <w:pPr>
        <w:pStyle w:val="Heading2"/>
        <w:rPr>
          <w:lang/>
        </w:rPr>
      </w:pPr>
      <w:r w:rsidRPr="00895DCA">
        <w:rPr>
          <w:lang/>
        </w:rPr>
        <w:t>2.3 The "Initial Load" Performance Bottleneck</w:t>
      </w:r>
    </w:p>
    <w:p w14:paraId="7A3B09E5" w14:textId="77777777" w:rsidR="00895DCA" w:rsidRPr="00895DCA" w:rsidRDefault="00895DCA" w:rsidP="00895DCA">
      <w:pPr>
        <w:numPr>
          <w:ilvl w:val="0"/>
          <w:numId w:val="24"/>
        </w:numPr>
        <w:rPr>
          <w:lang/>
        </w:rPr>
      </w:pPr>
      <w:r w:rsidRPr="00895DCA">
        <w:rPr>
          <w:lang/>
        </w:rPr>
        <w:t>Issue: Loading 10+ years of history from IFS or GR triggers massive CPU spikes ("loads like crazy") on the legacy servers.</w:t>
      </w:r>
    </w:p>
    <w:p w14:paraId="45F79412" w14:textId="77777777" w:rsidR="00895DCA" w:rsidRPr="00895DCA" w:rsidRDefault="00895DCA" w:rsidP="00895DCA">
      <w:pPr>
        <w:numPr>
          <w:ilvl w:val="0"/>
          <w:numId w:val="24"/>
        </w:numPr>
        <w:rPr>
          <w:lang/>
        </w:rPr>
      </w:pPr>
      <w:r w:rsidRPr="00895DCA">
        <w:rPr>
          <w:lang/>
        </w:rPr>
        <w:t>Cost: Processing millions of historical rows through Cosmos DB generates high Request Unit (RU) costs for data that is rarely updated.</w:t>
      </w:r>
    </w:p>
    <w:p w14:paraId="45F8565F" w14:textId="77777777" w:rsidR="00895DCA" w:rsidRPr="00895DCA" w:rsidRDefault="00895DCA" w:rsidP="00895DCA">
      <w:pPr>
        <w:pStyle w:val="Heading2"/>
        <w:rPr>
          <w:lang/>
        </w:rPr>
      </w:pPr>
      <w:r w:rsidRPr="00895DCA">
        <w:rPr>
          <w:lang/>
        </w:rPr>
        <w:t>2.4 Multi-Track Complexity</w:t>
      </w:r>
    </w:p>
    <w:p w14:paraId="63166090" w14:textId="77777777" w:rsidR="00895DCA" w:rsidRPr="00895DCA" w:rsidRDefault="00895DCA" w:rsidP="00895DCA">
      <w:pPr>
        <w:numPr>
          <w:ilvl w:val="0"/>
          <w:numId w:val="25"/>
        </w:numPr>
        <w:rPr>
          <w:lang/>
        </w:rPr>
      </w:pPr>
      <w:r w:rsidRPr="00895DCA">
        <w:rPr>
          <w:lang/>
        </w:rPr>
        <w:t>Complexity: Finance requires parallel tracks (e.g., Local GAAP vs. IFRS) derived from the same IFS data.</w:t>
      </w:r>
    </w:p>
    <w:p w14:paraId="6C835D49" w14:textId="77777777" w:rsidR="00895DCA" w:rsidRPr="00895DCA" w:rsidRDefault="00895DCA" w:rsidP="00895DCA">
      <w:pPr>
        <w:numPr>
          <w:ilvl w:val="0"/>
          <w:numId w:val="25"/>
        </w:numPr>
        <w:rPr>
          <w:lang/>
        </w:rPr>
      </w:pPr>
      <w:r w:rsidRPr="00895DCA">
        <w:rPr>
          <w:lang/>
        </w:rPr>
        <w:t>Latency: Currently, modeling these tracks requires complex JSON queries in Cosmos DB, leading to slow reporting performance in Power BI.</w:t>
      </w:r>
    </w:p>
    <w:p w14:paraId="069EA5B8" w14:textId="77777777" w:rsidR="00895DCA" w:rsidRPr="00895DCA" w:rsidRDefault="00895DCA" w:rsidP="00895DCA">
      <w:pPr>
        <w:rPr>
          <w:lang/>
        </w:rPr>
      </w:pPr>
      <w:r w:rsidRPr="00895DCA">
        <w:rPr>
          <w:lang/>
        </w:rPr>
        <w:pict w14:anchorId="59F613D3">
          <v:rect id="_x0000_i1063" style="width:0;height:1.5pt" o:hralign="center" o:hrstd="t" o:hr="t" fillcolor="#a0a0a0" stroked="f"/>
        </w:pict>
      </w:r>
    </w:p>
    <w:p w14:paraId="0F48426A" w14:textId="77777777" w:rsidR="00895DCA" w:rsidRPr="00895DCA" w:rsidRDefault="00895DCA" w:rsidP="00895DCA">
      <w:pPr>
        <w:pStyle w:val="Heading1"/>
        <w:rPr>
          <w:lang/>
        </w:rPr>
      </w:pPr>
      <w:r w:rsidRPr="00895DCA">
        <w:rPr>
          <w:lang/>
        </w:rPr>
        <w:t>3. The Solution Architecture: Fabric as the "Data OS"</w:t>
      </w:r>
    </w:p>
    <w:p w14:paraId="62288352" w14:textId="77777777" w:rsidR="00895DCA" w:rsidRPr="00895DCA" w:rsidRDefault="00895DCA" w:rsidP="00895DCA">
      <w:pPr>
        <w:rPr>
          <w:lang/>
        </w:rPr>
      </w:pPr>
      <w:r w:rsidRPr="00895DCA">
        <w:rPr>
          <w:lang/>
        </w:rPr>
        <w:t>We propose using Microsoft Fabric not to replace Azure Serverless, but to augment it using Mirroring and Shortcuts.</w:t>
      </w:r>
    </w:p>
    <w:p w14:paraId="4742BE13" w14:textId="77777777" w:rsidR="00895DCA" w:rsidRPr="00895DCA" w:rsidRDefault="00895DCA" w:rsidP="00895DCA">
      <w:pPr>
        <w:pStyle w:val="Heading2"/>
        <w:rPr>
          <w:lang/>
        </w:rPr>
      </w:pPr>
      <w:r w:rsidRPr="00895DCA">
        <w:rPr>
          <w:lang/>
        </w:rPr>
        <w:lastRenderedPageBreak/>
        <w:t>3.1 Solution: The "Cosmos Mirror" Pattern</w:t>
      </w:r>
    </w:p>
    <w:p w14:paraId="6682BE36" w14:textId="77777777" w:rsidR="00895DCA" w:rsidRPr="00895DCA" w:rsidRDefault="00895DCA" w:rsidP="00895DCA">
      <w:pPr>
        <w:rPr>
          <w:lang/>
        </w:rPr>
      </w:pPr>
      <w:r w:rsidRPr="00895DCA">
        <w:rPr>
          <w:lang/>
        </w:rPr>
        <w:t>Instead of Developers connecting directly to IFS, we will leverage Cosmos DB Mirroring in Fabric.</w:t>
      </w:r>
    </w:p>
    <w:p w14:paraId="40C7F941" w14:textId="77777777" w:rsidR="00895DCA" w:rsidRPr="00895DCA" w:rsidRDefault="00895DCA" w:rsidP="00895DCA">
      <w:pPr>
        <w:numPr>
          <w:ilvl w:val="0"/>
          <w:numId w:val="26"/>
        </w:numPr>
        <w:rPr>
          <w:lang/>
        </w:rPr>
      </w:pPr>
      <w:r w:rsidRPr="00895DCA">
        <w:rPr>
          <w:lang/>
        </w:rPr>
        <w:t>Step 1: Logic Apps continue to sync IFS data to Cosmos DB (Test).</w:t>
      </w:r>
    </w:p>
    <w:p w14:paraId="52B21212" w14:textId="77777777" w:rsidR="00895DCA" w:rsidRPr="00895DCA" w:rsidRDefault="00895DCA" w:rsidP="00895DCA">
      <w:pPr>
        <w:numPr>
          <w:ilvl w:val="0"/>
          <w:numId w:val="26"/>
        </w:numPr>
        <w:rPr>
          <w:lang/>
        </w:rPr>
      </w:pPr>
      <w:r w:rsidRPr="00895DCA">
        <w:rPr>
          <w:lang/>
        </w:rPr>
        <w:t>Step 2: We enable Fabric Mirroring on the Cosmos DB container. Data replicates to OneLake in near real-time (Parquet format) without ETL.</w:t>
      </w:r>
    </w:p>
    <w:p w14:paraId="146C261E" w14:textId="77777777" w:rsidR="00895DCA" w:rsidRPr="00895DCA" w:rsidRDefault="00895DCA" w:rsidP="00895DCA">
      <w:pPr>
        <w:numPr>
          <w:ilvl w:val="0"/>
          <w:numId w:val="26"/>
        </w:numPr>
        <w:rPr>
          <w:lang/>
        </w:rPr>
      </w:pPr>
      <w:r w:rsidRPr="00895DCA">
        <w:rPr>
          <w:lang/>
        </w:rPr>
        <w:t xml:space="preserve">Step 3: The Fix: Developers point their analytics models and debug queries to the Fabric Mirror, </w:t>
      </w:r>
      <w:r w:rsidRPr="00895DCA">
        <w:rPr>
          <w:i/>
          <w:iCs/>
          <w:lang/>
        </w:rPr>
        <w:t>not</w:t>
      </w:r>
      <w:r w:rsidRPr="00895DCA">
        <w:rPr>
          <w:lang/>
        </w:rPr>
        <w:t xml:space="preserve"> the IFS Source or the transactional Cosmos DB.</w:t>
      </w:r>
    </w:p>
    <w:p w14:paraId="13FEFDC1" w14:textId="77777777" w:rsidR="00895DCA" w:rsidRPr="00895DCA" w:rsidRDefault="00895DCA" w:rsidP="00895DCA">
      <w:pPr>
        <w:pStyle w:val="Heading2"/>
        <w:rPr>
          <w:lang/>
        </w:rPr>
      </w:pPr>
      <w:r w:rsidRPr="00895DCA">
        <w:rPr>
          <w:lang/>
        </w:rPr>
        <w:t>3.2 Solution: Handling "Initial Loads" via Shortcuts</w:t>
      </w:r>
    </w:p>
    <w:p w14:paraId="38599913" w14:textId="77777777" w:rsidR="00895DCA" w:rsidRPr="00895DCA" w:rsidRDefault="00895DCA" w:rsidP="00895DCA">
      <w:pPr>
        <w:rPr>
          <w:lang/>
        </w:rPr>
      </w:pPr>
      <w:r w:rsidRPr="00895DCA">
        <w:rPr>
          <w:lang/>
        </w:rPr>
        <w:t>To stop "loading like crazy" from IFS:</w:t>
      </w:r>
    </w:p>
    <w:p w14:paraId="60523E13" w14:textId="77777777" w:rsidR="00895DCA" w:rsidRPr="00895DCA" w:rsidRDefault="00895DCA" w:rsidP="00895DCA">
      <w:pPr>
        <w:numPr>
          <w:ilvl w:val="0"/>
          <w:numId w:val="27"/>
        </w:numPr>
        <w:rPr>
          <w:lang/>
        </w:rPr>
      </w:pPr>
      <w:r w:rsidRPr="00895DCA">
        <w:rPr>
          <w:lang/>
        </w:rPr>
        <w:t>Strategy: We perform a "One-Time Dump" of historical IFS/GR data into Azure Data Lake Storage (ADLS) (Cold Tier).</w:t>
      </w:r>
    </w:p>
    <w:p w14:paraId="4E244661" w14:textId="77777777" w:rsidR="00895DCA" w:rsidRPr="00895DCA" w:rsidRDefault="00895DCA" w:rsidP="00895DCA">
      <w:pPr>
        <w:numPr>
          <w:ilvl w:val="0"/>
          <w:numId w:val="27"/>
        </w:numPr>
        <w:rPr>
          <w:lang/>
        </w:rPr>
      </w:pPr>
      <w:r w:rsidRPr="00895DCA">
        <w:rPr>
          <w:lang/>
        </w:rPr>
        <w:t>The Fabric Move: We create a OneLake Shortcut to this folder.</w:t>
      </w:r>
    </w:p>
    <w:p w14:paraId="60ACCB28" w14:textId="77777777" w:rsidR="00895DCA" w:rsidRPr="00895DCA" w:rsidRDefault="00895DCA" w:rsidP="00895DCA">
      <w:pPr>
        <w:numPr>
          <w:ilvl w:val="0"/>
          <w:numId w:val="27"/>
        </w:numPr>
        <w:rPr>
          <w:lang/>
        </w:rPr>
      </w:pPr>
      <w:r w:rsidRPr="00895DCA">
        <w:rPr>
          <w:lang/>
        </w:rPr>
        <w:t xml:space="preserve">Benefit: Power BI and Analytics tools read the history from the static files. Logic Apps are reserved </w:t>
      </w:r>
      <w:r w:rsidRPr="00895DCA">
        <w:rPr>
          <w:i/>
          <w:iCs/>
          <w:lang/>
        </w:rPr>
        <w:t>only</w:t>
      </w:r>
      <w:r w:rsidRPr="00895DCA">
        <w:rPr>
          <w:lang/>
        </w:rPr>
        <w:t xml:space="preserve"> for processing new, real-time events (Deltas). This reduces the load on IFS by ~90%.</w:t>
      </w:r>
    </w:p>
    <w:p w14:paraId="5FFAA827" w14:textId="77777777" w:rsidR="00895DCA" w:rsidRPr="00895DCA" w:rsidRDefault="00895DCA" w:rsidP="00895DCA">
      <w:pPr>
        <w:pStyle w:val="Heading2"/>
        <w:rPr>
          <w:lang/>
        </w:rPr>
      </w:pPr>
      <w:r w:rsidRPr="00895DCA">
        <w:rPr>
          <w:lang/>
        </w:rPr>
        <w:t>3.3 Solution: Multi-Track Reporting (Direct Lake)</w:t>
      </w:r>
    </w:p>
    <w:p w14:paraId="2E11CC37" w14:textId="77777777" w:rsidR="00895DCA" w:rsidRPr="00895DCA" w:rsidRDefault="00895DCA" w:rsidP="00895DCA">
      <w:pPr>
        <w:rPr>
          <w:lang/>
        </w:rPr>
      </w:pPr>
      <w:r w:rsidRPr="00895DCA">
        <w:rPr>
          <w:lang/>
        </w:rPr>
        <w:t>To handle the Local vs. IFRS tracks:</w:t>
      </w:r>
    </w:p>
    <w:p w14:paraId="7BD430F8" w14:textId="77777777" w:rsidR="00895DCA" w:rsidRPr="00895DCA" w:rsidRDefault="00895DCA" w:rsidP="00895DCA">
      <w:pPr>
        <w:numPr>
          <w:ilvl w:val="0"/>
          <w:numId w:val="28"/>
        </w:numPr>
        <w:rPr>
          <w:lang/>
        </w:rPr>
      </w:pPr>
      <w:r w:rsidRPr="00895DCA">
        <w:rPr>
          <w:lang/>
        </w:rPr>
        <w:t>Transformation: We use Fabric Notebooks to define two SQL Views over the mirrored data: View_IFS_Local and View_IFS_Group.</w:t>
      </w:r>
    </w:p>
    <w:p w14:paraId="166795E1" w14:textId="77777777" w:rsidR="00895DCA" w:rsidRPr="00895DCA" w:rsidRDefault="00895DCA" w:rsidP="00895DCA">
      <w:pPr>
        <w:numPr>
          <w:ilvl w:val="0"/>
          <w:numId w:val="28"/>
        </w:numPr>
        <w:rPr>
          <w:lang/>
        </w:rPr>
      </w:pPr>
      <w:r w:rsidRPr="00895DCA">
        <w:rPr>
          <w:lang/>
        </w:rPr>
        <w:t>Consumption: Power BI uses Direct Lake mode to read these views instantly.</w:t>
      </w:r>
    </w:p>
    <w:p w14:paraId="1A906700" w14:textId="4FA018BB" w:rsidR="00895DCA" w:rsidRPr="00895DCA" w:rsidRDefault="00895DCA" w:rsidP="00895DCA">
      <w:pPr>
        <w:numPr>
          <w:ilvl w:val="0"/>
          <w:numId w:val="28"/>
        </w:numPr>
        <w:rPr>
          <w:lang/>
        </w:rPr>
      </w:pPr>
      <w:r w:rsidRPr="00895DCA">
        <w:rPr>
          <w:lang/>
        </w:rPr>
        <w:t>Value: This eliminates the need for complex Cosmos DB indexing and provides Finance with SQL-like access to NoSQL data.</w:t>
      </w:r>
    </w:p>
    <w:p w14:paraId="274946F5" w14:textId="77777777" w:rsidR="00895DCA" w:rsidRPr="00895DCA" w:rsidRDefault="00895DCA" w:rsidP="00895DCA">
      <w:pPr>
        <w:ind w:left="720"/>
        <w:rPr>
          <w:lang/>
        </w:rPr>
      </w:pPr>
    </w:p>
    <w:p w14:paraId="30CC231F" w14:textId="77777777" w:rsidR="00895DCA" w:rsidRPr="00895DCA" w:rsidRDefault="00895DCA" w:rsidP="00895DCA">
      <w:pPr>
        <w:pStyle w:val="Heading2"/>
        <w:rPr>
          <w:lang/>
        </w:rPr>
      </w:pPr>
      <w:r w:rsidRPr="00895DCA">
        <w:rPr>
          <w:lang/>
        </w:rPr>
        <w:t>4. Proposed Implementation Roadmap</w:t>
      </w:r>
    </w:p>
    <w:p w14:paraId="226C37FA" w14:textId="77777777" w:rsidR="00895DCA" w:rsidRPr="00895DCA" w:rsidRDefault="00895DCA" w:rsidP="00895DCA">
      <w:pPr>
        <w:pStyle w:val="Heading3"/>
        <w:rPr>
          <w:lang/>
        </w:rPr>
      </w:pPr>
      <w:r w:rsidRPr="00895DCA">
        <w:rPr>
          <w:lang/>
        </w:rPr>
        <w:t>Phase 1: The "Passive" Observer (Weeks 1-4)</w:t>
      </w:r>
    </w:p>
    <w:p w14:paraId="2CAC31E3" w14:textId="77777777" w:rsidR="00895DCA" w:rsidRPr="00895DCA" w:rsidRDefault="00895DCA" w:rsidP="00895DCA">
      <w:pPr>
        <w:numPr>
          <w:ilvl w:val="0"/>
          <w:numId w:val="29"/>
        </w:numPr>
        <w:rPr>
          <w:lang/>
        </w:rPr>
      </w:pPr>
      <w:r w:rsidRPr="00895DCA">
        <w:rPr>
          <w:lang/>
        </w:rPr>
        <w:t>Goal: Enable analytics without touching IFS integration code.</w:t>
      </w:r>
    </w:p>
    <w:p w14:paraId="6502908D" w14:textId="77777777" w:rsidR="00895DCA" w:rsidRPr="00895DCA" w:rsidRDefault="00895DCA" w:rsidP="00895DCA">
      <w:pPr>
        <w:numPr>
          <w:ilvl w:val="0"/>
          <w:numId w:val="29"/>
        </w:numPr>
        <w:rPr>
          <w:lang/>
        </w:rPr>
      </w:pPr>
      <w:r w:rsidRPr="00895DCA">
        <w:rPr>
          <w:lang/>
        </w:rPr>
        <w:t>Actions:</w:t>
      </w:r>
    </w:p>
    <w:p w14:paraId="2E706F2E" w14:textId="77777777" w:rsidR="00895DCA" w:rsidRPr="00895DCA" w:rsidRDefault="00895DCA" w:rsidP="00895DCA">
      <w:pPr>
        <w:numPr>
          <w:ilvl w:val="0"/>
          <w:numId w:val="30"/>
        </w:numPr>
        <w:tabs>
          <w:tab w:val="num" w:pos="720"/>
        </w:tabs>
        <w:rPr>
          <w:lang/>
        </w:rPr>
      </w:pPr>
      <w:r w:rsidRPr="00895DCA">
        <w:rPr>
          <w:lang/>
        </w:rPr>
        <w:t>Provision Fabric Capacity.</w:t>
      </w:r>
    </w:p>
    <w:p w14:paraId="2A65F827" w14:textId="77777777" w:rsidR="00895DCA" w:rsidRPr="00895DCA" w:rsidRDefault="00895DCA" w:rsidP="00895DCA">
      <w:pPr>
        <w:numPr>
          <w:ilvl w:val="0"/>
          <w:numId w:val="30"/>
        </w:numPr>
        <w:tabs>
          <w:tab w:val="num" w:pos="720"/>
        </w:tabs>
        <w:rPr>
          <w:lang/>
        </w:rPr>
      </w:pPr>
      <w:r w:rsidRPr="00895DCA">
        <w:rPr>
          <w:lang/>
        </w:rPr>
        <w:t>Enable Mirroring on the existing Cosmos DB Test container.</w:t>
      </w:r>
    </w:p>
    <w:p w14:paraId="24EDABBD" w14:textId="77777777" w:rsidR="00895DCA" w:rsidRPr="00895DCA" w:rsidRDefault="00895DCA" w:rsidP="00895DCA">
      <w:pPr>
        <w:numPr>
          <w:ilvl w:val="0"/>
          <w:numId w:val="30"/>
        </w:numPr>
        <w:tabs>
          <w:tab w:val="num" w:pos="720"/>
        </w:tabs>
        <w:rPr>
          <w:lang/>
        </w:rPr>
      </w:pPr>
      <w:r w:rsidRPr="00895DCA">
        <w:rPr>
          <w:lang/>
        </w:rPr>
        <w:t>Create Power BI dashboards pointing to the Mirror.</w:t>
      </w:r>
    </w:p>
    <w:p w14:paraId="4CE234A5" w14:textId="77777777" w:rsidR="00895DCA" w:rsidRPr="00895DCA" w:rsidRDefault="00895DCA" w:rsidP="00895DCA">
      <w:pPr>
        <w:numPr>
          <w:ilvl w:val="0"/>
          <w:numId w:val="31"/>
        </w:numPr>
        <w:rPr>
          <w:lang/>
        </w:rPr>
      </w:pPr>
      <w:r w:rsidRPr="00895DCA">
        <w:rPr>
          <w:lang/>
        </w:rPr>
        <w:t>Outcome: Instant visibility into IFS/GR data flow latency and quality.</w:t>
      </w:r>
    </w:p>
    <w:p w14:paraId="1D0A869E" w14:textId="77777777" w:rsidR="00895DCA" w:rsidRPr="00895DCA" w:rsidRDefault="00895DCA" w:rsidP="00895DCA">
      <w:pPr>
        <w:pStyle w:val="Heading3"/>
        <w:rPr>
          <w:lang/>
        </w:rPr>
      </w:pPr>
      <w:r w:rsidRPr="00895DCA">
        <w:rPr>
          <w:lang/>
        </w:rPr>
        <w:t>Phase 2: The "Dev Isolation" (Weeks 5-8)</w:t>
      </w:r>
    </w:p>
    <w:p w14:paraId="37DB2BB9" w14:textId="701A6B83" w:rsidR="00895DCA" w:rsidRPr="00895DCA" w:rsidRDefault="00895DCA" w:rsidP="00895DCA">
      <w:pPr>
        <w:numPr>
          <w:ilvl w:val="0"/>
          <w:numId w:val="32"/>
        </w:numPr>
        <w:rPr>
          <w:lang/>
        </w:rPr>
      </w:pPr>
      <w:r w:rsidRPr="00895DCA">
        <w:rPr>
          <w:lang/>
        </w:rPr>
        <w:t xml:space="preserve">Goal: Protect the </w:t>
      </w:r>
      <w:r>
        <w:rPr>
          <w:lang w:val="en-US"/>
        </w:rPr>
        <w:t>Source systems</w:t>
      </w:r>
      <w:r w:rsidRPr="00895DCA">
        <w:rPr>
          <w:lang/>
        </w:rPr>
        <w:t xml:space="preserve"> Test Environment</w:t>
      </w:r>
      <w:r>
        <w:rPr>
          <w:lang w:val="en-US"/>
        </w:rPr>
        <w:t>s</w:t>
      </w:r>
      <w:r w:rsidRPr="00895DCA">
        <w:rPr>
          <w:lang/>
        </w:rPr>
        <w:t>.</w:t>
      </w:r>
    </w:p>
    <w:p w14:paraId="6E292741" w14:textId="77777777" w:rsidR="00895DCA" w:rsidRPr="00895DCA" w:rsidRDefault="00895DCA" w:rsidP="00895DCA">
      <w:pPr>
        <w:numPr>
          <w:ilvl w:val="0"/>
          <w:numId w:val="32"/>
        </w:numPr>
        <w:rPr>
          <w:lang/>
        </w:rPr>
      </w:pPr>
      <w:r w:rsidRPr="00895DCA">
        <w:rPr>
          <w:lang/>
        </w:rPr>
        <w:t>Actions:</w:t>
      </w:r>
    </w:p>
    <w:p w14:paraId="3BD3DAA8" w14:textId="313DE7E0" w:rsidR="00895DCA" w:rsidRPr="00895DCA" w:rsidRDefault="00895DCA" w:rsidP="00895DCA">
      <w:pPr>
        <w:numPr>
          <w:ilvl w:val="0"/>
          <w:numId w:val="33"/>
        </w:numPr>
        <w:rPr>
          <w:lang/>
        </w:rPr>
      </w:pPr>
      <w:r w:rsidRPr="00895DCA">
        <w:rPr>
          <w:lang/>
        </w:rPr>
        <w:t xml:space="preserve">Extract a static "Golden Dataset" from </w:t>
      </w:r>
      <w:r>
        <w:rPr>
          <w:lang w:val="en-US"/>
        </w:rPr>
        <w:t>Source systems</w:t>
      </w:r>
      <w:r w:rsidRPr="00895DCA">
        <w:rPr>
          <w:lang/>
        </w:rPr>
        <w:t xml:space="preserve"> Test.</w:t>
      </w:r>
    </w:p>
    <w:p w14:paraId="49782431" w14:textId="77777777" w:rsidR="00895DCA" w:rsidRPr="00895DCA" w:rsidRDefault="00895DCA" w:rsidP="00895DCA">
      <w:pPr>
        <w:numPr>
          <w:ilvl w:val="0"/>
          <w:numId w:val="33"/>
        </w:numPr>
        <w:rPr>
          <w:lang/>
        </w:rPr>
      </w:pPr>
      <w:r w:rsidRPr="00895DCA">
        <w:rPr>
          <w:lang/>
        </w:rPr>
        <w:t>Store it in a Fabric Lakehouse ("Snapshot").</w:t>
      </w:r>
    </w:p>
    <w:p w14:paraId="21113861" w14:textId="549F47C4" w:rsidR="00895DCA" w:rsidRPr="00895DCA" w:rsidRDefault="00895DCA" w:rsidP="00895DCA">
      <w:pPr>
        <w:numPr>
          <w:ilvl w:val="0"/>
          <w:numId w:val="33"/>
        </w:numPr>
        <w:rPr>
          <w:lang/>
        </w:rPr>
      </w:pPr>
      <w:r w:rsidRPr="00895DCA">
        <w:rPr>
          <w:lang/>
        </w:rPr>
        <w:lastRenderedPageBreak/>
        <w:t xml:space="preserve">Repoint Development Logic Apps to trigger off this Snapshot instead of live </w:t>
      </w:r>
      <w:r>
        <w:rPr>
          <w:lang w:val="en-US"/>
        </w:rPr>
        <w:t>Source systems</w:t>
      </w:r>
      <w:r w:rsidRPr="00895DCA">
        <w:rPr>
          <w:lang/>
        </w:rPr>
        <w:t xml:space="preserve"> polling.</w:t>
      </w:r>
    </w:p>
    <w:p w14:paraId="2CACAD24" w14:textId="34F00FE9" w:rsidR="00895DCA" w:rsidRPr="00895DCA" w:rsidRDefault="00895DCA" w:rsidP="00895DCA">
      <w:pPr>
        <w:numPr>
          <w:ilvl w:val="0"/>
          <w:numId w:val="34"/>
        </w:numPr>
        <w:rPr>
          <w:lang/>
        </w:rPr>
      </w:pPr>
      <w:r w:rsidRPr="00895DCA">
        <w:rPr>
          <w:lang/>
        </w:rPr>
        <w:t xml:space="preserve">Outcome: Developers can iterate safely; </w:t>
      </w:r>
      <w:r>
        <w:rPr>
          <w:lang w:val="en-US"/>
        </w:rPr>
        <w:t>Source systems</w:t>
      </w:r>
      <w:r w:rsidRPr="00895DCA">
        <w:rPr>
          <w:lang/>
        </w:rPr>
        <w:t xml:space="preserve"> Test performance stabilizes.</w:t>
      </w:r>
    </w:p>
    <w:p w14:paraId="777B17FD" w14:textId="7608598B" w:rsidR="00895DCA" w:rsidRPr="00895DCA" w:rsidRDefault="00895DCA" w:rsidP="00895DCA">
      <w:pPr>
        <w:pStyle w:val="Heading3"/>
        <w:rPr>
          <w:lang/>
        </w:rPr>
      </w:pPr>
      <w:r w:rsidRPr="00895DCA">
        <w:rPr>
          <w:lang/>
        </w:rPr>
        <w:t xml:space="preserve">Phase 3: Optimizing </w:t>
      </w:r>
      <w:r>
        <w:rPr>
          <w:lang w:val="en-US"/>
        </w:rPr>
        <w:t xml:space="preserve">ie. </w:t>
      </w:r>
      <w:r w:rsidRPr="00895DCA">
        <w:rPr>
          <w:lang/>
        </w:rPr>
        <w:t>GR &amp; IFS Integration (Month 3+)</w:t>
      </w:r>
    </w:p>
    <w:p w14:paraId="485443EA" w14:textId="77777777" w:rsidR="00895DCA" w:rsidRPr="00895DCA" w:rsidRDefault="00895DCA" w:rsidP="00895DCA">
      <w:pPr>
        <w:numPr>
          <w:ilvl w:val="0"/>
          <w:numId w:val="35"/>
        </w:numPr>
        <w:rPr>
          <w:lang/>
        </w:rPr>
      </w:pPr>
      <w:r w:rsidRPr="00895DCA">
        <w:rPr>
          <w:lang/>
        </w:rPr>
        <w:t>Goal: Reduce Azure Spend.</w:t>
      </w:r>
    </w:p>
    <w:p w14:paraId="63BE3D59" w14:textId="77777777" w:rsidR="00895DCA" w:rsidRPr="00895DCA" w:rsidRDefault="00895DCA" w:rsidP="00895DCA">
      <w:pPr>
        <w:numPr>
          <w:ilvl w:val="0"/>
          <w:numId w:val="35"/>
        </w:numPr>
        <w:rPr>
          <w:lang/>
        </w:rPr>
      </w:pPr>
      <w:r w:rsidRPr="00895DCA">
        <w:rPr>
          <w:lang/>
        </w:rPr>
        <w:t>Actions:</w:t>
      </w:r>
    </w:p>
    <w:p w14:paraId="14447B44" w14:textId="77777777" w:rsidR="00895DCA" w:rsidRPr="00895DCA" w:rsidRDefault="00895DCA" w:rsidP="00895DCA">
      <w:pPr>
        <w:numPr>
          <w:ilvl w:val="0"/>
          <w:numId w:val="36"/>
        </w:numPr>
        <w:rPr>
          <w:lang/>
        </w:rPr>
      </w:pPr>
      <w:r w:rsidRPr="00895DCA">
        <w:rPr>
          <w:lang/>
        </w:rPr>
        <w:t>Offload bulk "Group Reporting" aggregations from Azure Functions to Fabric Spark Jobs (cheaper for batch processing).</w:t>
      </w:r>
    </w:p>
    <w:p w14:paraId="2239A3D1" w14:textId="77777777" w:rsidR="00895DCA" w:rsidRPr="00895DCA" w:rsidRDefault="00895DCA" w:rsidP="00895DCA">
      <w:pPr>
        <w:numPr>
          <w:ilvl w:val="0"/>
          <w:numId w:val="36"/>
        </w:numPr>
        <w:rPr>
          <w:lang/>
        </w:rPr>
      </w:pPr>
      <w:r w:rsidRPr="00895DCA">
        <w:rPr>
          <w:lang/>
        </w:rPr>
        <w:t>Implement Data Activator in Fabric to alert on specific IFS data anomalies (e.g., "PO missing in GR").</w:t>
      </w:r>
    </w:p>
    <w:p w14:paraId="184E40AD" w14:textId="3960208F" w:rsidR="00895DCA" w:rsidRPr="00895DCA" w:rsidRDefault="00895DCA" w:rsidP="00895DCA">
      <w:pPr>
        <w:rPr>
          <w:lang/>
        </w:rPr>
      </w:pPr>
    </w:p>
    <w:p w14:paraId="0D13E5B9" w14:textId="77777777" w:rsidR="00895DCA" w:rsidRPr="00895DCA" w:rsidRDefault="00895DCA" w:rsidP="00895DCA">
      <w:pPr>
        <w:pStyle w:val="Heading2"/>
        <w:rPr>
          <w:lang/>
        </w:rPr>
      </w:pPr>
      <w:r w:rsidRPr="00895DCA">
        <w:rPr>
          <w:lang/>
        </w:rPr>
        <w:t>5. Business Value Summary</w:t>
      </w:r>
    </w:p>
    <w:tbl>
      <w:tblPr>
        <w:tblW w:w="0" w:type="auto"/>
        <w:tblCellMar>
          <w:top w:w="15" w:type="dxa"/>
          <w:left w:w="15" w:type="dxa"/>
          <w:bottom w:w="15" w:type="dxa"/>
          <w:right w:w="15" w:type="dxa"/>
        </w:tblCellMar>
        <w:tblLook w:val="04A0" w:firstRow="1" w:lastRow="0" w:firstColumn="1" w:lastColumn="0" w:noHBand="0" w:noVBand="1"/>
      </w:tblPr>
      <w:tblGrid>
        <w:gridCol w:w="1143"/>
        <w:gridCol w:w="8479"/>
      </w:tblGrid>
      <w:tr w:rsidR="00895DCA" w:rsidRPr="00895DCA" w14:paraId="54B103D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609883" w14:textId="77777777" w:rsidR="00895DCA" w:rsidRPr="00895DCA" w:rsidRDefault="00895DCA" w:rsidP="00895DCA">
            <w:pPr>
              <w:rPr>
                <w:lang/>
              </w:rPr>
            </w:pPr>
            <w:r w:rsidRPr="00895DCA">
              <w:rPr>
                <w:lang/>
              </w:rPr>
              <w:t>Feature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C7BD2B" w14:textId="77777777" w:rsidR="00895DCA" w:rsidRPr="00895DCA" w:rsidRDefault="00895DCA" w:rsidP="00895DCA">
            <w:pPr>
              <w:rPr>
                <w:lang/>
              </w:rPr>
            </w:pPr>
            <w:r w:rsidRPr="00895DCA">
              <w:rPr>
                <w:lang/>
              </w:rPr>
              <w:t>Value to NCC/Epical</w:t>
            </w:r>
          </w:p>
        </w:tc>
      </w:tr>
      <w:tr w:rsidR="00895DCA" w:rsidRPr="00895DCA" w14:paraId="65FC6B7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EC6A07" w14:textId="77777777" w:rsidR="00895DCA" w:rsidRPr="00895DCA" w:rsidRDefault="00895DCA" w:rsidP="00895DCA">
            <w:pPr>
              <w:rPr>
                <w:lang/>
              </w:rPr>
            </w:pPr>
            <w:r w:rsidRPr="00895DCA">
              <w:rPr>
                <w:lang/>
              </w:rPr>
              <w:t>Safety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AC671B" w14:textId="77777777" w:rsidR="00895DCA" w:rsidRPr="00895DCA" w:rsidRDefault="00895DCA" w:rsidP="00895DCA">
            <w:pPr>
              <w:rPr>
                <w:lang/>
              </w:rPr>
            </w:pPr>
            <w:r w:rsidRPr="00895DCA">
              <w:rPr>
                <w:lang/>
              </w:rPr>
              <w:t>Zero Impact on IFS: Developers work on mirrored/snapshot data, never touching the ERP directly.</w:t>
            </w:r>
          </w:p>
        </w:tc>
      </w:tr>
      <w:tr w:rsidR="00895DCA" w:rsidRPr="00895DCA" w14:paraId="3EED115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B3D3C1" w14:textId="77777777" w:rsidR="00895DCA" w:rsidRPr="00895DCA" w:rsidRDefault="00895DCA" w:rsidP="00895DCA">
            <w:pPr>
              <w:rPr>
                <w:lang/>
              </w:rPr>
            </w:pPr>
            <w:r w:rsidRPr="00895DCA">
              <w:rPr>
                <w:lang/>
              </w:rPr>
              <w:t>Speed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CF61F0" w14:textId="77777777" w:rsidR="00895DCA" w:rsidRPr="00895DCA" w:rsidRDefault="00895DCA" w:rsidP="00895DCA">
            <w:pPr>
              <w:rPr>
                <w:lang/>
              </w:rPr>
            </w:pPr>
            <w:r w:rsidRPr="00895DCA">
              <w:rPr>
                <w:lang/>
              </w:rPr>
              <w:t>Instant Reporting: "Direct Lake" mode removes the lag between IFS transaction and Power BI visualization.</w:t>
            </w:r>
          </w:p>
        </w:tc>
      </w:tr>
      <w:tr w:rsidR="00895DCA" w:rsidRPr="00895DCA" w14:paraId="38A6C2A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BE6E87" w14:textId="77777777" w:rsidR="00895DCA" w:rsidRPr="00895DCA" w:rsidRDefault="00895DCA" w:rsidP="00895DCA">
            <w:pPr>
              <w:rPr>
                <w:lang/>
              </w:rPr>
            </w:pPr>
            <w:r w:rsidRPr="00895DCA">
              <w:rPr>
                <w:lang/>
              </w:rPr>
              <w:t>Cost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A2EE8F" w14:textId="77777777" w:rsidR="00895DCA" w:rsidRPr="00895DCA" w:rsidRDefault="00895DCA" w:rsidP="00895DCA">
            <w:pPr>
              <w:rPr>
                <w:lang/>
              </w:rPr>
            </w:pPr>
            <w:r w:rsidRPr="00895DCA">
              <w:rPr>
                <w:lang/>
              </w:rPr>
              <w:t>Lower Cosmos Bills: We stop paying high RUs for storing cold historical data; it moves to cheap OneLake storage.</w:t>
            </w:r>
          </w:p>
        </w:tc>
      </w:tr>
      <w:tr w:rsidR="00895DCA" w:rsidRPr="00895DCA" w14:paraId="71931DD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8697A5" w14:textId="77777777" w:rsidR="00895DCA" w:rsidRPr="00895DCA" w:rsidRDefault="00895DCA" w:rsidP="00895DCA">
            <w:pPr>
              <w:rPr>
                <w:lang/>
              </w:rPr>
            </w:pPr>
            <w:r w:rsidRPr="00895DCA">
              <w:rPr>
                <w:lang/>
              </w:rPr>
              <w:t>Simplicity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74955E" w14:textId="77777777" w:rsidR="00895DCA" w:rsidRPr="00895DCA" w:rsidRDefault="00895DCA" w:rsidP="00895DCA">
            <w:pPr>
              <w:rPr>
                <w:lang/>
              </w:rPr>
            </w:pPr>
            <w:r w:rsidRPr="00895DCA">
              <w:rPr>
                <w:lang/>
              </w:rPr>
              <w:t>Unified Tracks: Local and Group reporting logic is centralized in one Semantic Model, reducing reconciliation errors.</w:t>
            </w:r>
          </w:p>
        </w:tc>
      </w:tr>
    </w:tbl>
    <w:p w14:paraId="33EDF56A" w14:textId="77777777" w:rsidR="00895DCA" w:rsidRPr="00895DCA" w:rsidRDefault="00895DCA" w:rsidP="00895DCA">
      <w:pPr>
        <w:rPr>
          <w:lang/>
        </w:rPr>
      </w:pPr>
      <w:r w:rsidRPr="00895DCA">
        <w:rPr>
          <w:lang/>
        </w:rPr>
        <w:pict w14:anchorId="274D436D">
          <v:rect id="_x0000_i1066" style="width:0;height:1.5pt" o:hralign="center" o:hrstd="t" o:hr="t" fillcolor="#a0a0a0" stroked="f"/>
        </w:pict>
      </w:r>
    </w:p>
    <w:p w14:paraId="4AECB1A8" w14:textId="77777777" w:rsidR="00895DCA" w:rsidRPr="00895DCA" w:rsidRDefault="00895DCA" w:rsidP="00895DCA">
      <w:pPr>
        <w:rPr>
          <w:lang/>
        </w:rPr>
      </w:pPr>
      <w:r w:rsidRPr="00895DCA">
        <w:rPr>
          <w:lang/>
        </w:rPr>
        <w:t>Recommendation: Proceed with Phase 1 (Mirroring PoC) immediately. This requires no code changes to the current Logic Apps/IFS setup and validates the value proposition with minimal risk.</w:t>
      </w:r>
    </w:p>
    <w:p w14:paraId="1F9C1BEA" w14:textId="77777777" w:rsidR="00E4464E" w:rsidRPr="00895DCA" w:rsidRDefault="00E4464E" w:rsidP="00895DCA">
      <w:pPr>
        <w:rPr>
          <w:lang/>
        </w:rPr>
      </w:pPr>
    </w:p>
    <w:sectPr w:rsidR="00E4464E" w:rsidRPr="00895DCA" w:rsidSect="00E4464E">
      <w:footerReference w:type="even" r:id="rId11"/>
      <w:footerReference w:type="default" r:id="rId12"/>
      <w:headerReference w:type="first" r:id="rId13"/>
      <w:footerReference w:type="first" r:id="rId14"/>
      <w:pgSz w:w="11906" w:h="16838" w:code="9"/>
      <w:pgMar w:top="2268" w:right="1134" w:bottom="1701" w:left="1134"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5E8BB" w14:textId="77777777" w:rsidR="00895DCA" w:rsidRDefault="00895DCA" w:rsidP="000527DA">
      <w:pPr>
        <w:spacing w:line="240" w:lineRule="auto"/>
      </w:pPr>
      <w:r>
        <w:separator/>
      </w:r>
    </w:p>
  </w:endnote>
  <w:endnote w:type="continuationSeparator" w:id="0">
    <w:p w14:paraId="5863101E" w14:textId="77777777" w:rsidR="00895DCA" w:rsidRDefault="00895DCA" w:rsidP="000527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31BF7" w14:textId="590C8E19" w:rsidR="00895DCA" w:rsidRDefault="00895DCA">
    <w:pPr>
      <w:pStyle w:val="Footer"/>
    </w:pPr>
    <w:r>
      <w:rPr>
        <w:noProof/>
      </w:rPr>
      <mc:AlternateContent>
        <mc:Choice Requires="wps">
          <w:drawing>
            <wp:anchor distT="0" distB="0" distL="0" distR="0" simplePos="0" relativeHeight="251665408" behindDoc="0" locked="0" layoutInCell="1" allowOverlap="1" wp14:anchorId="51B444A6" wp14:editId="60624149">
              <wp:simplePos x="635" y="635"/>
              <wp:positionH relativeFrom="page">
                <wp:align>center</wp:align>
              </wp:positionH>
              <wp:positionV relativeFrom="page">
                <wp:align>bottom</wp:align>
              </wp:positionV>
              <wp:extent cx="509270" cy="394970"/>
              <wp:effectExtent l="0" t="0" r="5080" b="0"/>
              <wp:wrapNone/>
              <wp:docPr id="603096574"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09270" cy="394970"/>
                      </a:xfrm>
                      <a:prstGeom prst="rect">
                        <a:avLst/>
                      </a:prstGeom>
                      <a:noFill/>
                      <a:ln>
                        <a:noFill/>
                      </a:ln>
                    </wps:spPr>
                    <wps:txbx>
                      <w:txbxContent>
                        <w:p w14:paraId="2C516103" w14:textId="49038A61" w:rsidR="00895DCA" w:rsidRPr="00895DCA" w:rsidRDefault="00895DCA" w:rsidP="00895DCA">
                          <w:pPr>
                            <w:spacing w:after="0"/>
                            <w:rPr>
                              <w:rFonts w:ascii="Aptos" w:eastAsia="Aptos" w:hAnsi="Aptos" w:cs="Aptos"/>
                              <w:noProof/>
                              <w:color w:val="000000"/>
                              <w:sz w:val="24"/>
                              <w:szCs w:val="24"/>
                            </w:rPr>
                          </w:pPr>
                          <w:r w:rsidRPr="00895DCA">
                            <w:rPr>
                              <w:rFonts w:ascii="Aptos" w:eastAsia="Aptos" w:hAnsi="Aptos" w:cs="Aptos"/>
                              <w:noProof/>
                              <w:color w:val="000000"/>
                              <w:sz w:val="24"/>
                              <w:szCs w:val="24"/>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1B444A6" id="_x0000_t202" coordsize="21600,21600" o:spt="202" path="m,l,21600r21600,l21600,xe">
              <v:stroke joinstyle="miter"/>
              <v:path gradientshapeok="t" o:connecttype="rect"/>
            </v:shapetype>
            <v:shape id="Text Box 2" o:spid="_x0000_s1026" type="#_x0000_t202" alt="Internal" style="position:absolute;margin-left:0;margin-top:0;width:40.1pt;height:31.1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" filled="f" stroked="f">
              <v:fill o:detectmouseclick="t"/>
              <v:textbox style="mso-fit-shape-to-text:t" inset="0,0,0,15pt">
                <w:txbxContent>
                  <w:p w14:paraId="2C516103" w14:textId="49038A61" w:rsidR="00895DCA" w:rsidRPr="00895DCA" w:rsidRDefault="00895DCA" w:rsidP="00895DCA">
                    <w:pPr>
                      <w:spacing w:after="0"/>
                      <w:rPr>
                        <w:rFonts w:ascii="Aptos" w:eastAsia="Aptos" w:hAnsi="Aptos" w:cs="Aptos"/>
                        <w:noProof/>
                        <w:color w:val="000000"/>
                        <w:sz w:val="24"/>
                        <w:szCs w:val="24"/>
                      </w:rPr>
                    </w:pPr>
                    <w:r w:rsidRPr="00895DCA">
                      <w:rPr>
                        <w:rFonts w:ascii="Aptos" w:eastAsia="Aptos" w:hAnsi="Aptos" w:cs="Aptos"/>
                        <w:noProof/>
                        <w:color w:val="000000"/>
                        <w:sz w:val="24"/>
                        <w:szCs w:val="24"/>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25234" w14:textId="30DD0618" w:rsidR="0066723F" w:rsidRDefault="00895DCA">
    <w:pPr>
      <w:pStyle w:val="Footer"/>
    </w:pPr>
    <w:r>
      <w:rPr>
        <w:noProof/>
      </w:rPr>
      <mc:AlternateContent>
        <mc:Choice Requires="wps">
          <w:drawing>
            <wp:anchor distT="0" distB="0" distL="0" distR="0" simplePos="0" relativeHeight="251666432" behindDoc="0" locked="0" layoutInCell="1" allowOverlap="1" wp14:anchorId="2A3FA01C" wp14:editId="324D9CF7">
              <wp:simplePos x="723900" y="9918700"/>
              <wp:positionH relativeFrom="page">
                <wp:align>center</wp:align>
              </wp:positionH>
              <wp:positionV relativeFrom="page">
                <wp:align>bottom</wp:align>
              </wp:positionV>
              <wp:extent cx="509270" cy="394970"/>
              <wp:effectExtent l="0" t="0" r="5080" b="0"/>
              <wp:wrapNone/>
              <wp:docPr id="559593377"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09270" cy="394970"/>
                      </a:xfrm>
                      <a:prstGeom prst="rect">
                        <a:avLst/>
                      </a:prstGeom>
                      <a:noFill/>
                      <a:ln>
                        <a:noFill/>
                      </a:ln>
                    </wps:spPr>
                    <wps:txbx>
                      <w:txbxContent>
                        <w:p w14:paraId="54EE352D" w14:textId="517AE061" w:rsidR="00895DCA" w:rsidRPr="00895DCA" w:rsidRDefault="00895DCA" w:rsidP="00895DCA">
                          <w:pPr>
                            <w:spacing w:after="0"/>
                            <w:rPr>
                              <w:rFonts w:ascii="Aptos" w:eastAsia="Aptos" w:hAnsi="Aptos" w:cs="Aptos"/>
                              <w:noProof/>
                              <w:color w:val="000000"/>
                              <w:sz w:val="24"/>
                              <w:szCs w:val="24"/>
                            </w:rPr>
                          </w:pPr>
                          <w:r w:rsidRPr="00895DCA">
                            <w:rPr>
                              <w:rFonts w:ascii="Aptos" w:eastAsia="Aptos" w:hAnsi="Aptos" w:cs="Aptos"/>
                              <w:noProof/>
                              <w:color w:val="000000"/>
                              <w:sz w:val="24"/>
                              <w:szCs w:val="24"/>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A3FA01C" id="_x0000_t202" coordsize="21600,21600" o:spt="202" path="m,l,21600r21600,l21600,xe">
              <v:stroke joinstyle="miter"/>
              <v:path gradientshapeok="t" o:connecttype="rect"/>
            </v:shapetype>
            <v:shape id="Text Box 3" o:spid="_x0000_s1027" type="#_x0000_t202" alt="Internal" style="position:absolute;margin-left:0;margin-top:0;width:40.1pt;height:31.1pt;z-index:25166643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" filled="f" stroked="f">
              <v:fill o:detectmouseclick="t"/>
              <v:textbox style="mso-fit-shape-to-text:t" inset="0,0,0,15pt">
                <w:txbxContent>
                  <w:p w14:paraId="54EE352D" w14:textId="517AE061" w:rsidR="00895DCA" w:rsidRPr="00895DCA" w:rsidRDefault="00895DCA" w:rsidP="00895DCA">
                    <w:pPr>
                      <w:spacing w:after="0"/>
                      <w:rPr>
                        <w:rFonts w:ascii="Aptos" w:eastAsia="Aptos" w:hAnsi="Aptos" w:cs="Aptos"/>
                        <w:noProof/>
                        <w:color w:val="000000"/>
                        <w:sz w:val="24"/>
                        <w:szCs w:val="24"/>
                      </w:rPr>
                    </w:pPr>
                    <w:r w:rsidRPr="00895DCA">
                      <w:rPr>
                        <w:rFonts w:ascii="Aptos" w:eastAsia="Aptos" w:hAnsi="Aptos" w:cs="Aptos"/>
                        <w:noProof/>
                        <w:color w:val="000000"/>
                        <w:sz w:val="24"/>
                        <w:szCs w:val="24"/>
                      </w:rPr>
                      <w:t>Internal</w:t>
                    </w:r>
                  </w:p>
                </w:txbxContent>
              </v:textbox>
              <w10:wrap anchorx="page" anchory="page"/>
            </v:shape>
          </w:pict>
        </mc:Fallback>
      </mc:AlternateContent>
    </w:r>
    <w:r w:rsidR="0066723F" w:rsidRPr="0066723F">
      <w:rPr>
        <w:noProof/>
      </w:rPr>
      <mc:AlternateContent>
        <mc:Choice Requires="wps">
          <w:drawing>
            <wp:anchor distT="0" distB="0" distL="114300" distR="114300" simplePos="0" relativeHeight="251659264" behindDoc="0" locked="1" layoutInCell="1" allowOverlap="1" wp14:anchorId="7022C355" wp14:editId="00AC8E17">
              <wp:simplePos x="0" y="0"/>
              <wp:positionH relativeFrom="page">
                <wp:posOffset>720090</wp:posOffset>
              </wp:positionH>
              <wp:positionV relativeFrom="page">
                <wp:posOffset>540385</wp:posOffset>
              </wp:positionV>
              <wp:extent cx="1126800" cy="360000"/>
              <wp:effectExtent l="0" t="0" r="0" b="2540"/>
              <wp:wrapNone/>
              <wp:docPr id="8" name="Freeform 5">
                <a:extLst xmlns:a="http://schemas.openxmlformats.org/drawingml/2006/main">
                  <a:ext uri="{FF2B5EF4-FFF2-40B4-BE49-F238E27FC236}">
                    <a16:creationId xmlns:a16="http://schemas.microsoft.com/office/drawing/2014/main" id="{BE7B3D8F-D096-769E-5FEA-A2BA89442987}"/>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126800" cy="360000"/>
                      </a:xfrm>
                      <a:custGeom>
                        <a:avLst/>
                        <a:gdLst>
                          <a:gd name="T0" fmla="*/ 3866 w 4177"/>
                          <a:gd name="T1" fmla="*/ 935 h 1335"/>
                          <a:gd name="T2" fmla="*/ 3993 w 4177"/>
                          <a:gd name="T3" fmla="*/ 909 h 1335"/>
                          <a:gd name="T4" fmla="*/ 4168 w 4177"/>
                          <a:gd name="T5" fmla="*/ 1002 h 1335"/>
                          <a:gd name="T6" fmla="*/ 805 w 4177"/>
                          <a:gd name="T7" fmla="*/ 972 h 1335"/>
                          <a:gd name="T8" fmla="*/ 459 w 4177"/>
                          <a:gd name="T9" fmla="*/ 1027 h 1335"/>
                          <a:gd name="T10" fmla="*/ 222 w 4177"/>
                          <a:gd name="T11" fmla="*/ 842 h 1335"/>
                          <a:gd name="T12" fmla="*/ 121 w 4177"/>
                          <a:gd name="T13" fmla="*/ 534 h 1335"/>
                          <a:gd name="T14" fmla="*/ 371 w 4177"/>
                          <a:gd name="T15" fmla="*/ 310 h 1335"/>
                          <a:gd name="T16" fmla="*/ 660 w 4177"/>
                          <a:gd name="T17" fmla="*/ 278 h 1335"/>
                          <a:gd name="T18" fmla="*/ 853 w 4177"/>
                          <a:gd name="T19" fmla="*/ 421 h 1335"/>
                          <a:gd name="T20" fmla="*/ 860 w 4177"/>
                          <a:gd name="T21" fmla="*/ 616 h 1335"/>
                          <a:gd name="T22" fmla="*/ 671 w 4177"/>
                          <a:gd name="T23" fmla="*/ 743 h 1335"/>
                          <a:gd name="T24" fmla="*/ 309 w 4177"/>
                          <a:gd name="T25" fmla="*/ 750 h 1335"/>
                          <a:gd name="T26" fmla="*/ 538 w 4177"/>
                          <a:gd name="T27" fmla="*/ 926 h 1335"/>
                          <a:gd name="T28" fmla="*/ 777 w 4177"/>
                          <a:gd name="T29" fmla="*/ 849 h 1335"/>
                          <a:gd name="T30" fmla="*/ 335 w 4177"/>
                          <a:gd name="T31" fmla="*/ 500 h 1335"/>
                          <a:gd name="T32" fmla="*/ 616 w 4177"/>
                          <a:gd name="T33" fmla="*/ 639 h 1335"/>
                          <a:gd name="T34" fmla="*/ 761 w 4177"/>
                          <a:gd name="T35" fmla="*/ 509 h 1335"/>
                          <a:gd name="T36" fmla="*/ 591 w 4177"/>
                          <a:gd name="T37" fmla="*/ 379 h 1335"/>
                          <a:gd name="T38" fmla="*/ 1664 w 4177"/>
                          <a:gd name="T39" fmla="*/ 352 h 1335"/>
                          <a:gd name="T40" fmla="*/ 1787 w 4177"/>
                          <a:gd name="T41" fmla="*/ 625 h 1335"/>
                          <a:gd name="T42" fmla="*/ 1685 w 4177"/>
                          <a:gd name="T43" fmla="*/ 928 h 1335"/>
                          <a:gd name="T44" fmla="*/ 1402 w 4177"/>
                          <a:gd name="T45" fmla="*/ 1039 h 1335"/>
                          <a:gd name="T46" fmla="*/ 1151 w 4177"/>
                          <a:gd name="T47" fmla="*/ 893 h 1335"/>
                          <a:gd name="T48" fmla="*/ 1026 w 4177"/>
                          <a:gd name="T49" fmla="*/ 694 h 1335"/>
                          <a:gd name="T50" fmla="*/ 1137 w 4177"/>
                          <a:gd name="T51" fmla="*/ 423 h 1335"/>
                          <a:gd name="T52" fmla="*/ 1429 w 4177"/>
                          <a:gd name="T53" fmla="*/ 264 h 1335"/>
                          <a:gd name="T54" fmla="*/ 1605 w 4177"/>
                          <a:gd name="T55" fmla="*/ 842 h 1335"/>
                          <a:gd name="T56" fmla="*/ 1655 w 4177"/>
                          <a:gd name="T57" fmla="*/ 539 h 1335"/>
                          <a:gd name="T58" fmla="*/ 1439 w 4177"/>
                          <a:gd name="T59" fmla="*/ 379 h 1335"/>
                          <a:gd name="T60" fmla="*/ 1203 w 4177"/>
                          <a:gd name="T61" fmla="*/ 518 h 1335"/>
                          <a:gd name="T62" fmla="*/ 1247 w 4177"/>
                          <a:gd name="T63" fmla="*/ 844 h 1335"/>
                          <a:gd name="T64" fmla="*/ 1999 w 4177"/>
                          <a:gd name="T65" fmla="*/ 7 h 1335"/>
                          <a:gd name="T66" fmla="*/ 2033 w 4177"/>
                          <a:gd name="T67" fmla="*/ 139 h 1335"/>
                          <a:gd name="T68" fmla="*/ 1907 w 4177"/>
                          <a:gd name="T69" fmla="*/ 144 h 1335"/>
                          <a:gd name="T70" fmla="*/ 1914 w 4177"/>
                          <a:gd name="T71" fmla="*/ 19 h 1335"/>
                          <a:gd name="T72" fmla="*/ 2859 w 4177"/>
                          <a:gd name="T73" fmla="*/ 810 h 1335"/>
                          <a:gd name="T74" fmla="*/ 2669 w 4177"/>
                          <a:gd name="T75" fmla="*/ 1013 h 1335"/>
                          <a:gd name="T76" fmla="*/ 2370 w 4177"/>
                          <a:gd name="T77" fmla="*/ 1011 h 1335"/>
                          <a:gd name="T78" fmla="*/ 2185 w 4177"/>
                          <a:gd name="T79" fmla="*/ 833 h 1335"/>
                          <a:gd name="T80" fmla="*/ 2172 w 4177"/>
                          <a:gd name="T81" fmla="*/ 518 h 1335"/>
                          <a:gd name="T82" fmla="*/ 2395 w 4177"/>
                          <a:gd name="T83" fmla="*/ 283 h 1335"/>
                          <a:gd name="T84" fmla="*/ 2699 w 4177"/>
                          <a:gd name="T85" fmla="*/ 308 h 1335"/>
                          <a:gd name="T86" fmla="*/ 2711 w 4177"/>
                          <a:gd name="T87" fmla="*/ 465 h 1335"/>
                          <a:gd name="T88" fmla="*/ 2451 w 4177"/>
                          <a:gd name="T89" fmla="*/ 386 h 1335"/>
                          <a:gd name="T90" fmla="*/ 2289 w 4177"/>
                          <a:gd name="T91" fmla="*/ 539 h 1335"/>
                          <a:gd name="T92" fmla="*/ 2322 w 4177"/>
                          <a:gd name="T93" fmla="*/ 837 h 1335"/>
                          <a:gd name="T94" fmla="*/ 2594 w 4177"/>
                          <a:gd name="T95" fmla="*/ 918 h 1335"/>
                          <a:gd name="T96" fmla="*/ 3709 w 4177"/>
                          <a:gd name="T97" fmla="*/ 333 h 1335"/>
                          <a:gd name="T98" fmla="*/ 3709 w 4177"/>
                          <a:gd name="T99" fmla="*/ 1023 h 1335"/>
                          <a:gd name="T100" fmla="*/ 3345 w 4177"/>
                          <a:gd name="T101" fmla="*/ 1034 h 1335"/>
                          <a:gd name="T102" fmla="*/ 3059 w 4177"/>
                          <a:gd name="T103" fmla="*/ 963 h 1335"/>
                          <a:gd name="T104" fmla="*/ 2928 w 4177"/>
                          <a:gd name="T105" fmla="*/ 711 h 1335"/>
                          <a:gd name="T106" fmla="*/ 2995 w 4177"/>
                          <a:gd name="T107" fmla="*/ 416 h 1335"/>
                          <a:gd name="T108" fmla="*/ 3221 w 4177"/>
                          <a:gd name="T109" fmla="*/ 268 h 1335"/>
                          <a:gd name="T110" fmla="*/ 3502 w 4177"/>
                          <a:gd name="T111" fmla="*/ 349 h 1335"/>
                          <a:gd name="T112" fmla="*/ 3382 w 4177"/>
                          <a:gd name="T113" fmla="*/ 900 h 1335"/>
                          <a:gd name="T114" fmla="*/ 3550 w 4177"/>
                          <a:gd name="T115" fmla="*/ 690 h 1335"/>
                          <a:gd name="T116" fmla="*/ 3405 w 4177"/>
                          <a:gd name="T117" fmla="*/ 414 h 1335"/>
                          <a:gd name="T118" fmla="*/ 3163 w 4177"/>
                          <a:gd name="T119" fmla="*/ 412 h 1335"/>
                          <a:gd name="T120" fmla="*/ 3041 w 4177"/>
                          <a:gd name="T121" fmla="*/ 692 h 1335"/>
                          <a:gd name="T122" fmla="*/ 3161 w 4177"/>
                          <a:gd name="T123" fmla="*/ 895 h 13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4177" h="1335">
                            <a:moveTo>
                              <a:pt x="4036" y="1041"/>
                            </a:moveTo>
                            <a:lnTo>
                              <a:pt x="4015" y="1039"/>
                            </a:lnTo>
                            <a:lnTo>
                              <a:pt x="4004" y="1039"/>
                            </a:lnTo>
                            <a:lnTo>
                              <a:pt x="3993" y="1037"/>
                            </a:lnTo>
                            <a:lnTo>
                              <a:pt x="3974" y="1032"/>
                            </a:lnTo>
                            <a:lnTo>
                              <a:pt x="3956" y="1027"/>
                            </a:lnTo>
                            <a:lnTo>
                              <a:pt x="3940" y="1020"/>
                            </a:lnTo>
                            <a:lnTo>
                              <a:pt x="3925" y="1011"/>
                            </a:lnTo>
                            <a:lnTo>
                              <a:pt x="3917" y="1006"/>
                            </a:lnTo>
                            <a:lnTo>
                              <a:pt x="3912" y="1000"/>
                            </a:lnTo>
                            <a:lnTo>
                              <a:pt x="3905" y="993"/>
                            </a:lnTo>
                            <a:lnTo>
                              <a:pt x="3900" y="988"/>
                            </a:lnTo>
                            <a:lnTo>
                              <a:pt x="3887" y="974"/>
                            </a:lnTo>
                            <a:lnTo>
                              <a:pt x="3879" y="960"/>
                            </a:lnTo>
                            <a:lnTo>
                              <a:pt x="3870" y="944"/>
                            </a:lnTo>
                            <a:lnTo>
                              <a:pt x="3866" y="935"/>
                            </a:lnTo>
                            <a:lnTo>
                              <a:pt x="3863" y="926"/>
                            </a:lnTo>
                            <a:lnTo>
                              <a:pt x="3861" y="918"/>
                            </a:lnTo>
                            <a:lnTo>
                              <a:pt x="3857" y="909"/>
                            </a:lnTo>
                            <a:lnTo>
                              <a:pt x="3854" y="889"/>
                            </a:lnTo>
                            <a:lnTo>
                              <a:pt x="3852" y="870"/>
                            </a:lnTo>
                            <a:lnTo>
                              <a:pt x="3850" y="847"/>
                            </a:lnTo>
                            <a:lnTo>
                              <a:pt x="3850" y="16"/>
                            </a:lnTo>
                            <a:lnTo>
                              <a:pt x="3967" y="16"/>
                            </a:lnTo>
                            <a:lnTo>
                              <a:pt x="3967" y="821"/>
                            </a:lnTo>
                            <a:lnTo>
                              <a:pt x="3967" y="835"/>
                            </a:lnTo>
                            <a:lnTo>
                              <a:pt x="3969" y="845"/>
                            </a:lnTo>
                            <a:lnTo>
                              <a:pt x="3972" y="868"/>
                            </a:lnTo>
                            <a:lnTo>
                              <a:pt x="3978" y="886"/>
                            </a:lnTo>
                            <a:lnTo>
                              <a:pt x="3983" y="895"/>
                            </a:lnTo>
                            <a:lnTo>
                              <a:pt x="3986" y="902"/>
                            </a:lnTo>
                            <a:lnTo>
                              <a:pt x="3993" y="909"/>
                            </a:lnTo>
                            <a:lnTo>
                              <a:pt x="3999" y="914"/>
                            </a:lnTo>
                            <a:lnTo>
                              <a:pt x="4006" y="919"/>
                            </a:lnTo>
                            <a:lnTo>
                              <a:pt x="4015" y="923"/>
                            </a:lnTo>
                            <a:lnTo>
                              <a:pt x="4023" y="925"/>
                            </a:lnTo>
                            <a:lnTo>
                              <a:pt x="4032" y="928"/>
                            </a:lnTo>
                            <a:lnTo>
                              <a:pt x="4043" y="928"/>
                            </a:lnTo>
                            <a:lnTo>
                              <a:pt x="4053" y="930"/>
                            </a:lnTo>
                            <a:lnTo>
                              <a:pt x="4064" y="930"/>
                            </a:lnTo>
                            <a:lnTo>
                              <a:pt x="4075" y="928"/>
                            </a:lnTo>
                            <a:lnTo>
                              <a:pt x="4085" y="926"/>
                            </a:lnTo>
                            <a:lnTo>
                              <a:pt x="4094" y="923"/>
                            </a:lnTo>
                            <a:lnTo>
                              <a:pt x="4103" y="921"/>
                            </a:lnTo>
                            <a:lnTo>
                              <a:pt x="4112" y="916"/>
                            </a:lnTo>
                            <a:lnTo>
                              <a:pt x="4129" y="907"/>
                            </a:lnTo>
                            <a:lnTo>
                              <a:pt x="4177" y="995"/>
                            </a:lnTo>
                            <a:lnTo>
                              <a:pt x="4168" y="1002"/>
                            </a:lnTo>
                            <a:lnTo>
                              <a:pt x="4161" y="1007"/>
                            </a:lnTo>
                            <a:lnTo>
                              <a:pt x="4144" y="1016"/>
                            </a:lnTo>
                            <a:lnTo>
                              <a:pt x="4126" y="1023"/>
                            </a:lnTo>
                            <a:lnTo>
                              <a:pt x="4108" y="1030"/>
                            </a:lnTo>
                            <a:lnTo>
                              <a:pt x="4091" y="1036"/>
                            </a:lnTo>
                            <a:lnTo>
                              <a:pt x="4071" y="1037"/>
                            </a:lnTo>
                            <a:lnTo>
                              <a:pt x="4053" y="1039"/>
                            </a:lnTo>
                            <a:lnTo>
                              <a:pt x="4036" y="1041"/>
                            </a:lnTo>
                            <a:close/>
                            <a:moveTo>
                              <a:pt x="798" y="828"/>
                            </a:moveTo>
                            <a:lnTo>
                              <a:pt x="883" y="898"/>
                            </a:lnTo>
                            <a:lnTo>
                              <a:pt x="869" y="916"/>
                            </a:lnTo>
                            <a:lnTo>
                              <a:pt x="855" y="932"/>
                            </a:lnTo>
                            <a:lnTo>
                              <a:pt x="846" y="939"/>
                            </a:lnTo>
                            <a:lnTo>
                              <a:pt x="839" y="946"/>
                            </a:lnTo>
                            <a:lnTo>
                              <a:pt x="823" y="960"/>
                            </a:lnTo>
                            <a:lnTo>
                              <a:pt x="805" y="972"/>
                            </a:lnTo>
                            <a:lnTo>
                              <a:pt x="786" y="983"/>
                            </a:lnTo>
                            <a:lnTo>
                              <a:pt x="768" y="995"/>
                            </a:lnTo>
                            <a:lnTo>
                              <a:pt x="747" y="1004"/>
                            </a:lnTo>
                            <a:lnTo>
                              <a:pt x="727" y="1013"/>
                            </a:lnTo>
                            <a:lnTo>
                              <a:pt x="706" y="1020"/>
                            </a:lnTo>
                            <a:lnTo>
                              <a:pt x="683" y="1027"/>
                            </a:lnTo>
                            <a:lnTo>
                              <a:pt x="662" y="1030"/>
                            </a:lnTo>
                            <a:lnTo>
                              <a:pt x="639" y="1036"/>
                            </a:lnTo>
                            <a:lnTo>
                              <a:pt x="614" y="1037"/>
                            </a:lnTo>
                            <a:lnTo>
                              <a:pt x="591" y="1039"/>
                            </a:lnTo>
                            <a:lnTo>
                              <a:pt x="567" y="1041"/>
                            </a:lnTo>
                            <a:lnTo>
                              <a:pt x="544" y="1039"/>
                            </a:lnTo>
                            <a:lnTo>
                              <a:pt x="521" y="1039"/>
                            </a:lnTo>
                            <a:lnTo>
                              <a:pt x="499" y="1036"/>
                            </a:lnTo>
                            <a:lnTo>
                              <a:pt x="478" y="1032"/>
                            </a:lnTo>
                            <a:lnTo>
                              <a:pt x="459" y="1027"/>
                            </a:lnTo>
                            <a:lnTo>
                              <a:pt x="439" y="1022"/>
                            </a:lnTo>
                            <a:lnTo>
                              <a:pt x="420" y="1016"/>
                            </a:lnTo>
                            <a:lnTo>
                              <a:pt x="402" y="1009"/>
                            </a:lnTo>
                            <a:lnTo>
                              <a:pt x="385" y="1000"/>
                            </a:lnTo>
                            <a:lnTo>
                              <a:pt x="369" y="992"/>
                            </a:lnTo>
                            <a:lnTo>
                              <a:pt x="353" y="983"/>
                            </a:lnTo>
                            <a:lnTo>
                              <a:pt x="337" y="972"/>
                            </a:lnTo>
                            <a:lnTo>
                              <a:pt x="309" y="951"/>
                            </a:lnTo>
                            <a:lnTo>
                              <a:pt x="295" y="939"/>
                            </a:lnTo>
                            <a:lnTo>
                              <a:pt x="282" y="926"/>
                            </a:lnTo>
                            <a:lnTo>
                              <a:pt x="272" y="912"/>
                            </a:lnTo>
                            <a:lnTo>
                              <a:pt x="261" y="900"/>
                            </a:lnTo>
                            <a:lnTo>
                              <a:pt x="250" y="886"/>
                            </a:lnTo>
                            <a:lnTo>
                              <a:pt x="240" y="872"/>
                            </a:lnTo>
                            <a:lnTo>
                              <a:pt x="231" y="858"/>
                            </a:lnTo>
                            <a:lnTo>
                              <a:pt x="222" y="842"/>
                            </a:lnTo>
                            <a:lnTo>
                              <a:pt x="208" y="812"/>
                            </a:lnTo>
                            <a:lnTo>
                              <a:pt x="203" y="796"/>
                            </a:lnTo>
                            <a:lnTo>
                              <a:pt x="196" y="780"/>
                            </a:lnTo>
                            <a:lnTo>
                              <a:pt x="187" y="748"/>
                            </a:lnTo>
                            <a:lnTo>
                              <a:pt x="182" y="717"/>
                            </a:lnTo>
                            <a:lnTo>
                              <a:pt x="176" y="685"/>
                            </a:lnTo>
                            <a:lnTo>
                              <a:pt x="152" y="674"/>
                            </a:lnTo>
                            <a:lnTo>
                              <a:pt x="127" y="662"/>
                            </a:lnTo>
                            <a:lnTo>
                              <a:pt x="79" y="637"/>
                            </a:lnTo>
                            <a:lnTo>
                              <a:pt x="58" y="623"/>
                            </a:lnTo>
                            <a:lnTo>
                              <a:pt x="37" y="611"/>
                            </a:lnTo>
                            <a:lnTo>
                              <a:pt x="17" y="599"/>
                            </a:lnTo>
                            <a:lnTo>
                              <a:pt x="0" y="585"/>
                            </a:lnTo>
                            <a:lnTo>
                              <a:pt x="65" y="497"/>
                            </a:lnTo>
                            <a:lnTo>
                              <a:pt x="93" y="516"/>
                            </a:lnTo>
                            <a:lnTo>
                              <a:pt x="121" y="534"/>
                            </a:lnTo>
                            <a:lnTo>
                              <a:pt x="153" y="551"/>
                            </a:lnTo>
                            <a:lnTo>
                              <a:pt x="185" y="569"/>
                            </a:lnTo>
                            <a:lnTo>
                              <a:pt x="189" y="553"/>
                            </a:lnTo>
                            <a:lnTo>
                              <a:pt x="194" y="539"/>
                            </a:lnTo>
                            <a:lnTo>
                              <a:pt x="203" y="509"/>
                            </a:lnTo>
                            <a:lnTo>
                              <a:pt x="208" y="495"/>
                            </a:lnTo>
                            <a:lnTo>
                              <a:pt x="215" y="481"/>
                            </a:lnTo>
                            <a:lnTo>
                              <a:pt x="229" y="453"/>
                            </a:lnTo>
                            <a:lnTo>
                              <a:pt x="245" y="426"/>
                            </a:lnTo>
                            <a:lnTo>
                              <a:pt x="254" y="414"/>
                            </a:lnTo>
                            <a:lnTo>
                              <a:pt x="265" y="401"/>
                            </a:lnTo>
                            <a:lnTo>
                              <a:pt x="284" y="377"/>
                            </a:lnTo>
                            <a:lnTo>
                              <a:pt x="307" y="356"/>
                            </a:lnTo>
                            <a:lnTo>
                              <a:pt x="330" y="336"/>
                            </a:lnTo>
                            <a:lnTo>
                              <a:pt x="356" y="317"/>
                            </a:lnTo>
                            <a:lnTo>
                              <a:pt x="371" y="310"/>
                            </a:lnTo>
                            <a:lnTo>
                              <a:pt x="385" y="301"/>
                            </a:lnTo>
                            <a:lnTo>
                              <a:pt x="399" y="294"/>
                            </a:lnTo>
                            <a:lnTo>
                              <a:pt x="415" y="289"/>
                            </a:lnTo>
                            <a:lnTo>
                              <a:pt x="431" y="283"/>
                            </a:lnTo>
                            <a:lnTo>
                              <a:pt x="446" y="278"/>
                            </a:lnTo>
                            <a:lnTo>
                              <a:pt x="462" y="273"/>
                            </a:lnTo>
                            <a:lnTo>
                              <a:pt x="478" y="269"/>
                            </a:lnTo>
                            <a:lnTo>
                              <a:pt x="496" y="268"/>
                            </a:lnTo>
                            <a:lnTo>
                              <a:pt x="514" y="266"/>
                            </a:lnTo>
                            <a:lnTo>
                              <a:pt x="531" y="264"/>
                            </a:lnTo>
                            <a:lnTo>
                              <a:pt x="551" y="264"/>
                            </a:lnTo>
                            <a:lnTo>
                              <a:pt x="583" y="264"/>
                            </a:lnTo>
                            <a:lnTo>
                              <a:pt x="614" y="268"/>
                            </a:lnTo>
                            <a:lnTo>
                              <a:pt x="630" y="271"/>
                            </a:lnTo>
                            <a:lnTo>
                              <a:pt x="646" y="275"/>
                            </a:lnTo>
                            <a:lnTo>
                              <a:pt x="660" y="278"/>
                            </a:lnTo>
                            <a:lnTo>
                              <a:pt x="674" y="283"/>
                            </a:lnTo>
                            <a:lnTo>
                              <a:pt x="690" y="287"/>
                            </a:lnTo>
                            <a:lnTo>
                              <a:pt x="704" y="294"/>
                            </a:lnTo>
                            <a:lnTo>
                              <a:pt x="717" y="299"/>
                            </a:lnTo>
                            <a:lnTo>
                              <a:pt x="731" y="306"/>
                            </a:lnTo>
                            <a:lnTo>
                              <a:pt x="743" y="313"/>
                            </a:lnTo>
                            <a:lnTo>
                              <a:pt x="756" y="320"/>
                            </a:lnTo>
                            <a:lnTo>
                              <a:pt x="768" y="329"/>
                            </a:lnTo>
                            <a:lnTo>
                              <a:pt x="780" y="336"/>
                            </a:lnTo>
                            <a:lnTo>
                              <a:pt x="791" y="345"/>
                            </a:lnTo>
                            <a:lnTo>
                              <a:pt x="802" y="356"/>
                            </a:lnTo>
                            <a:lnTo>
                              <a:pt x="821" y="375"/>
                            </a:lnTo>
                            <a:lnTo>
                              <a:pt x="830" y="386"/>
                            </a:lnTo>
                            <a:lnTo>
                              <a:pt x="837" y="398"/>
                            </a:lnTo>
                            <a:lnTo>
                              <a:pt x="846" y="408"/>
                            </a:lnTo>
                            <a:lnTo>
                              <a:pt x="853" y="421"/>
                            </a:lnTo>
                            <a:lnTo>
                              <a:pt x="858" y="433"/>
                            </a:lnTo>
                            <a:lnTo>
                              <a:pt x="863" y="445"/>
                            </a:lnTo>
                            <a:lnTo>
                              <a:pt x="869" y="458"/>
                            </a:lnTo>
                            <a:lnTo>
                              <a:pt x="872" y="472"/>
                            </a:lnTo>
                            <a:lnTo>
                              <a:pt x="876" y="484"/>
                            </a:lnTo>
                            <a:lnTo>
                              <a:pt x="877" y="498"/>
                            </a:lnTo>
                            <a:lnTo>
                              <a:pt x="879" y="512"/>
                            </a:lnTo>
                            <a:lnTo>
                              <a:pt x="879" y="528"/>
                            </a:lnTo>
                            <a:lnTo>
                              <a:pt x="879" y="539"/>
                            </a:lnTo>
                            <a:lnTo>
                              <a:pt x="877" y="551"/>
                            </a:lnTo>
                            <a:lnTo>
                              <a:pt x="876" y="562"/>
                            </a:lnTo>
                            <a:lnTo>
                              <a:pt x="874" y="572"/>
                            </a:lnTo>
                            <a:lnTo>
                              <a:pt x="872" y="585"/>
                            </a:lnTo>
                            <a:lnTo>
                              <a:pt x="869" y="595"/>
                            </a:lnTo>
                            <a:lnTo>
                              <a:pt x="865" y="606"/>
                            </a:lnTo>
                            <a:lnTo>
                              <a:pt x="860" y="616"/>
                            </a:lnTo>
                            <a:lnTo>
                              <a:pt x="855" y="625"/>
                            </a:lnTo>
                            <a:lnTo>
                              <a:pt x="849" y="636"/>
                            </a:lnTo>
                            <a:lnTo>
                              <a:pt x="842" y="646"/>
                            </a:lnTo>
                            <a:lnTo>
                              <a:pt x="835" y="655"/>
                            </a:lnTo>
                            <a:lnTo>
                              <a:pt x="826" y="664"/>
                            </a:lnTo>
                            <a:lnTo>
                              <a:pt x="817" y="673"/>
                            </a:lnTo>
                            <a:lnTo>
                              <a:pt x="809" y="682"/>
                            </a:lnTo>
                            <a:lnTo>
                              <a:pt x="798" y="689"/>
                            </a:lnTo>
                            <a:lnTo>
                              <a:pt x="787" y="697"/>
                            </a:lnTo>
                            <a:lnTo>
                              <a:pt x="775" y="704"/>
                            </a:lnTo>
                            <a:lnTo>
                              <a:pt x="763" y="711"/>
                            </a:lnTo>
                            <a:lnTo>
                              <a:pt x="749" y="719"/>
                            </a:lnTo>
                            <a:lnTo>
                              <a:pt x="734" y="724"/>
                            </a:lnTo>
                            <a:lnTo>
                              <a:pt x="720" y="729"/>
                            </a:lnTo>
                            <a:lnTo>
                              <a:pt x="687" y="740"/>
                            </a:lnTo>
                            <a:lnTo>
                              <a:pt x="671" y="743"/>
                            </a:lnTo>
                            <a:lnTo>
                              <a:pt x="651" y="747"/>
                            </a:lnTo>
                            <a:lnTo>
                              <a:pt x="632" y="750"/>
                            </a:lnTo>
                            <a:lnTo>
                              <a:pt x="613" y="754"/>
                            </a:lnTo>
                            <a:lnTo>
                              <a:pt x="591" y="756"/>
                            </a:lnTo>
                            <a:lnTo>
                              <a:pt x="568" y="757"/>
                            </a:lnTo>
                            <a:lnTo>
                              <a:pt x="545" y="757"/>
                            </a:lnTo>
                            <a:lnTo>
                              <a:pt x="522" y="757"/>
                            </a:lnTo>
                            <a:lnTo>
                              <a:pt x="492" y="757"/>
                            </a:lnTo>
                            <a:lnTo>
                              <a:pt x="464" y="756"/>
                            </a:lnTo>
                            <a:lnTo>
                              <a:pt x="436" y="754"/>
                            </a:lnTo>
                            <a:lnTo>
                              <a:pt x="408" y="750"/>
                            </a:lnTo>
                            <a:lnTo>
                              <a:pt x="381" y="747"/>
                            </a:lnTo>
                            <a:lnTo>
                              <a:pt x="355" y="741"/>
                            </a:lnTo>
                            <a:lnTo>
                              <a:pt x="328" y="736"/>
                            </a:lnTo>
                            <a:lnTo>
                              <a:pt x="303" y="729"/>
                            </a:lnTo>
                            <a:lnTo>
                              <a:pt x="309" y="750"/>
                            </a:lnTo>
                            <a:lnTo>
                              <a:pt x="316" y="770"/>
                            </a:lnTo>
                            <a:lnTo>
                              <a:pt x="325" y="787"/>
                            </a:lnTo>
                            <a:lnTo>
                              <a:pt x="335" y="807"/>
                            </a:lnTo>
                            <a:lnTo>
                              <a:pt x="346" y="822"/>
                            </a:lnTo>
                            <a:lnTo>
                              <a:pt x="358" y="840"/>
                            </a:lnTo>
                            <a:lnTo>
                              <a:pt x="372" y="854"/>
                            </a:lnTo>
                            <a:lnTo>
                              <a:pt x="381" y="863"/>
                            </a:lnTo>
                            <a:lnTo>
                              <a:pt x="388" y="870"/>
                            </a:lnTo>
                            <a:lnTo>
                              <a:pt x="397" y="875"/>
                            </a:lnTo>
                            <a:lnTo>
                              <a:pt x="406" y="882"/>
                            </a:lnTo>
                            <a:lnTo>
                              <a:pt x="425" y="893"/>
                            </a:lnTo>
                            <a:lnTo>
                              <a:pt x="445" y="904"/>
                            </a:lnTo>
                            <a:lnTo>
                              <a:pt x="466" y="912"/>
                            </a:lnTo>
                            <a:lnTo>
                              <a:pt x="489" y="919"/>
                            </a:lnTo>
                            <a:lnTo>
                              <a:pt x="512" y="925"/>
                            </a:lnTo>
                            <a:lnTo>
                              <a:pt x="538" y="926"/>
                            </a:lnTo>
                            <a:lnTo>
                              <a:pt x="551" y="928"/>
                            </a:lnTo>
                            <a:lnTo>
                              <a:pt x="565" y="928"/>
                            </a:lnTo>
                            <a:lnTo>
                              <a:pt x="584" y="928"/>
                            </a:lnTo>
                            <a:lnTo>
                              <a:pt x="602" y="926"/>
                            </a:lnTo>
                            <a:lnTo>
                              <a:pt x="620" y="925"/>
                            </a:lnTo>
                            <a:lnTo>
                              <a:pt x="637" y="921"/>
                            </a:lnTo>
                            <a:lnTo>
                              <a:pt x="653" y="918"/>
                            </a:lnTo>
                            <a:lnTo>
                              <a:pt x="669" y="912"/>
                            </a:lnTo>
                            <a:lnTo>
                              <a:pt x="685" y="907"/>
                            </a:lnTo>
                            <a:lnTo>
                              <a:pt x="701" y="900"/>
                            </a:lnTo>
                            <a:lnTo>
                              <a:pt x="715" y="893"/>
                            </a:lnTo>
                            <a:lnTo>
                              <a:pt x="727" y="886"/>
                            </a:lnTo>
                            <a:lnTo>
                              <a:pt x="741" y="877"/>
                            </a:lnTo>
                            <a:lnTo>
                              <a:pt x="754" y="868"/>
                            </a:lnTo>
                            <a:lnTo>
                              <a:pt x="766" y="859"/>
                            </a:lnTo>
                            <a:lnTo>
                              <a:pt x="777" y="849"/>
                            </a:lnTo>
                            <a:lnTo>
                              <a:pt x="787" y="838"/>
                            </a:lnTo>
                            <a:lnTo>
                              <a:pt x="798" y="828"/>
                            </a:lnTo>
                            <a:close/>
                            <a:moveTo>
                              <a:pt x="551" y="375"/>
                            </a:moveTo>
                            <a:lnTo>
                              <a:pt x="524" y="377"/>
                            </a:lnTo>
                            <a:lnTo>
                              <a:pt x="499" y="380"/>
                            </a:lnTo>
                            <a:lnTo>
                              <a:pt x="477" y="386"/>
                            </a:lnTo>
                            <a:lnTo>
                              <a:pt x="454" y="394"/>
                            </a:lnTo>
                            <a:lnTo>
                              <a:pt x="443" y="400"/>
                            </a:lnTo>
                            <a:lnTo>
                              <a:pt x="432" y="405"/>
                            </a:lnTo>
                            <a:lnTo>
                              <a:pt x="413" y="416"/>
                            </a:lnTo>
                            <a:lnTo>
                              <a:pt x="395" y="430"/>
                            </a:lnTo>
                            <a:lnTo>
                              <a:pt x="378" y="445"/>
                            </a:lnTo>
                            <a:lnTo>
                              <a:pt x="362" y="461"/>
                            </a:lnTo>
                            <a:lnTo>
                              <a:pt x="348" y="481"/>
                            </a:lnTo>
                            <a:lnTo>
                              <a:pt x="342" y="490"/>
                            </a:lnTo>
                            <a:lnTo>
                              <a:pt x="335" y="500"/>
                            </a:lnTo>
                            <a:lnTo>
                              <a:pt x="325" y="519"/>
                            </a:lnTo>
                            <a:lnTo>
                              <a:pt x="316" y="542"/>
                            </a:lnTo>
                            <a:lnTo>
                              <a:pt x="307" y="565"/>
                            </a:lnTo>
                            <a:lnTo>
                              <a:pt x="302" y="588"/>
                            </a:lnTo>
                            <a:lnTo>
                              <a:pt x="296" y="613"/>
                            </a:lnTo>
                            <a:lnTo>
                              <a:pt x="323" y="620"/>
                            </a:lnTo>
                            <a:lnTo>
                              <a:pt x="349" y="627"/>
                            </a:lnTo>
                            <a:lnTo>
                              <a:pt x="376" y="632"/>
                            </a:lnTo>
                            <a:lnTo>
                              <a:pt x="404" y="637"/>
                            </a:lnTo>
                            <a:lnTo>
                              <a:pt x="434" y="641"/>
                            </a:lnTo>
                            <a:lnTo>
                              <a:pt x="464" y="643"/>
                            </a:lnTo>
                            <a:lnTo>
                              <a:pt x="494" y="645"/>
                            </a:lnTo>
                            <a:lnTo>
                              <a:pt x="526" y="646"/>
                            </a:lnTo>
                            <a:lnTo>
                              <a:pt x="560" y="645"/>
                            </a:lnTo>
                            <a:lnTo>
                              <a:pt x="590" y="643"/>
                            </a:lnTo>
                            <a:lnTo>
                              <a:pt x="616" y="639"/>
                            </a:lnTo>
                            <a:lnTo>
                              <a:pt x="641" y="634"/>
                            </a:lnTo>
                            <a:lnTo>
                              <a:pt x="664" y="629"/>
                            </a:lnTo>
                            <a:lnTo>
                              <a:pt x="681" y="622"/>
                            </a:lnTo>
                            <a:lnTo>
                              <a:pt x="690" y="618"/>
                            </a:lnTo>
                            <a:lnTo>
                              <a:pt x="699" y="615"/>
                            </a:lnTo>
                            <a:lnTo>
                              <a:pt x="713" y="606"/>
                            </a:lnTo>
                            <a:lnTo>
                              <a:pt x="726" y="597"/>
                            </a:lnTo>
                            <a:lnTo>
                              <a:pt x="731" y="592"/>
                            </a:lnTo>
                            <a:lnTo>
                              <a:pt x="736" y="588"/>
                            </a:lnTo>
                            <a:lnTo>
                              <a:pt x="745" y="578"/>
                            </a:lnTo>
                            <a:lnTo>
                              <a:pt x="750" y="567"/>
                            </a:lnTo>
                            <a:lnTo>
                              <a:pt x="756" y="556"/>
                            </a:lnTo>
                            <a:lnTo>
                              <a:pt x="759" y="546"/>
                            </a:lnTo>
                            <a:lnTo>
                              <a:pt x="761" y="535"/>
                            </a:lnTo>
                            <a:lnTo>
                              <a:pt x="763" y="525"/>
                            </a:lnTo>
                            <a:lnTo>
                              <a:pt x="761" y="509"/>
                            </a:lnTo>
                            <a:lnTo>
                              <a:pt x="759" y="502"/>
                            </a:lnTo>
                            <a:lnTo>
                              <a:pt x="757" y="493"/>
                            </a:lnTo>
                            <a:lnTo>
                              <a:pt x="756" y="486"/>
                            </a:lnTo>
                            <a:lnTo>
                              <a:pt x="752" y="479"/>
                            </a:lnTo>
                            <a:lnTo>
                              <a:pt x="745" y="465"/>
                            </a:lnTo>
                            <a:lnTo>
                              <a:pt x="734" y="453"/>
                            </a:lnTo>
                            <a:lnTo>
                              <a:pt x="724" y="440"/>
                            </a:lnTo>
                            <a:lnTo>
                              <a:pt x="711" y="428"/>
                            </a:lnTo>
                            <a:lnTo>
                              <a:pt x="697" y="417"/>
                            </a:lnTo>
                            <a:lnTo>
                              <a:pt x="690" y="414"/>
                            </a:lnTo>
                            <a:lnTo>
                              <a:pt x="681" y="408"/>
                            </a:lnTo>
                            <a:lnTo>
                              <a:pt x="666" y="400"/>
                            </a:lnTo>
                            <a:lnTo>
                              <a:pt x="648" y="393"/>
                            </a:lnTo>
                            <a:lnTo>
                              <a:pt x="630" y="387"/>
                            </a:lnTo>
                            <a:lnTo>
                              <a:pt x="611" y="382"/>
                            </a:lnTo>
                            <a:lnTo>
                              <a:pt x="591" y="379"/>
                            </a:lnTo>
                            <a:lnTo>
                              <a:pt x="570" y="377"/>
                            </a:lnTo>
                            <a:lnTo>
                              <a:pt x="551" y="375"/>
                            </a:lnTo>
                            <a:close/>
                            <a:moveTo>
                              <a:pt x="1429" y="264"/>
                            </a:moveTo>
                            <a:lnTo>
                              <a:pt x="1448" y="264"/>
                            </a:lnTo>
                            <a:lnTo>
                              <a:pt x="1467" y="266"/>
                            </a:lnTo>
                            <a:lnTo>
                              <a:pt x="1487" y="268"/>
                            </a:lnTo>
                            <a:lnTo>
                              <a:pt x="1506" y="271"/>
                            </a:lnTo>
                            <a:lnTo>
                              <a:pt x="1524" y="276"/>
                            </a:lnTo>
                            <a:lnTo>
                              <a:pt x="1542" y="282"/>
                            </a:lnTo>
                            <a:lnTo>
                              <a:pt x="1558" y="287"/>
                            </a:lnTo>
                            <a:lnTo>
                              <a:pt x="1575" y="294"/>
                            </a:lnTo>
                            <a:lnTo>
                              <a:pt x="1591" y="303"/>
                            </a:lnTo>
                            <a:lnTo>
                              <a:pt x="1607" y="312"/>
                            </a:lnTo>
                            <a:lnTo>
                              <a:pt x="1637" y="331"/>
                            </a:lnTo>
                            <a:lnTo>
                              <a:pt x="1651" y="342"/>
                            </a:lnTo>
                            <a:lnTo>
                              <a:pt x="1664" y="352"/>
                            </a:lnTo>
                            <a:lnTo>
                              <a:pt x="1676" y="364"/>
                            </a:lnTo>
                            <a:lnTo>
                              <a:pt x="1688" y="379"/>
                            </a:lnTo>
                            <a:lnTo>
                              <a:pt x="1701" y="391"/>
                            </a:lnTo>
                            <a:lnTo>
                              <a:pt x="1711" y="405"/>
                            </a:lnTo>
                            <a:lnTo>
                              <a:pt x="1722" y="419"/>
                            </a:lnTo>
                            <a:lnTo>
                              <a:pt x="1731" y="435"/>
                            </a:lnTo>
                            <a:lnTo>
                              <a:pt x="1739" y="451"/>
                            </a:lnTo>
                            <a:lnTo>
                              <a:pt x="1748" y="467"/>
                            </a:lnTo>
                            <a:lnTo>
                              <a:pt x="1755" y="482"/>
                            </a:lnTo>
                            <a:lnTo>
                              <a:pt x="1762" y="500"/>
                            </a:lnTo>
                            <a:lnTo>
                              <a:pt x="1768" y="516"/>
                            </a:lnTo>
                            <a:lnTo>
                              <a:pt x="1773" y="534"/>
                            </a:lnTo>
                            <a:lnTo>
                              <a:pt x="1782" y="571"/>
                            </a:lnTo>
                            <a:lnTo>
                              <a:pt x="1784" y="588"/>
                            </a:lnTo>
                            <a:lnTo>
                              <a:pt x="1785" y="606"/>
                            </a:lnTo>
                            <a:lnTo>
                              <a:pt x="1787" y="625"/>
                            </a:lnTo>
                            <a:lnTo>
                              <a:pt x="1787" y="645"/>
                            </a:lnTo>
                            <a:lnTo>
                              <a:pt x="1787" y="680"/>
                            </a:lnTo>
                            <a:lnTo>
                              <a:pt x="1785" y="697"/>
                            </a:lnTo>
                            <a:lnTo>
                              <a:pt x="1782" y="715"/>
                            </a:lnTo>
                            <a:lnTo>
                              <a:pt x="1778" y="733"/>
                            </a:lnTo>
                            <a:lnTo>
                              <a:pt x="1775" y="752"/>
                            </a:lnTo>
                            <a:lnTo>
                              <a:pt x="1770" y="770"/>
                            </a:lnTo>
                            <a:lnTo>
                              <a:pt x="1764" y="785"/>
                            </a:lnTo>
                            <a:lnTo>
                              <a:pt x="1752" y="821"/>
                            </a:lnTo>
                            <a:lnTo>
                              <a:pt x="1745" y="837"/>
                            </a:lnTo>
                            <a:lnTo>
                              <a:pt x="1736" y="852"/>
                            </a:lnTo>
                            <a:lnTo>
                              <a:pt x="1727" y="868"/>
                            </a:lnTo>
                            <a:lnTo>
                              <a:pt x="1717" y="884"/>
                            </a:lnTo>
                            <a:lnTo>
                              <a:pt x="1708" y="898"/>
                            </a:lnTo>
                            <a:lnTo>
                              <a:pt x="1695" y="914"/>
                            </a:lnTo>
                            <a:lnTo>
                              <a:pt x="1685" y="928"/>
                            </a:lnTo>
                            <a:lnTo>
                              <a:pt x="1672" y="941"/>
                            </a:lnTo>
                            <a:lnTo>
                              <a:pt x="1658" y="953"/>
                            </a:lnTo>
                            <a:lnTo>
                              <a:pt x="1646" y="965"/>
                            </a:lnTo>
                            <a:lnTo>
                              <a:pt x="1630" y="976"/>
                            </a:lnTo>
                            <a:lnTo>
                              <a:pt x="1616" y="986"/>
                            </a:lnTo>
                            <a:lnTo>
                              <a:pt x="1600" y="997"/>
                            </a:lnTo>
                            <a:lnTo>
                              <a:pt x="1584" y="1006"/>
                            </a:lnTo>
                            <a:lnTo>
                              <a:pt x="1566" y="1013"/>
                            </a:lnTo>
                            <a:lnTo>
                              <a:pt x="1549" y="1020"/>
                            </a:lnTo>
                            <a:lnTo>
                              <a:pt x="1531" y="1027"/>
                            </a:lnTo>
                            <a:lnTo>
                              <a:pt x="1512" y="1032"/>
                            </a:lnTo>
                            <a:lnTo>
                              <a:pt x="1492" y="1036"/>
                            </a:lnTo>
                            <a:lnTo>
                              <a:pt x="1471" y="1037"/>
                            </a:lnTo>
                            <a:lnTo>
                              <a:pt x="1450" y="1039"/>
                            </a:lnTo>
                            <a:lnTo>
                              <a:pt x="1429" y="1041"/>
                            </a:lnTo>
                            <a:lnTo>
                              <a:pt x="1402" y="1039"/>
                            </a:lnTo>
                            <a:lnTo>
                              <a:pt x="1377" y="1037"/>
                            </a:lnTo>
                            <a:lnTo>
                              <a:pt x="1353" y="1032"/>
                            </a:lnTo>
                            <a:lnTo>
                              <a:pt x="1330" y="1027"/>
                            </a:lnTo>
                            <a:lnTo>
                              <a:pt x="1308" y="1020"/>
                            </a:lnTo>
                            <a:lnTo>
                              <a:pt x="1287" y="1009"/>
                            </a:lnTo>
                            <a:lnTo>
                              <a:pt x="1277" y="1006"/>
                            </a:lnTo>
                            <a:lnTo>
                              <a:pt x="1268" y="999"/>
                            </a:lnTo>
                            <a:lnTo>
                              <a:pt x="1248" y="988"/>
                            </a:lnTo>
                            <a:lnTo>
                              <a:pt x="1238" y="981"/>
                            </a:lnTo>
                            <a:lnTo>
                              <a:pt x="1229" y="974"/>
                            </a:lnTo>
                            <a:lnTo>
                              <a:pt x="1211" y="960"/>
                            </a:lnTo>
                            <a:lnTo>
                              <a:pt x="1195" y="944"/>
                            </a:lnTo>
                            <a:lnTo>
                              <a:pt x="1180" y="928"/>
                            </a:lnTo>
                            <a:lnTo>
                              <a:pt x="1165" y="911"/>
                            </a:lnTo>
                            <a:lnTo>
                              <a:pt x="1157" y="902"/>
                            </a:lnTo>
                            <a:lnTo>
                              <a:pt x="1151" y="893"/>
                            </a:lnTo>
                            <a:lnTo>
                              <a:pt x="1137" y="874"/>
                            </a:lnTo>
                            <a:lnTo>
                              <a:pt x="1125" y="854"/>
                            </a:lnTo>
                            <a:lnTo>
                              <a:pt x="1121" y="898"/>
                            </a:lnTo>
                            <a:lnTo>
                              <a:pt x="1118" y="942"/>
                            </a:lnTo>
                            <a:lnTo>
                              <a:pt x="1118" y="1023"/>
                            </a:lnTo>
                            <a:lnTo>
                              <a:pt x="1118" y="1335"/>
                            </a:lnTo>
                            <a:lnTo>
                              <a:pt x="1001" y="1335"/>
                            </a:lnTo>
                            <a:lnTo>
                              <a:pt x="1001" y="1023"/>
                            </a:lnTo>
                            <a:lnTo>
                              <a:pt x="1001" y="981"/>
                            </a:lnTo>
                            <a:lnTo>
                              <a:pt x="1003" y="935"/>
                            </a:lnTo>
                            <a:lnTo>
                              <a:pt x="1005" y="889"/>
                            </a:lnTo>
                            <a:lnTo>
                              <a:pt x="1006" y="840"/>
                            </a:lnTo>
                            <a:lnTo>
                              <a:pt x="1012" y="793"/>
                            </a:lnTo>
                            <a:lnTo>
                              <a:pt x="1017" y="743"/>
                            </a:lnTo>
                            <a:lnTo>
                              <a:pt x="1022" y="719"/>
                            </a:lnTo>
                            <a:lnTo>
                              <a:pt x="1026" y="694"/>
                            </a:lnTo>
                            <a:lnTo>
                              <a:pt x="1031" y="669"/>
                            </a:lnTo>
                            <a:lnTo>
                              <a:pt x="1036" y="646"/>
                            </a:lnTo>
                            <a:lnTo>
                              <a:pt x="1031" y="622"/>
                            </a:lnTo>
                            <a:lnTo>
                              <a:pt x="1026" y="599"/>
                            </a:lnTo>
                            <a:lnTo>
                              <a:pt x="1022" y="574"/>
                            </a:lnTo>
                            <a:lnTo>
                              <a:pt x="1019" y="551"/>
                            </a:lnTo>
                            <a:lnTo>
                              <a:pt x="1012" y="502"/>
                            </a:lnTo>
                            <a:lnTo>
                              <a:pt x="1008" y="454"/>
                            </a:lnTo>
                            <a:lnTo>
                              <a:pt x="1005" y="408"/>
                            </a:lnTo>
                            <a:lnTo>
                              <a:pt x="1003" y="363"/>
                            </a:lnTo>
                            <a:lnTo>
                              <a:pt x="1001" y="278"/>
                            </a:lnTo>
                            <a:lnTo>
                              <a:pt x="1118" y="278"/>
                            </a:lnTo>
                            <a:lnTo>
                              <a:pt x="1118" y="359"/>
                            </a:lnTo>
                            <a:lnTo>
                              <a:pt x="1121" y="401"/>
                            </a:lnTo>
                            <a:lnTo>
                              <a:pt x="1125" y="444"/>
                            </a:lnTo>
                            <a:lnTo>
                              <a:pt x="1137" y="423"/>
                            </a:lnTo>
                            <a:lnTo>
                              <a:pt x="1151" y="405"/>
                            </a:lnTo>
                            <a:lnTo>
                              <a:pt x="1158" y="396"/>
                            </a:lnTo>
                            <a:lnTo>
                              <a:pt x="1165" y="386"/>
                            </a:lnTo>
                            <a:lnTo>
                              <a:pt x="1180" y="370"/>
                            </a:lnTo>
                            <a:lnTo>
                              <a:pt x="1195" y="354"/>
                            </a:lnTo>
                            <a:lnTo>
                              <a:pt x="1213" y="338"/>
                            </a:lnTo>
                            <a:lnTo>
                              <a:pt x="1231" y="326"/>
                            </a:lnTo>
                            <a:lnTo>
                              <a:pt x="1248" y="313"/>
                            </a:lnTo>
                            <a:lnTo>
                              <a:pt x="1268" y="301"/>
                            </a:lnTo>
                            <a:lnTo>
                              <a:pt x="1289" y="292"/>
                            </a:lnTo>
                            <a:lnTo>
                              <a:pt x="1310" y="283"/>
                            </a:lnTo>
                            <a:lnTo>
                              <a:pt x="1331" y="276"/>
                            </a:lnTo>
                            <a:lnTo>
                              <a:pt x="1354" y="271"/>
                            </a:lnTo>
                            <a:lnTo>
                              <a:pt x="1377" y="266"/>
                            </a:lnTo>
                            <a:lnTo>
                              <a:pt x="1402" y="264"/>
                            </a:lnTo>
                            <a:lnTo>
                              <a:pt x="1429" y="264"/>
                            </a:lnTo>
                            <a:close/>
                            <a:moveTo>
                              <a:pt x="1425" y="925"/>
                            </a:moveTo>
                            <a:lnTo>
                              <a:pt x="1452" y="925"/>
                            </a:lnTo>
                            <a:lnTo>
                              <a:pt x="1466" y="921"/>
                            </a:lnTo>
                            <a:lnTo>
                              <a:pt x="1478" y="919"/>
                            </a:lnTo>
                            <a:lnTo>
                              <a:pt x="1490" y="916"/>
                            </a:lnTo>
                            <a:lnTo>
                              <a:pt x="1503" y="912"/>
                            </a:lnTo>
                            <a:lnTo>
                              <a:pt x="1515" y="909"/>
                            </a:lnTo>
                            <a:lnTo>
                              <a:pt x="1520" y="905"/>
                            </a:lnTo>
                            <a:lnTo>
                              <a:pt x="1528" y="904"/>
                            </a:lnTo>
                            <a:lnTo>
                              <a:pt x="1538" y="896"/>
                            </a:lnTo>
                            <a:lnTo>
                              <a:pt x="1549" y="891"/>
                            </a:lnTo>
                            <a:lnTo>
                              <a:pt x="1570" y="877"/>
                            </a:lnTo>
                            <a:lnTo>
                              <a:pt x="1579" y="868"/>
                            </a:lnTo>
                            <a:lnTo>
                              <a:pt x="1588" y="861"/>
                            </a:lnTo>
                            <a:lnTo>
                              <a:pt x="1596" y="852"/>
                            </a:lnTo>
                            <a:lnTo>
                              <a:pt x="1605" y="842"/>
                            </a:lnTo>
                            <a:lnTo>
                              <a:pt x="1612" y="833"/>
                            </a:lnTo>
                            <a:lnTo>
                              <a:pt x="1619" y="822"/>
                            </a:lnTo>
                            <a:lnTo>
                              <a:pt x="1626" y="812"/>
                            </a:lnTo>
                            <a:lnTo>
                              <a:pt x="1634" y="801"/>
                            </a:lnTo>
                            <a:lnTo>
                              <a:pt x="1646" y="778"/>
                            </a:lnTo>
                            <a:lnTo>
                              <a:pt x="1655" y="754"/>
                            </a:lnTo>
                            <a:lnTo>
                              <a:pt x="1662" y="729"/>
                            </a:lnTo>
                            <a:lnTo>
                              <a:pt x="1667" y="703"/>
                            </a:lnTo>
                            <a:lnTo>
                              <a:pt x="1671" y="674"/>
                            </a:lnTo>
                            <a:lnTo>
                              <a:pt x="1672" y="646"/>
                            </a:lnTo>
                            <a:lnTo>
                              <a:pt x="1672" y="632"/>
                            </a:lnTo>
                            <a:lnTo>
                              <a:pt x="1671" y="618"/>
                            </a:lnTo>
                            <a:lnTo>
                              <a:pt x="1669" y="604"/>
                            </a:lnTo>
                            <a:lnTo>
                              <a:pt x="1667" y="590"/>
                            </a:lnTo>
                            <a:lnTo>
                              <a:pt x="1662" y="563"/>
                            </a:lnTo>
                            <a:lnTo>
                              <a:pt x="1655" y="539"/>
                            </a:lnTo>
                            <a:lnTo>
                              <a:pt x="1644" y="516"/>
                            </a:lnTo>
                            <a:lnTo>
                              <a:pt x="1632" y="493"/>
                            </a:lnTo>
                            <a:lnTo>
                              <a:pt x="1626" y="482"/>
                            </a:lnTo>
                            <a:lnTo>
                              <a:pt x="1619" y="474"/>
                            </a:lnTo>
                            <a:lnTo>
                              <a:pt x="1603" y="454"/>
                            </a:lnTo>
                            <a:lnTo>
                              <a:pt x="1596" y="445"/>
                            </a:lnTo>
                            <a:lnTo>
                              <a:pt x="1588" y="437"/>
                            </a:lnTo>
                            <a:lnTo>
                              <a:pt x="1570" y="423"/>
                            </a:lnTo>
                            <a:lnTo>
                              <a:pt x="1561" y="416"/>
                            </a:lnTo>
                            <a:lnTo>
                              <a:pt x="1550" y="410"/>
                            </a:lnTo>
                            <a:lnTo>
                              <a:pt x="1531" y="398"/>
                            </a:lnTo>
                            <a:lnTo>
                              <a:pt x="1508" y="389"/>
                            </a:lnTo>
                            <a:lnTo>
                              <a:pt x="1497" y="387"/>
                            </a:lnTo>
                            <a:lnTo>
                              <a:pt x="1487" y="384"/>
                            </a:lnTo>
                            <a:lnTo>
                              <a:pt x="1464" y="380"/>
                            </a:lnTo>
                            <a:lnTo>
                              <a:pt x="1439" y="379"/>
                            </a:lnTo>
                            <a:lnTo>
                              <a:pt x="1411" y="380"/>
                            </a:lnTo>
                            <a:lnTo>
                              <a:pt x="1397" y="382"/>
                            </a:lnTo>
                            <a:lnTo>
                              <a:pt x="1383" y="384"/>
                            </a:lnTo>
                            <a:lnTo>
                              <a:pt x="1369" y="387"/>
                            </a:lnTo>
                            <a:lnTo>
                              <a:pt x="1356" y="391"/>
                            </a:lnTo>
                            <a:lnTo>
                              <a:pt x="1331" y="400"/>
                            </a:lnTo>
                            <a:lnTo>
                              <a:pt x="1308" y="410"/>
                            </a:lnTo>
                            <a:lnTo>
                              <a:pt x="1298" y="417"/>
                            </a:lnTo>
                            <a:lnTo>
                              <a:pt x="1287" y="424"/>
                            </a:lnTo>
                            <a:lnTo>
                              <a:pt x="1277" y="431"/>
                            </a:lnTo>
                            <a:lnTo>
                              <a:pt x="1268" y="438"/>
                            </a:lnTo>
                            <a:lnTo>
                              <a:pt x="1248" y="456"/>
                            </a:lnTo>
                            <a:lnTo>
                              <a:pt x="1233" y="475"/>
                            </a:lnTo>
                            <a:lnTo>
                              <a:pt x="1224" y="486"/>
                            </a:lnTo>
                            <a:lnTo>
                              <a:pt x="1217" y="495"/>
                            </a:lnTo>
                            <a:lnTo>
                              <a:pt x="1203" y="518"/>
                            </a:lnTo>
                            <a:lnTo>
                              <a:pt x="1190" y="541"/>
                            </a:lnTo>
                            <a:lnTo>
                              <a:pt x="1178" y="565"/>
                            </a:lnTo>
                            <a:lnTo>
                              <a:pt x="1167" y="592"/>
                            </a:lnTo>
                            <a:lnTo>
                              <a:pt x="1162" y="604"/>
                            </a:lnTo>
                            <a:lnTo>
                              <a:pt x="1158" y="618"/>
                            </a:lnTo>
                            <a:lnTo>
                              <a:pt x="1150" y="646"/>
                            </a:lnTo>
                            <a:lnTo>
                              <a:pt x="1158" y="674"/>
                            </a:lnTo>
                            <a:lnTo>
                              <a:pt x="1167" y="703"/>
                            </a:lnTo>
                            <a:lnTo>
                              <a:pt x="1172" y="717"/>
                            </a:lnTo>
                            <a:lnTo>
                              <a:pt x="1178" y="729"/>
                            </a:lnTo>
                            <a:lnTo>
                              <a:pt x="1188" y="756"/>
                            </a:lnTo>
                            <a:lnTo>
                              <a:pt x="1203" y="780"/>
                            </a:lnTo>
                            <a:lnTo>
                              <a:pt x="1217" y="803"/>
                            </a:lnTo>
                            <a:lnTo>
                              <a:pt x="1231" y="824"/>
                            </a:lnTo>
                            <a:lnTo>
                              <a:pt x="1240" y="835"/>
                            </a:lnTo>
                            <a:lnTo>
                              <a:pt x="1247" y="844"/>
                            </a:lnTo>
                            <a:lnTo>
                              <a:pt x="1264" y="861"/>
                            </a:lnTo>
                            <a:lnTo>
                              <a:pt x="1275" y="870"/>
                            </a:lnTo>
                            <a:lnTo>
                              <a:pt x="1284" y="877"/>
                            </a:lnTo>
                            <a:lnTo>
                              <a:pt x="1303" y="891"/>
                            </a:lnTo>
                            <a:lnTo>
                              <a:pt x="1314" y="898"/>
                            </a:lnTo>
                            <a:lnTo>
                              <a:pt x="1326" y="904"/>
                            </a:lnTo>
                            <a:lnTo>
                              <a:pt x="1347" y="912"/>
                            </a:lnTo>
                            <a:lnTo>
                              <a:pt x="1360" y="916"/>
                            </a:lnTo>
                            <a:lnTo>
                              <a:pt x="1372" y="919"/>
                            </a:lnTo>
                            <a:lnTo>
                              <a:pt x="1397" y="925"/>
                            </a:lnTo>
                            <a:lnTo>
                              <a:pt x="1425" y="925"/>
                            </a:lnTo>
                            <a:close/>
                            <a:moveTo>
                              <a:pt x="1967" y="0"/>
                            </a:moveTo>
                            <a:lnTo>
                              <a:pt x="1976" y="1"/>
                            </a:lnTo>
                            <a:lnTo>
                              <a:pt x="1983" y="1"/>
                            </a:lnTo>
                            <a:lnTo>
                              <a:pt x="1992" y="5"/>
                            </a:lnTo>
                            <a:lnTo>
                              <a:pt x="1999" y="7"/>
                            </a:lnTo>
                            <a:lnTo>
                              <a:pt x="2008" y="10"/>
                            </a:lnTo>
                            <a:lnTo>
                              <a:pt x="2015" y="16"/>
                            </a:lnTo>
                            <a:lnTo>
                              <a:pt x="2027" y="24"/>
                            </a:lnTo>
                            <a:lnTo>
                              <a:pt x="2033" y="31"/>
                            </a:lnTo>
                            <a:lnTo>
                              <a:pt x="2038" y="38"/>
                            </a:lnTo>
                            <a:lnTo>
                              <a:pt x="2042" y="44"/>
                            </a:lnTo>
                            <a:lnTo>
                              <a:pt x="2047" y="53"/>
                            </a:lnTo>
                            <a:lnTo>
                              <a:pt x="2049" y="60"/>
                            </a:lnTo>
                            <a:lnTo>
                              <a:pt x="2050" y="68"/>
                            </a:lnTo>
                            <a:lnTo>
                              <a:pt x="2052" y="75"/>
                            </a:lnTo>
                            <a:lnTo>
                              <a:pt x="2052" y="84"/>
                            </a:lnTo>
                            <a:lnTo>
                              <a:pt x="2052" y="93"/>
                            </a:lnTo>
                            <a:lnTo>
                              <a:pt x="2050" y="102"/>
                            </a:lnTo>
                            <a:lnTo>
                              <a:pt x="2047" y="118"/>
                            </a:lnTo>
                            <a:lnTo>
                              <a:pt x="2038" y="132"/>
                            </a:lnTo>
                            <a:lnTo>
                              <a:pt x="2033" y="139"/>
                            </a:lnTo>
                            <a:lnTo>
                              <a:pt x="2027" y="144"/>
                            </a:lnTo>
                            <a:lnTo>
                              <a:pt x="2020" y="149"/>
                            </a:lnTo>
                            <a:lnTo>
                              <a:pt x="2015" y="155"/>
                            </a:lnTo>
                            <a:lnTo>
                              <a:pt x="2008" y="158"/>
                            </a:lnTo>
                            <a:lnTo>
                              <a:pt x="1999" y="162"/>
                            </a:lnTo>
                            <a:lnTo>
                              <a:pt x="1992" y="165"/>
                            </a:lnTo>
                            <a:lnTo>
                              <a:pt x="1983" y="167"/>
                            </a:lnTo>
                            <a:lnTo>
                              <a:pt x="1976" y="169"/>
                            </a:lnTo>
                            <a:lnTo>
                              <a:pt x="1967" y="169"/>
                            </a:lnTo>
                            <a:lnTo>
                              <a:pt x="1959" y="169"/>
                            </a:lnTo>
                            <a:lnTo>
                              <a:pt x="1950" y="167"/>
                            </a:lnTo>
                            <a:lnTo>
                              <a:pt x="1943" y="165"/>
                            </a:lnTo>
                            <a:lnTo>
                              <a:pt x="1934" y="162"/>
                            </a:lnTo>
                            <a:lnTo>
                              <a:pt x="1927" y="158"/>
                            </a:lnTo>
                            <a:lnTo>
                              <a:pt x="1920" y="155"/>
                            </a:lnTo>
                            <a:lnTo>
                              <a:pt x="1907" y="144"/>
                            </a:lnTo>
                            <a:lnTo>
                              <a:pt x="1898" y="132"/>
                            </a:lnTo>
                            <a:lnTo>
                              <a:pt x="1893" y="125"/>
                            </a:lnTo>
                            <a:lnTo>
                              <a:pt x="1890" y="118"/>
                            </a:lnTo>
                            <a:lnTo>
                              <a:pt x="1888" y="109"/>
                            </a:lnTo>
                            <a:lnTo>
                              <a:pt x="1886" y="102"/>
                            </a:lnTo>
                            <a:lnTo>
                              <a:pt x="1884" y="93"/>
                            </a:lnTo>
                            <a:lnTo>
                              <a:pt x="1884" y="84"/>
                            </a:lnTo>
                            <a:lnTo>
                              <a:pt x="1884" y="75"/>
                            </a:lnTo>
                            <a:lnTo>
                              <a:pt x="1886" y="68"/>
                            </a:lnTo>
                            <a:lnTo>
                              <a:pt x="1888" y="60"/>
                            </a:lnTo>
                            <a:lnTo>
                              <a:pt x="1890" y="53"/>
                            </a:lnTo>
                            <a:lnTo>
                              <a:pt x="1893" y="44"/>
                            </a:lnTo>
                            <a:lnTo>
                              <a:pt x="1898" y="38"/>
                            </a:lnTo>
                            <a:lnTo>
                              <a:pt x="1902" y="31"/>
                            </a:lnTo>
                            <a:lnTo>
                              <a:pt x="1907" y="24"/>
                            </a:lnTo>
                            <a:lnTo>
                              <a:pt x="1914" y="19"/>
                            </a:lnTo>
                            <a:lnTo>
                              <a:pt x="1920" y="16"/>
                            </a:lnTo>
                            <a:lnTo>
                              <a:pt x="1927" y="10"/>
                            </a:lnTo>
                            <a:lnTo>
                              <a:pt x="1934" y="7"/>
                            </a:lnTo>
                            <a:lnTo>
                              <a:pt x="1943" y="5"/>
                            </a:lnTo>
                            <a:lnTo>
                              <a:pt x="1950" y="1"/>
                            </a:lnTo>
                            <a:lnTo>
                              <a:pt x="1959" y="1"/>
                            </a:lnTo>
                            <a:lnTo>
                              <a:pt x="1967" y="0"/>
                            </a:lnTo>
                            <a:close/>
                            <a:moveTo>
                              <a:pt x="1911" y="278"/>
                            </a:moveTo>
                            <a:lnTo>
                              <a:pt x="2026" y="278"/>
                            </a:lnTo>
                            <a:lnTo>
                              <a:pt x="2026" y="1023"/>
                            </a:lnTo>
                            <a:lnTo>
                              <a:pt x="1911" y="1023"/>
                            </a:lnTo>
                            <a:lnTo>
                              <a:pt x="1911" y="278"/>
                            </a:lnTo>
                            <a:close/>
                            <a:moveTo>
                              <a:pt x="2759" y="748"/>
                            </a:moveTo>
                            <a:lnTo>
                              <a:pt x="2870" y="777"/>
                            </a:lnTo>
                            <a:lnTo>
                              <a:pt x="2865" y="794"/>
                            </a:lnTo>
                            <a:lnTo>
                              <a:pt x="2859" y="810"/>
                            </a:lnTo>
                            <a:lnTo>
                              <a:pt x="2847" y="840"/>
                            </a:lnTo>
                            <a:lnTo>
                              <a:pt x="2840" y="854"/>
                            </a:lnTo>
                            <a:lnTo>
                              <a:pt x="2833" y="868"/>
                            </a:lnTo>
                            <a:lnTo>
                              <a:pt x="2817" y="895"/>
                            </a:lnTo>
                            <a:lnTo>
                              <a:pt x="2808" y="907"/>
                            </a:lnTo>
                            <a:lnTo>
                              <a:pt x="2798" y="918"/>
                            </a:lnTo>
                            <a:lnTo>
                              <a:pt x="2778" y="941"/>
                            </a:lnTo>
                            <a:lnTo>
                              <a:pt x="2768" y="949"/>
                            </a:lnTo>
                            <a:lnTo>
                              <a:pt x="2755" y="960"/>
                            </a:lnTo>
                            <a:lnTo>
                              <a:pt x="2745" y="969"/>
                            </a:lnTo>
                            <a:lnTo>
                              <a:pt x="2732" y="978"/>
                            </a:lnTo>
                            <a:lnTo>
                              <a:pt x="2720" y="985"/>
                            </a:lnTo>
                            <a:lnTo>
                              <a:pt x="2707" y="993"/>
                            </a:lnTo>
                            <a:lnTo>
                              <a:pt x="2695" y="1000"/>
                            </a:lnTo>
                            <a:lnTo>
                              <a:pt x="2681" y="1006"/>
                            </a:lnTo>
                            <a:lnTo>
                              <a:pt x="2669" y="1013"/>
                            </a:lnTo>
                            <a:lnTo>
                              <a:pt x="2654" y="1018"/>
                            </a:lnTo>
                            <a:lnTo>
                              <a:pt x="2640" y="1022"/>
                            </a:lnTo>
                            <a:lnTo>
                              <a:pt x="2626" y="1027"/>
                            </a:lnTo>
                            <a:lnTo>
                              <a:pt x="2598" y="1034"/>
                            </a:lnTo>
                            <a:lnTo>
                              <a:pt x="2582" y="1036"/>
                            </a:lnTo>
                            <a:lnTo>
                              <a:pt x="2568" y="1037"/>
                            </a:lnTo>
                            <a:lnTo>
                              <a:pt x="2552" y="1039"/>
                            </a:lnTo>
                            <a:lnTo>
                              <a:pt x="2536" y="1041"/>
                            </a:lnTo>
                            <a:lnTo>
                              <a:pt x="2506" y="1041"/>
                            </a:lnTo>
                            <a:lnTo>
                              <a:pt x="2485" y="1039"/>
                            </a:lnTo>
                            <a:lnTo>
                              <a:pt x="2464" y="1036"/>
                            </a:lnTo>
                            <a:lnTo>
                              <a:pt x="2444" y="1034"/>
                            </a:lnTo>
                            <a:lnTo>
                              <a:pt x="2425" y="1029"/>
                            </a:lnTo>
                            <a:lnTo>
                              <a:pt x="2405" y="1023"/>
                            </a:lnTo>
                            <a:lnTo>
                              <a:pt x="2388" y="1018"/>
                            </a:lnTo>
                            <a:lnTo>
                              <a:pt x="2370" y="1011"/>
                            </a:lnTo>
                            <a:lnTo>
                              <a:pt x="2352" y="1004"/>
                            </a:lnTo>
                            <a:lnTo>
                              <a:pt x="2337" y="995"/>
                            </a:lnTo>
                            <a:lnTo>
                              <a:pt x="2321" y="986"/>
                            </a:lnTo>
                            <a:lnTo>
                              <a:pt x="2306" y="978"/>
                            </a:lnTo>
                            <a:lnTo>
                              <a:pt x="2299" y="972"/>
                            </a:lnTo>
                            <a:lnTo>
                              <a:pt x="2292" y="967"/>
                            </a:lnTo>
                            <a:lnTo>
                              <a:pt x="2278" y="956"/>
                            </a:lnTo>
                            <a:lnTo>
                              <a:pt x="2264" y="944"/>
                            </a:lnTo>
                            <a:lnTo>
                              <a:pt x="2254" y="932"/>
                            </a:lnTo>
                            <a:lnTo>
                              <a:pt x="2241" y="919"/>
                            </a:lnTo>
                            <a:lnTo>
                              <a:pt x="2231" y="905"/>
                            </a:lnTo>
                            <a:lnTo>
                              <a:pt x="2220" y="891"/>
                            </a:lnTo>
                            <a:lnTo>
                              <a:pt x="2209" y="877"/>
                            </a:lnTo>
                            <a:lnTo>
                              <a:pt x="2201" y="863"/>
                            </a:lnTo>
                            <a:lnTo>
                              <a:pt x="2193" y="847"/>
                            </a:lnTo>
                            <a:lnTo>
                              <a:pt x="2185" y="833"/>
                            </a:lnTo>
                            <a:lnTo>
                              <a:pt x="2179" y="815"/>
                            </a:lnTo>
                            <a:lnTo>
                              <a:pt x="2172" y="800"/>
                            </a:lnTo>
                            <a:lnTo>
                              <a:pt x="2167" y="784"/>
                            </a:lnTo>
                            <a:lnTo>
                              <a:pt x="2162" y="766"/>
                            </a:lnTo>
                            <a:lnTo>
                              <a:pt x="2158" y="750"/>
                            </a:lnTo>
                            <a:lnTo>
                              <a:pt x="2155" y="733"/>
                            </a:lnTo>
                            <a:lnTo>
                              <a:pt x="2153" y="715"/>
                            </a:lnTo>
                            <a:lnTo>
                              <a:pt x="2151" y="697"/>
                            </a:lnTo>
                            <a:lnTo>
                              <a:pt x="2149" y="660"/>
                            </a:lnTo>
                            <a:lnTo>
                              <a:pt x="2151" y="625"/>
                            </a:lnTo>
                            <a:lnTo>
                              <a:pt x="2153" y="606"/>
                            </a:lnTo>
                            <a:lnTo>
                              <a:pt x="2155" y="588"/>
                            </a:lnTo>
                            <a:lnTo>
                              <a:pt x="2158" y="571"/>
                            </a:lnTo>
                            <a:lnTo>
                              <a:pt x="2162" y="553"/>
                            </a:lnTo>
                            <a:lnTo>
                              <a:pt x="2167" y="535"/>
                            </a:lnTo>
                            <a:lnTo>
                              <a:pt x="2172" y="518"/>
                            </a:lnTo>
                            <a:lnTo>
                              <a:pt x="2186" y="482"/>
                            </a:lnTo>
                            <a:lnTo>
                              <a:pt x="2202" y="451"/>
                            </a:lnTo>
                            <a:lnTo>
                              <a:pt x="2211" y="435"/>
                            </a:lnTo>
                            <a:lnTo>
                              <a:pt x="2220" y="419"/>
                            </a:lnTo>
                            <a:lnTo>
                              <a:pt x="2231" y="403"/>
                            </a:lnTo>
                            <a:lnTo>
                              <a:pt x="2243" y="389"/>
                            </a:lnTo>
                            <a:lnTo>
                              <a:pt x="2255" y="375"/>
                            </a:lnTo>
                            <a:lnTo>
                              <a:pt x="2268" y="363"/>
                            </a:lnTo>
                            <a:lnTo>
                              <a:pt x="2282" y="350"/>
                            </a:lnTo>
                            <a:lnTo>
                              <a:pt x="2296" y="338"/>
                            </a:lnTo>
                            <a:lnTo>
                              <a:pt x="2310" y="327"/>
                            </a:lnTo>
                            <a:lnTo>
                              <a:pt x="2326" y="317"/>
                            </a:lnTo>
                            <a:lnTo>
                              <a:pt x="2342" y="306"/>
                            </a:lnTo>
                            <a:lnTo>
                              <a:pt x="2359" y="297"/>
                            </a:lnTo>
                            <a:lnTo>
                              <a:pt x="2377" y="290"/>
                            </a:lnTo>
                            <a:lnTo>
                              <a:pt x="2395" y="283"/>
                            </a:lnTo>
                            <a:lnTo>
                              <a:pt x="2414" y="278"/>
                            </a:lnTo>
                            <a:lnTo>
                              <a:pt x="2435" y="273"/>
                            </a:lnTo>
                            <a:lnTo>
                              <a:pt x="2455" y="269"/>
                            </a:lnTo>
                            <a:lnTo>
                              <a:pt x="2465" y="268"/>
                            </a:lnTo>
                            <a:lnTo>
                              <a:pt x="2478" y="266"/>
                            </a:lnTo>
                            <a:lnTo>
                              <a:pt x="2499" y="264"/>
                            </a:lnTo>
                            <a:lnTo>
                              <a:pt x="2522" y="264"/>
                            </a:lnTo>
                            <a:lnTo>
                              <a:pt x="2548" y="264"/>
                            </a:lnTo>
                            <a:lnTo>
                              <a:pt x="2575" y="268"/>
                            </a:lnTo>
                            <a:lnTo>
                              <a:pt x="2589" y="269"/>
                            </a:lnTo>
                            <a:lnTo>
                              <a:pt x="2601" y="271"/>
                            </a:lnTo>
                            <a:lnTo>
                              <a:pt x="2614" y="275"/>
                            </a:lnTo>
                            <a:lnTo>
                              <a:pt x="2626" y="278"/>
                            </a:lnTo>
                            <a:lnTo>
                              <a:pt x="2651" y="287"/>
                            </a:lnTo>
                            <a:lnTo>
                              <a:pt x="2676" y="296"/>
                            </a:lnTo>
                            <a:lnTo>
                              <a:pt x="2699" y="308"/>
                            </a:lnTo>
                            <a:lnTo>
                              <a:pt x="2709" y="315"/>
                            </a:lnTo>
                            <a:lnTo>
                              <a:pt x="2722" y="320"/>
                            </a:lnTo>
                            <a:lnTo>
                              <a:pt x="2743" y="336"/>
                            </a:lnTo>
                            <a:lnTo>
                              <a:pt x="2752" y="343"/>
                            </a:lnTo>
                            <a:lnTo>
                              <a:pt x="2762" y="352"/>
                            </a:lnTo>
                            <a:lnTo>
                              <a:pt x="2782" y="370"/>
                            </a:lnTo>
                            <a:lnTo>
                              <a:pt x="2799" y="389"/>
                            </a:lnTo>
                            <a:lnTo>
                              <a:pt x="2815" y="408"/>
                            </a:lnTo>
                            <a:lnTo>
                              <a:pt x="2831" y="430"/>
                            </a:lnTo>
                            <a:lnTo>
                              <a:pt x="2843" y="453"/>
                            </a:lnTo>
                            <a:lnTo>
                              <a:pt x="2856" y="477"/>
                            </a:lnTo>
                            <a:lnTo>
                              <a:pt x="2750" y="527"/>
                            </a:lnTo>
                            <a:lnTo>
                              <a:pt x="2741" y="509"/>
                            </a:lnTo>
                            <a:lnTo>
                              <a:pt x="2732" y="493"/>
                            </a:lnTo>
                            <a:lnTo>
                              <a:pt x="2722" y="479"/>
                            </a:lnTo>
                            <a:lnTo>
                              <a:pt x="2711" y="465"/>
                            </a:lnTo>
                            <a:lnTo>
                              <a:pt x="2699" y="451"/>
                            </a:lnTo>
                            <a:lnTo>
                              <a:pt x="2686" y="438"/>
                            </a:lnTo>
                            <a:lnTo>
                              <a:pt x="2672" y="426"/>
                            </a:lnTo>
                            <a:lnTo>
                              <a:pt x="2658" y="417"/>
                            </a:lnTo>
                            <a:lnTo>
                              <a:pt x="2644" y="407"/>
                            </a:lnTo>
                            <a:lnTo>
                              <a:pt x="2628" y="400"/>
                            </a:lnTo>
                            <a:lnTo>
                              <a:pt x="2612" y="393"/>
                            </a:lnTo>
                            <a:lnTo>
                              <a:pt x="2594" y="386"/>
                            </a:lnTo>
                            <a:lnTo>
                              <a:pt x="2577" y="382"/>
                            </a:lnTo>
                            <a:lnTo>
                              <a:pt x="2559" y="379"/>
                            </a:lnTo>
                            <a:lnTo>
                              <a:pt x="2541" y="377"/>
                            </a:lnTo>
                            <a:lnTo>
                              <a:pt x="2522" y="375"/>
                            </a:lnTo>
                            <a:lnTo>
                              <a:pt x="2492" y="377"/>
                            </a:lnTo>
                            <a:lnTo>
                              <a:pt x="2478" y="379"/>
                            </a:lnTo>
                            <a:lnTo>
                              <a:pt x="2465" y="382"/>
                            </a:lnTo>
                            <a:lnTo>
                              <a:pt x="2451" y="386"/>
                            </a:lnTo>
                            <a:lnTo>
                              <a:pt x="2439" y="389"/>
                            </a:lnTo>
                            <a:lnTo>
                              <a:pt x="2427" y="393"/>
                            </a:lnTo>
                            <a:lnTo>
                              <a:pt x="2414" y="398"/>
                            </a:lnTo>
                            <a:lnTo>
                              <a:pt x="2402" y="405"/>
                            </a:lnTo>
                            <a:lnTo>
                              <a:pt x="2391" y="410"/>
                            </a:lnTo>
                            <a:lnTo>
                              <a:pt x="2381" y="417"/>
                            </a:lnTo>
                            <a:lnTo>
                              <a:pt x="2370" y="426"/>
                            </a:lnTo>
                            <a:lnTo>
                              <a:pt x="2361" y="433"/>
                            </a:lnTo>
                            <a:lnTo>
                              <a:pt x="2351" y="442"/>
                            </a:lnTo>
                            <a:lnTo>
                              <a:pt x="2342" y="451"/>
                            </a:lnTo>
                            <a:lnTo>
                              <a:pt x="2335" y="461"/>
                            </a:lnTo>
                            <a:lnTo>
                              <a:pt x="2319" y="481"/>
                            </a:lnTo>
                            <a:lnTo>
                              <a:pt x="2312" y="491"/>
                            </a:lnTo>
                            <a:lnTo>
                              <a:pt x="2305" y="504"/>
                            </a:lnTo>
                            <a:lnTo>
                              <a:pt x="2294" y="527"/>
                            </a:lnTo>
                            <a:lnTo>
                              <a:pt x="2289" y="539"/>
                            </a:lnTo>
                            <a:lnTo>
                              <a:pt x="2284" y="551"/>
                            </a:lnTo>
                            <a:lnTo>
                              <a:pt x="2276" y="578"/>
                            </a:lnTo>
                            <a:lnTo>
                              <a:pt x="2275" y="592"/>
                            </a:lnTo>
                            <a:lnTo>
                              <a:pt x="2271" y="604"/>
                            </a:lnTo>
                            <a:lnTo>
                              <a:pt x="2269" y="618"/>
                            </a:lnTo>
                            <a:lnTo>
                              <a:pt x="2268" y="632"/>
                            </a:lnTo>
                            <a:lnTo>
                              <a:pt x="2268" y="646"/>
                            </a:lnTo>
                            <a:lnTo>
                              <a:pt x="2268" y="660"/>
                            </a:lnTo>
                            <a:lnTo>
                              <a:pt x="2268" y="687"/>
                            </a:lnTo>
                            <a:lnTo>
                              <a:pt x="2271" y="713"/>
                            </a:lnTo>
                            <a:lnTo>
                              <a:pt x="2276" y="738"/>
                            </a:lnTo>
                            <a:lnTo>
                              <a:pt x="2284" y="763"/>
                            </a:lnTo>
                            <a:lnTo>
                              <a:pt x="2292" y="785"/>
                            </a:lnTo>
                            <a:lnTo>
                              <a:pt x="2303" y="807"/>
                            </a:lnTo>
                            <a:lnTo>
                              <a:pt x="2315" y="826"/>
                            </a:lnTo>
                            <a:lnTo>
                              <a:pt x="2322" y="837"/>
                            </a:lnTo>
                            <a:lnTo>
                              <a:pt x="2331" y="845"/>
                            </a:lnTo>
                            <a:lnTo>
                              <a:pt x="2338" y="854"/>
                            </a:lnTo>
                            <a:lnTo>
                              <a:pt x="2347" y="863"/>
                            </a:lnTo>
                            <a:lnTo>
                              <a:pt x="2365" y="879"/>
                            </a:lnTo>
                            <a:lnTo>
                              <a:pt x="2386" y="891"/>
                            </a:lnTo>
                            <a:lnTo>
                              <a:pt x="2397" y="898"/>
                            </a:lnTo>
                            <a:lnTo>
                              <a:pt x="2407" y="904"/>
                            </a:lnTo>
                            <a:lnTo>
                              <a:pt x="2430" y="912"/>
                            </a:lnTo>
                            <a:lnTo>
                              <a:pt x="2455" y="921"/>
                            </a:lnTo>
                            <a:lnTo>
                              <a:pt x="2467" y="923"/>
                            </a:lnTo>
                            <a:lnTo>
                              <a:pt x="2481" y="925"/>
                            </a:lnTo>
                            <a:lnTo>
                              <a:pt x="2510" y="928"/>
                            </a:lnTo>
                            <a:lnTo>
                              <a:pt x="2533" y="928"/>
                            </a:lnTo>
                            <a:lnTo>
                              <a:pt x="2554" y="926"/>
                            </a:lnTo>
                            <a:lnTo>
                              <a:pt x="2575" y="923"/>
                            </a:lnTo>
                            <a:lnTo>
                              <a:pt x="2594" y="918"/>
                            </a:lnTo>
                            <a:lnTo>
                              <a:pt x="2614" y="912"/>
                            </a:lnTo>
                            <a:lnTo>
                              <a:pt x="2633" y="904"/>
                            </a:lnTo>
                            <a:lnTo>
                              <a:pt x="2651" y="895"/>
                            </a:lnTo>
                            <a:lnTo>
                              <a:pt x="2667" y="884"/>
                            </a:lnTo>
                            <a:lnTo>
                              <a:pt x="2683" y="872"/>
                            </a:lnTo>
                            <a:lnTo>
                              <a:pt x="2690" y="865"/>
                            </a:lnTo>
                            <a:lnTo>
                              <a:pt x="2697" y="858"/>
                            </a:lnTo>
                            <a:lnTo>
                              <a:pt x="2711" y="844"/>
                            </a:lnTo>
                            <a:lnTo>
                              <a:pt x="2723" y="826"/>
                            </a:lnTo>
                            <a:lnTo>
                              <a:pt x="2734" y="808"/>
                            </a:lnTo>
                            <a:lnTo>
                              <a:pt x="2745" y="789"/>
                            </a:lnTo>
                            <a:lnTo>
                              <a:pt x="2752" y="770"/>
                            </a:lnTo>
                            <a:lnTo>
                              <a:pt x="2755" y="759"/>
                            </a:lnTo>
                            <a:lnTo>
                              <a:pt x="2759" y="748"/>
                            </a:lnTo>
                            <a:close/>
                            <a:moveTo>
                              <a:pt x="3709" y="278"/>
                            </a:moveTo>
                            <a:lnTo>
                              <a:pt x="3709" y="333"/>
                            </a:lnTo>
                            <a:lnTo>
                              <a:pt x="3707" y="386"/>
                            </a:lnTo>
                            <a:lnTo>
                              <a:pt x="3704" y="435"/>
                            </a:lnTo>
                            <a:lnTo>
                              <a:pt x="3700" y="482"/>
                            </a:lnTo>
                            <a:lnTo>
                              <a:pt x="3697" y="505"/>
                            </a:lnTo>
                            <a:lnTo>
                              <a:pt x="3695" y="528"/>
                            </a:lnTo>
                            <a:lnTo>
                              <a:pt x="3688" y="572"/>
                            </a:lnTo>
                            <a:lnTo>
                              <a:pt x="3681" y="613"/>
                            </a:lnTo>
                            <a:lnTo>
                              <a:pt x="3672" y="653"/>
                            </a:lnTo>
                            <a:lnTo>
                              <a:pt x="3677" y="676"/>
                            </a:lnTo>
                            <a:lnTo>
                              <a:pt x="3683" y="701"/>
                            </a:lnTo>
                            <a:lnTo>
                              <a:pt x="3691" y="750"/>
                            </a:lnTo>
                            <a:lnTo>
                              <a:pt x="3697" y="798"/>
                            </a:lnTo>
                            <a:lnTo>
                              <a:pt x="3702" y="845"/>
                            </a:lnTo>
                            <a:lnTo>
                              <a:pt x="3705" y="893"/>
                            </a:lnTo>
                            <a:lnTo>
                              <a:pt x="3707" y="939"/>
                            </a:lnTo>
                            <a:lnTo>
                              <a:pt x="3709" y="1023"/>
                            </a:lnTo>
                            <a:lnTo>
                              <a:pt x="3592" y="1023"/>
                            </a:lnTo>
                            <a:lnTo>
                              <a:pt x="3592" y="847"/>
                            </a:lnTo>
                            <a:lnTo>
                              <a:pt x="3575" y="870"/>
                            </a:lnTo>
                            <a:lnTo>
                              <a:pt x="3568" y="882"/>
                            </a:lnTo>
                            <a:lnTo>
                              <a:pt x="3559" y="893"/>
                            </a:lnTo>
                            <a:lnTo>
                              <a:pt x="3541" y="914"/>
                            </a:lnTo>
                            <a:lnTo>
                              <a:pt x="3524" y="933"/>
                            </a:lnTo>
                            <a:lnTo>
                              <a:pt x="3506" y="951"/>
                            </a:lnTo>
                            <a:lnTo>
                              <a:pt x="3486" y="967"/>
                            </a:lnTo>
                            <a:lnTo>
                              <a:pt x="3467" y="981"/>
                            </a:lnTo>
                            <a:lnTo>
                              <a:pt x="3448" y="993"/>
                            </a:lnTo>
                            <a:lnTo>
                              <a:pt x="3428" y="1004"/>
                            </a:lnTo>
                            <a:lnTo>
                              <a:pt x="3407" y="1015"/>
                            </a:lnTo>
                            <a:lnTo>
                              <a:pt x="3388" y="1022"/>
                            </a:lnTo>
                            <a:lnTo>
                              <a:pt x="3366" y="1029"/>
                            </a:lnTo>
                            <a:lnTo>
                              <a:pt x="3345" y="1034"/>
                            </a:lnTo>
                            <a:lnTo>
                              <a:pt x="3322" y="1037"/>
                            </a:lnTo>
                            <a:lnTo>
                              <a:pt x="3301" y="1039"/>
                            </a:lnTo>
                            <a:lnTo>
                              <a:pt x="3280" y="1041"/>
                            </a:lnTo>
                            <a:lnTo>
                              <a:pt x="3259" y="1039"/>
                            </a:lnTo>
                            <a:lnTo>
                              <a:pt x="3239" y="1039"/>
                            </a:lnTo>
                            <a:lnTo>
                              <a:pt x="3221" y="1036"/>
                            </a:lnTo>
                            <a:lnTo>
                              <a:pt x="3202" y="1032"/>
                            </a:lnTo>
                            <a:lnTo>
                              <a:pt x="3184" y="1029"/>
                            </a:lnTo>
                            <a:lnTo>
                              <a:pt x="3167" y="1023"/>
                            </a:lnTo>
                            <a:lnTo>
                              <a:pt x="3151" y="1018"/>
                            </a:lnTo>
                            <a:lnTo>
                              <a:pt x="3133" y="1011"/>
                            </a:lnTo>
                            <a:lnTo>
                              <a:pt x="3117" y="1002"/>
                            </a:lnTo>
                            <a:lnTo>
                              <a:pt x="3101" y="993"/>
                            </a:lnTo>
                            <a:lnTo>
                              <a:pt x="3087" y="985"/>
                            </a:lnTo>
                            <a:lnTo>
                              <a:pt x="3073" y="974"/>
                            </a:lnTo>
                            <a:lnTo>
                              <a:pt x="3059" y="963"/>
                            </a:lnTo>
                            <a:lnTo>
                              <a:pt x="3047" y="953"/>
                            </a:lnTo>
                            <a:lnTo>
                              <a:pt x="3034" y="941"/>
                            </a:lnTo>
                            <a:lnTo>
                              <a:pt x="3022" y="928"/>
                            </a:lnTo>
                            <a:lnTo>
                              <a:pt x="3010" y="914"/>
                            </a:lnTo>
                            <a:lnTo>
                              <a:pt x="2999" y="900"/>
                            </a:lnTo>
                            <a:lnTo>
                              <a:pt x="2990" y="886"/>
                            </a:lnTo>
                            <a:lnTo>
                              <a:pt x="2979" y="870"/>
                            </a:lnTo>
                            <a:lnTo>
                              <a:pt x="2971" y="854"/>
                            </a:lnTo>
                            <a:lnTo>
                              <a:pt x="2964" y="838"/>
                            </a:lnTo>
                            <a:lnTo>
                              <a:pt x="2957" y="822"/>
                            </a:lnTo>
                            <a:lnTo>
                              <a:pt x="2949" y="805"/>
                            </a:lnTo>
                            <a:lnTo>
                              <a:pt x="2944" y="787"/>
                            </a:lnTo>
                            <a:lnTo>
                              <a:pt x="2939" y="770"/>
                            </a:lnTo>
                            <a:lnTo>
                              <a:pt x="2934" y="750"/>
                            </a:lnTo>
                            <a:lnTo>
                              <a:pt x="2930" y="731"/>
                            </a:lnTo>
                            <a:lnTo>
                              <a:pt x="2928" y="711"/>
                            </a:lnTo>
                            <a:lnTo>
                              <a:pt x="2925" y="692"/>
                            </a:lnTo>
                            <a:lnTo>
                              <a:pt x="2925" y="673"/>
                            </a:lnTo>
                            <a:lnTo>
                              <a:pt x="2923" y="653"/>
                            </a:lnTo>
                            <a:lnTo>
                              <a:pt x="2925" y="616"/>
                            </a:lnTo>
                            <a:lnTo>
                              <a:pt x="2927" y="599"/>
                            </a:lnTo>
                            <a:lnTo>
                              <a:pt x="2930" y="581"/>
                            </a:lnTo>
                            <a:lnTo>
                              <a:pt x="2934" y="563"/>
                            </a:lnTo>
                            <a:lnTo>
                              <a:pt x="2937" y="546"/>
                            </a:lnTo>
                            <a:lnTo>
                              <a:pt x="2942" y="528"/>
                            </a:lnTo>
                            <a:lnTo>
                              <a:pt x="2948" y="511"/>
                            </a:lnTo>
                            <a:lnTo>
                              <a:pt x="2953" y="495"/>
                            </a:lnTo>
                            <a:lnTo>
                              <a:pt x="2960" y="477"/>
                            </a:lnTo>
                            <a:lnTo>
                              <a:pt x="2969" y="461"/>
                            </a:lnTo>
                            <a:lnTo>
                              <a:pt x="2976" y="445"/>
                            </a:lnTo>
                            <a:lnTo>
                              <a:pt x="2985" y="430"/>
                            </a:lnTo>
                            <a:lnTo>
                              <a:pt x="2995" y="416"/>
                            </a:lnTo>
                            <a:lnTo>
                              <a:pt x="3006" y="400"/>
                            </a:lnTo>
                            <a:lnTo>
                              <a:pt x="3017" y="386"/>
                            </a:lnTo>
                            <a:lnTo>
                              <a:pt x="3029" y="373"/>
                            </a:lnTo>
                            <a:lnTo>
                              <a:pt x="3041" y="359"/>
                            </a:lnTo>
                            <a:lnTo>
                              <a:pt x="3054" y="347"/>
                            </a:lnTo>
                            <a:lnTo>
                              <a:pt x="3068" y="336"/>
                            </a:lnTo>
                            <a:lnTo>
                              <a:pt x="3082" y="326"/>
                            </a:lnTo>
                            <a:lnTo>
                              <a:pt x="3098" y="315"/>
                            </a:lnTo>
                            <a:lnTo>
                              <a:pt x="3114" y="306"/>
                            </a:lnTo>
                            <a:lnTo>
                              <a:pt x="3130" y="297"/>
                            </a:lnTo>
                            <a:lnTo>
                              <a:pt x="3147" y="290"/>
                            </a:lnTo>
                            <a:lnTo>
                              <a:pt x="3156" y="287"/>
                            </a:lnTo>
                            <a:lnTo>
                              <a:pt x="3165" y="283"/>
                            </a:lnTo>
                            <a:lnTo>
                              <a:pt x="3183" y="276"/>
                            </a:lnTo>
                            <a:lnTo>
                              <a:pt x="3202" y="273"/>
                            </a:lnTo>
                            <a:lnTo>
                              <a:pt x="3221" y="268"/>
                            </a:lnTo>
                            <a:lnTo>
                              <a:pt x="3230" y="268"/>
                            </a:lnTo>
                            <a:lnTo>
                              <a:pt x="3241" y="266"/>
                            </a:lnTo>
                            <a:lnTo>
                              <a:pt x="3262" y="264"/>
                            </a:lnTo>
                            <a:lnTo>
                              <a:pt x="3283" y="264"/>
                            </a:lnTo>
                            <a:lnTo>
                              <a:pt x="3310" y="264"/>
                            </a:lnTo>
                            <a:lnTo>
                              <a:pt x="3322" y="266"/>
                            </a:lnTo>
                            <a:lnTo>
                              <a:pt x="3335" y="268"/>
                            </a:lnTo>
                            <a:lnTo>
                              <a:pt x="3359" y="271"/>
                            </a:lnTo>
                            <a:lnTo>
                              <a:pt x="3382" y="278"/>
                            </a:lnTo>
                            <a:lnTo>
                              <a:pt x="3393" y="282"/>
                            </a:lnTo>
                            <a:lnTo>
                              <a:pt x="3405" y="285"/>
                            </a:lnTo>
                            <a:lnTo>
                              <a:pt x="3426" y="296"/>
                            </a:lnTo>
                            <a:lnTo>
                              <a:pt x="3446" y="306"/>
                            </a:lnTo>
                            <a:lnTo>
                              <a:pt x="3465" y="319"/>
                            </a:lnTo>
                            <a:lnTo>
                              <a:pt x="3485" y="333"/>
                            </a:lnTo>
                            <a:lnTo>
                              <a:pt x="3502" y="349"/>
                            </a:lnTo>
                            <a:lnTo>
                              <a:pt x="3518" y="364"/>
                            </a:lnTo>
                            <a:lnTo>
                              <a:pt x="3527" y="373"/>
                            </a:lnTo>
                            <a:lnTo>
                              <a:pt x="3534" y="382"/>
                            </a:lnTo>
                            <a:lnTo>
                              <a:pt x="3550" y="401"/>
                            </a:lnTo>
                            <a:lnTo>
                              <a:pt x="3564" y="421"/>
                            </a:lnTo>
                            <a:lnTo>
                              <a:pt x="3578" y="442"/>
                            </a:lnTo>
                            <a:lnTo>
                              <a:pt x="3592" y="463"/>
                            </a:lnTo>
                            <a:lnTo>
                              <a:pt x="3592" y="278"/>
                            </a:lnTo>
                            <a:lnTo>
                              <a:pt x="3709" y="278"/>
                            </a:lnTo>
                            <a:close/>
                            <a:moveTo>
                              <a:pt x="3280" y="925"/>
                            </a:moveTo>
                            <a:lnTo>
                              <a:pt x="3297" y="925"/>
                            </a:lnTo>
                            <a:lnTo>
                              <a:pt x="3315" y="923"/>
                            </a:lnTo>
                            <a:lnTo>
                              <a:pt x="3335" y="919"/>
                            </a:lnTo>
                            <a:lnTo>
                              <a:pt x="3352" y="912"/>
                            </a:lnTo>
                            <a:lnTo>
                              <a:pt x="3372" y="905"/>
                            </a:lnTo>
                            <a:lnTo>
                              <a:pt x="3382" y="900"/>
                            </a:lnTo>
                            <a:lnTo>
                              <a:pt x="3391" y="896"/>
                            </a:lnTo>
                            <a:lnTo>
                              <a:pt x="3402" y="889"/>
                            </a:lnTo>
                            <a:lnTo>
                              <a:pt x="3412" y="884"/>
                            </a:lnTo>
                            <a:lnTo>
                              <a:pt x="3432" y="870"/>
                            </a:lnTo>
                            <a:lnTo>
                              <a:pt x="3441" y="861"/>
                            </a:lnTo>
                            <a:lnTo>
                              <a:pt x="3449" y="852"/>
                            </a:lnTo>
                            <a:lnTo>
                              <a:pt x="3460" y="844"/>
                            </a:lnTo>
                            <a:lnTo>
                              <a:pt x="3469" y="833"/>
                            </a:lnTo>
                            <a:lnTo>
                              <a:pt x="3478" y="822"/>
                            </a:lnTo>
                            <a:lnTo>
                              <a:pt x="3486" y="812"/>
                            </a:lnTo>
                            <a:lnTo>
                              <a:pt x="3495" y="800"/>
                            </a:lnTo>
                            <a:lnTo>
                              <a:pt x="3504" y="785"/>
                            </a:lnTo>
                            <a:lnTo>
                              <a:pt x="3513" y="771"/>
                            </a:lnTo>
                            <a:lnTo>
                              <a:pt x="3522" y="757"/>
                            </a:lnTo>
                            <a:lnTo>
                              <a:pt x="3536" y="726"/>
                            </a:lnTo>
                            <a:lnTo>
                              <a:pt x="3550" y="690"/>
                            </a:lnTo>
                            <a:lnTo>
                              <a:pt x="3564" y="653"/>
                            </a:lnTo>
                            <a:lnTo>
                              <a:pt x="3554" y="622"/>
                            </a:lnTo>
                            <a:lnTo>
                              <a:pt x="3543" y="592"/>
                            </a:lnTo>
                            <a:lnTo>
                              <a:pt x="3531" y="563"/>
                            </a:lnTo>
                            <a:lnTo>
                              <a:pt x="3516" y="537"/>
                            </a:lnTo>
                            <a:lnTo>
                              <a:pt x="3502" y="512"/>
                            </a:lnTo>
                            <a:lnTo>
                              <a:pt x="3494" y="502"/>
                            </a:lnTo>
                            <a:lnTo>
                              <a:pt x="3486" y="491"/>
                            </a:lnTo>
                            <a:lnTo>
                              <a:pt x="3471" y="470"/>
                            </a:lnTo>
                            <a:lnTo>
                              <a:pt x="3462" y="460"/>
                            </a:lnTo>
                            <a:lnTo>
                              <a:pt x="3453" y="451"/>
                            </a:lnTo>
                            <a:lnTo>
                              <a:pt x="3442" y="442"/>
                            </a:lnTo>
                            <a:lnTo>
                              <a:pt x="3433" y="435"/>
                            </a:lnTo>
                            <a:lnTo>
                              <a:pt x="3425" y="428"/>
                            </a:lnTo>
                            <a:lnTo>
                              <a:pt x="3414" y="421"/>
                            </a:lnTo>
                            <a:lnTo>
                              <a:pt x="3405" y="414"/>
                            </a:lnTo>
                            <a:lnTo>
                              <a:pt x="3395" y="407"/>
                            </a:lnTo>
                            <a:lnTo>
                              <a:pt x="3384" y="401"/>
                            </a:lnTo>
                            <a:lnTo>
                              <a:pt x="3373" y="398"/>
                            </a:lnTo>
                            <a:lnTo>
                              <a:pt x="3352" y="389"/>
                            </a:lnTo>
                            <a:lnTo>
                              <a:pt x="3340" y="386"/>
                            </a:lnTo>
                            <a:lnTo>
                              <a:pt x="3329" y="384"/>
                            </a:lnTo>
                            <a:lnTo>
                              <a:pt x="3317" y="382"/>
                            </a:lnTo>
                            <a:lnTo>
                              <a:pt x="3306" y="380"/>
                            </a:lnTo>
                            <a:lnTo>
                              <a:pt x="3282" y="379"/>
                            </a:lnTo>
                            <a:lnTo>
                              <a:pt x="3255" y="380"/>
                            </a:lnTo>
                            <a:lnTo>
                              <a:pt x="3230" y="384"/>
                            </a:lnTo>
                            <a:lnTo>
                              <a:pt x="3218" y="387"/>
                            </a:lnTo>
                            <a:lnTo>
                              <a:pt x="3207" y="391"/>
                            </a:lnTo>
                            <a:lnTo>
                              <a:pt x="3195" y="394"/>
                            </a:lnTo>
                            <a:lnTo>
                              <a:pt x="3184" y="400"/>
                            </a:lnTo>
                            <a:lnTo>
                              <a:pt x="3163" y="412"/>
                            </a:lnTo>
                            <a:lnTo>
                              <a:pt x="3153" y="419"/>
                            </a:lnTo>
                            <a:lnTo>
                              <a:pt x="3144" y="426"/>
                            </a:lnTo>
                            <a:lnTo>
                              <a:pt x="3124" y="442"/>
                            </a:lnTo>
                            <a:lnTo>
                              <a:pt x="3108" y="460"/>
                            </a:lnTo>
                            <a:lnTo>
                              <a:pt x="3100" y="470"/>
                            </a:lnTo>
                            <a:lnTo>
                              <a:pt x="3093" y="479"/>
                            </a:lnTo>
                            <a:lnTo>
                              <a:pt x="3085" y="491"/>
                            </a:lnTo>
                            <a:lnTo>
                              <a:pt x="3080" y="502"/>
                            </a:lnTo>
                            <a:lnTo>
                              <a:pt x="3068" y="525"/>
                            </a:lnTo>
                            <a:lnTo>
                              <a:pt x="3059" y="551"/>
                            </a:lnTo>
                            <a:lnTo>
                              <a:pt x="3050" y="578"/>
                            </a:lnTo>
                            <a:lnTo>
                              <a:pt x="3045" y="606"/>
                            </a:lnTo>
                            <a:lnTo>
                              <a:pt x="3041" y="634"/>
                            </a:lnTo>
                            <a:lnTo>
                              <a:pt x="3041" y="666"/>
                            </a:lnTo>
                            <a:lnTo>
                              <a:pt x="3041" y="678"/>
                            </a:lnTo>
                            <a:lnTo>
                              <a:pt x="3041" y="692"/>
                            </a:lnTo>
                            <a:lnTo>
                              <a:pt x="3045" y="719"/>
                            </a:lnTo>
                            <a:lnTo>
                              <a:pt x="3050" y="743"/>
                            </a:lnTo>
                            <a:lnTo>
                              <a:pt x="3054" y="756"/>
                            </a:lnTo>
                            <a:lnTo>
                              <a:pt x="3057" y="766"/>
                            </a:lnTo>
                            <a:lnTo>
                              <a:pt x="3063" y="778"/>
                            </a:lnTo>
                            <a:lnTo>
                              <a:pt x="3068" y="789"/>
                            </a:lnTo>
                            <a:lnTo>
                              <a:pt x="3073" y="801"/>
                            </a:lnTo>
                            <a:lnTo>
                              <a:pt x="3078" y="812"/>
                            </a:lnTo>
                            <a:lnTo>
                              <a:pt x="3085" y="821"/>
                            </a:lnTo>
                            <a:lnTo>
                              <a:pt x="3093" y="831"/>
                            </a:lnTo>
                            <a:lnTo>
                              <a:pt x="3100" y="840"/>
                            </a:lnTo>
                            <a:lnTo>
                              <a:pt x="3107" y="849"/>
                            </a:lnTo>
                            <a:lnTo>
                              <a:pt x="3123" y="867"/>
                            </a:lnTo>
                            <a:lnTo>
                              <a:pt x="3142" y="881"/>
                            </a:lnTo>
                            <a:lnTo>
                              <a:pt x="3151" y="888"/>
                            </a:lnTo>
                            <a:lnTo>
                              <a:pt x="3161" y="895"/>
                            </a:lnTo>
                            <a:lnTo>
                              <a:pt x="3183" y="905"/>
                            </a:lnTo>
                            <a:lnTo>
                              <a:pt x="3206" y="914"/>
                            </a:lnTo>
                            <a:lnTo>
                              <a:pt x="3216" y="918"/>
                            </a:lnTo>
                            <a:lnTo>
                              <a:pt x="3229" y="919"/>
                            </a:lnTo>
                            <a:lnTo>
                              <a:pt x="3253" y="925"/>
                            </a:lnTo>
                            <a:lnTo>
                              <a:pt x="3267" y="925"/>
                            </a:lnTo>
                            <a:lnTo>
                              <a:pt x="3280" y="925"/>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D54323D" id="Freeform 5" o:spid="_x0000_s1026" style="position:absolute;margin-left:56.7pt;margin-top:42.55pt;width:88.7pt;height:28.3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4177,1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" path="m4036,1041r-21,-2l4004,1039r-11,-2l3974,1032r-18,-5l3940,1020r-15,-9l3917,1006r-5,-6l3905,993r-5,-5l3887,974r-8,-14l3870,944r-4,-9l3863,926r-2,-8l3857,909r-3,-20l3852,870r-2,-23l3850,16r117,l3967,821r,14l3969,845r3,23l3978,886r5,9l3986,902r7,7l3999,914r7,5l4015,923r8,2l4032,928r11,l4053,930r11,l4075,928r10,-2l4094,923r9,-2l4112,916r17,-9l4177,995r-9,7l4161,1007r-17,9l4126,1023r-18,7l4091,1036r-20,1l4053,1039r-17,2xm798,828r85,70l869,916r-14,16l846,939r-7,7l823,960r-18,12l786,983r-18,12l747,1004r-20,9l706,1020r-23,7l662,1030r-23,6l614,1037r-23,2l567,1041r-23,-2l521,1039r-22,-3l478,1032r-19,-5l439,1022r-19,-6l402,1009r-17,-9l369,992r-16,-9l337,972,309,951,295,939,282,926,272,912,261,900,250,886,240,872r-9,-14l222,842,208,812r-5,-16l196,780r-9,-32l182,717r-6,-32l152,674,127,662,79,637,58,623,37,611,17,599,,585,65,497r28,19l121,534r32,17l185,569r4,-16l194,539r9,-30l208,495r7,-14l229,453r16,-27l254,414r11,-13l284,377r23,-21l330,336r26,-19l371,310r14,-9l399,294r16,-5l431,283r15,-5l462,273r16,-4l496,268r18,-2l531,264r20,l583,264r31,4l630,271r16,4l660,278r14,5l690,287r14,7l717,299r14,7l743,313r13,7l768,329r12,7l791,345r11,11l821,375r9,11l837,398r9,10l853,421r5,12l863,445r6,13l872,472r4,12l877,498r2,14l879,528r,11l877,551r-1,11l874,572r-2,13l869,595r-4,11l860,616r-5,9l849,636r-7,10l835,655r-9,9l817,673r-8,9l798,689r-11,8l775,704r-12,7l749,719r-15,5l720,729r-33,11l671,743r-20,4l632,750r-19,4l591,756r-23,1l545,757r-23,l492,757r-28,-1l436,754r-28,-4l381,747r-26,-6l328,736r-25,-7l309,750r7,20l325,787r10,20l346,822r12,18l372,854r9,9l388,870r9,5l406,882r19,11l445,904r21,8l489,919r23,6l538,926r13,2l565,928r19,l602,926r18,-1l637,921r16,-3l669,912r16,-5l701,900r14,-7l727,886r14,-9l754,868r12,-9l777,849r10,-11l798,828xm551,375r-27,2l499,380r-22,6l454,394r-11,6l432,405r-19,11l395,430r-17,15l362,461r-14,20l342,490r-7,10l325,519r-9,23l307,565r-5,23l296,613r27,7l349,627r27,5l404,637r30,4l464,643r30,2l526,646r34,-1l590,643r26,-4l641,634r23,-5l681,622r9,-4l699,615r14,-9l726,597r5,-5l736,588r9,-10l750,567r6,-11l759,546r2,-11l763,525r-2,-16l759,502r-2,-9l756,486r-4,-7l745,465,734,453,724,440,711,428,697,417r-7,-3l681,408r-15,-8l648,393r-18,-6l611,382r-20,-3l570,377r-19,-2xm1429,264r19,l1467,266r20,2l1506,271r18,5l1542,282r16,5l1575,294r16,9l1607,312r30,19l1651,342r13,10l1676,364r12,15l1701,391r10,14l1722,419r9,16l1739,451r9,16l1755,482r7,18l1768,516r5,18l1782,571r2,17l1785,606r2,19l1787,645r,35l1785,697r-3,18l1778,733r-3,19l1770,770r-6,15l1752,821r-7,16l1736,852r-9,16l1717,884r-9,14l1695,914r-10,14l1672,941r-14,12l1646,965r-16,11l1616,986r-16,11l1584,1006r-18,7l1549,1020r-18,7l1512,1032r-20,4l1471,1037r-21,2l1429,1041r-27,-2l1377,1037r-24,-5l1330,1027r-22,-7l1287,1009r-10,-3l1268,999r-20,-11l1238,981r-9,-7l1211,960r-16,-16l1180,928r-15,-17l1157,902r-6,-9l1137,874r-12,-20l1121,898r-3,44l1118,1023r,312l1001,1335r,-312l1001,981r2,-46l1005,889r1,-49l1012,793r5,-50l1022,719r4,-25l1031,669r5,-23l1031,622r-5,-23l1022,574r-3,-23l1012,502r-4,-48l1005,408r-2,-45l1001,278r117,l1118,359r3,42l1125,444r12,-21l1151,405r7,-9l1165,386r15,-16l1195,354r18,-16l1231,326r17,-13l1268,301r21,-9l1310,283r21,-7l1354,271r23,-5l1402,264r27,xm1425,925r27,l1466,921r12,-2l1490,916r13,-4l1515,909r5,-4l1528,904r10,-8l1549,891r21,-14l1579,868r9,-7l1596,852r9,-10l1612,833r7,-11l1626,812r8,-11l1646,778r9,-24l1662,729r5,-26l1671,674r1,-28l1672,632r-1,-14l1669,604r-2,-14l1662,563r-7,-24l1644,516r-12,-23l1626,482r-7,-8l1603,454r-7,-9l1588,437r-18,-14l1561,416r-11,-6l1531,398r-23,-9l1497,387r-10,-3l1464,380r-25,-1l1411,380r-14,2l1383,384r-14,3l1356,391r-25,9l1308,410r-10,7l1287,424r-10,7l1268,438r-20,18l1233,475r-9,11l1217,495r-14,23l1190,541r-12,24l1167,592r-5,12l1158,618r-8,28l1158,674r9,29l1172,717r6,12l1188,756r15,24l1217,803r14,21l1240,835r7,9l1264,861r11,9l1284,877r19,14l1314,898r12,6l1347,912r13,4l1372,919r25,6l1425,925xm1967,r9,1l1983,1r9,4l1999,7r9,3l2015,16r12,8l2033,31r5,7l2042,44r5,9l2049,60r1,8l2052,75r,9l2052,93r-2,9l2047,118r-9,14l2033,139r-6,5l2020,149r-5,6l2008,158r-9,4l1992,165r-9,2l1976,169r-9,l1959,169r-9,-2l1943,165r-9,-3l1927,158r-7,-3l1907,144r-9,-12l1893,125r-3,-7l1888,109r-2,-7l1884,93r,-9l1884,75r2,-7l1888,60r2,-7l1893,44r5,-6l1902,31r5,-7l1914,19r6,-3l1927,10r7,-3l1943,5r7,-4l1959,1r8,-1xm1911,278r115,l2026,1023r-115,l1911,278xm2759,748r111,29l2865,794r-6,16l2847,840r-7,14l2833,868r-16,27l2808,907r-10,11l2778,941r-10,8l2755,960r-10,9l2732,978r-12,7l2707,993r-12,7l2681,1006r-12,7l2654,1018r-14,4l2626,1027r-28,7l2582,1036r-14,1l2552,1039r-16,2l2506,1041r-21,-2l2464,1036r-20,-2l2425,1029r-20,-6l2388,1018r-18,-7l2352,1004r-15,-9l2321,986r-15,-8l2299,972r-7,-5l2278,956r-14,-12l2254,932r-13,-13l2231,905r-11,-14l2209,877r-8,-14l2193,847r-8,-14l2179,815r-7,-15l2167,784r-5,-18l2158,750r-3,-17l2153,715r-2,-18l2149,660r2,-35l2153,606r2,-18l2158,571r4,-18l2167,535r5,-17l2186,482r16,-31l2211,435r9,-16l2231,403r12,-14l2255,375r13,-12l2282,350r14,-12l2310,327r16,-10l2342,306r17,-9l2377,290r18,-7l2414,278r21,-5l2455,269r10,-1l2478,266r21,-2l2522,264r26,l2575,268r14,1l2601,271r13,4l2626,278r25,9l2676,296r23,12l2709,315r13,5l2743,336r9,7l2762,352r20,18l2799,389r16,19l2831,430r12,23l2856,477r-106,50l2741,509r-9,-16l2722,479r-11,-14l2699,451r-13,-13l2672,426r-14,-9l2644,407r-16,-7l2612,393r-18,-7l2577,382r-18,-3l2541,377r-19,-2l2492,377r-14,2l2465,382r-14,4l2439,389r-12,4l2414,398r-12,7l2391,410r-10,7l2370,426r-9,7l2351,442r-9,9l2335,461r-16,20l2312,491r-7,13l2294,527r-5,12l2284,551r-8,27l2275,592r-4,12l2269,618r-1,14l2268,646r,14l2268,687r3,26l2276,738r8,25l2292,785r11,22l2315,826r7,11l2331,845r7,9l2347,863r18,16l2386,891r11,7l2407,904r23,8l2455,921r12,2l2481,925r29,3l2533,928r21,-2l2575,923r19,-5l2614,912r19,-8l2651,895r16,-11l2683,872r7,-7l2697,858r14,-14l2723,826r11,-18l2745,789r7,-19l2755,759r4,-11xm3709,278r,55l3707,386r-3,49l3700,482r-3,23l3695,528r-7,44l3681,613r-9,40l3677,676r6,25l3691,750r6,48l3702,845r3,48l3707,939r2,84l3592,1023r,-176l3575,870r-7,12l3559,893r-18,21l3524,933r-18,18l3486,967r-19,14l3448,993r-20,11l3407,1015r-19,7l3366,1029r-21,5l3322,1037r-21,2l3280,1041r-21,-2l3239,1039r-18,-3l3202,1032r-18,-3l3167,1023r-16,-5l3133,1011r-16,-9l3101,993r-14,-8l3073,974r-14,-11l3047,953r-13,-12l3022,928r-12,-14l2999,900r-9,-14l2979,870r-8,-16l2964,838r-7,-16l2949,805r-5,-18l2939,770r-5,-20l2930,731r-2,-20l2925,692r,-19l2923,653r2,-37l2927,599r3,-18l2934,563r3,-17l2942,528r6,-17l2953,495r7,-18l2969,461r7,-16l2985,430r10,-14l3006,400r11,-14l3029,373r12,-14l3054,347r14,-11l3082,326r16,-11l3114,306r16,-9l3147,290r9,-3l3165,283r18,-7l3202,273r19,-5l3230,268r11,-2l3262,264r21,l3310,264r12,2l3335,268r24,3l3382,278r11,4l3405,285r21,11l3446,306r19,13l3485,333r17,16l3518,364r9,9l3534,382r16,19l3564,421r14,21l3592,463r,-185l3709,278xm3280,925r17,l3315,923r20,-4l3352,912r20,-7l3382,900r9,-4l3402,889r10,-5l3432,870r9,-9l3449,852r11,-8l3469,833r9,-11l3486,812r9,-12l3504,785r9,-14l3522,757r14,-31l3550,690r14,-37l3554,622r-11,-30l3531,563r-15,-26l3502,512r-8,-10l3486,491r-15,-21l3462,460r-9,-9l3442,442r-9,-7l3425,428r-11,-7l3405,414r-10,-7l3384,401r-11,-3l3352,389r-12,-3l3329,384r-12,-2l3306,380r-24,-1l3255,380r-25,4l3218,387r-11,4l3195,394r-11,6l3163,412r-10,7l3144,426r-20,16l3108,460r-8,10l3093,479r-8,12l3080,502r-12,23l3059,551r-9,27l3045,606r-4,28l3041,666r,12l3041,692r4,27l3050,743r4,13l3057,766r6,12l3068,789r5,12l3078,812r7,9l3093,831r7,9l3107,849r16,18l3142,881r9,7l3161,895r22,10l3206,914r10,4l3229,919r24,6l3267,925r13,xe" fillcolor="#f04800 [3204]" stroked="f">
              <v:path arrowok="t" o:connecttype="custom" o:connectlocs="1042904,252135;1077164,245124;1124372,270202;217159,262112;123821,276944;59887,227056;32641,144000;100082,83596;178044,74966;230108,113528;231996,166112;181011,200360;83357,202247;145132,249708;209606,228944;90371,134831;166174,172315;205290,137258;159430,102202;448886,94921;482066,168539;454551,250247;378208,280180;310497,240809;276777,187146;306721,114067;385491,71191;432970,227056;446458,145348;388189,102202;324525,139685;336394,227596;539256,1888;548428,37483;514438,38831;516326,5124;771252,218427;719997,273169;639338,272629;589432,224629;585925,139685;646082,76315;728090,83056;731327,125393;661189,104090;617487,145348;626390,225708;699765,247551;1000551,89798;1000551,275865;902357,278831;825205,259685;789866,191730;807940,112180;868907,72270;944710,94112;912338,242697;957659,186067;918543,111640;853260,111101;820349,186607;852721,241348" o:connectangles="0,0,0,0,0,0,0,0,0,0,0,0,0,0,0,0,0,0,0,0,0,0,0,0,0,0,0,0,0,0,0,0,0,0,0,0,0,0,0,0,0,0,0,0,0,0,0,0,0,0,0,0,0,0,0,0,0,0,0,0,0,0"/>
              <o:lock v:ext="edit" aspectratio="t" verticies="t"/>
              <w10:wrap anchorx="page" anchory="page"/>
              <w10:anchorlock/>
            </v:shape>
          </w:pict>
        </mc:Fallback>
      </mc:AlternateContent>
    </w:r>
    <w:r w:rsidR="00B373FF">
      <w:t>epicalgroup.com</w:t>
    </w:r>
    <w:r w:rsidR="005E5BCD">
      <w:tab/>
    </w:r>
    <w:r w:rsidR="005E5BCD">
      <w:tab/>
    </w:r>
    <w:r w:rsidR="005E5BCD">
      <w:fldChar w:fldCharType="begin"/>
    </w:r>
    <w:r w:rsidR="005E5BCD">
      <w:instrText xml:space="preserve"> PAGE   \* MERGEFORMAT </w:instrText>
    </w:r>
    <w:r w:rsidR="005E5BCD">
      <w:fldChar w:fldCharType="separate"/>
    </w:r>
    <w:r w:rsidR="005E5BCD">
      <w:rPr>
        <w:noProof/>
      </w:rPr>
      <w:t>2</w:t>
    </w:r>
    <w:r w:rsidR="005E5BCD">
      <w:fldChar w:fldCharType="end"/>
    </w:r>
    <w:r w:rsidR="005E5BCD">
      <w:t>/</w:t>
    </w:r>
    <w:fldSimple w:instr=" NUMPAGES   \* MERGEFORMAT ">
      <w:r w:rsidR="005E5BCD">
        <w:rPr>
          <w:noProof/>
        </w:rPr>
        <w:t>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F5D6C" w14:textId="240A8071" w:rsidR="0002741A" w:rsidRDefault="00895DCA">
    <w:pPr>
      <w:pStyle w:val="Footer"/>
      <w:rPr>
        <w:color w:val="FFFFFF" w:themeColor="background1"/>
      </w:rPr>
    </w:pPr>
    <w:r>
      <w:rPr>
        <w:noProof/>
        <w:color w:val="FFFFFF" w:themeColor="background1"/>
      </w:rPr>
      <mc:AlternateContent>
        <mc:Choice Requires="wps">
          <w:drawing>
            <wp:anchor distT="0" distB="0" distL="0" distR="0" simplePos="0" relativeHeight="251664384" behindDoc="0" locked="0" layoutInCell="1" allowOverlap="1" wp14:anchorId="41EE387B" wp14:editId="68DB0E00">
              <wp:simplePos x="635" y="635"/>
              <wp:positionH relativeFrom="page">
                <wp:align>center</wp:align>
              </wp:positionH>
              <wp:positionV relativeFrom="page">
                <wp:align>bottom</wp:align>
              </wp:positionV>
              <wp:extent cx="509270" cy="394970"/>
              <wp:effectExtent l="0" t="0" r="5080" b="0"/>
              <wp:wrapNone/>
              <wp:docPr id="1650905250"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09270" cy="394970"/>
                      </a:xfrm>
                      <a:prstGeom prst="rect">
                        <a:avLst/>
                      </a:prstGeom>
                      <a:noFill/>
                      <a:ln>
                        <a:noFill/>
                      </a:ln>
                    </wps:spPr>
                    <wps:txbx>
                      <w:txbxContent>
                        <w:p w14:paraId="3A6A2BCC" w14:textId="161F0EC6" w:rsidR="00895DCA" w:rsidRPr="00895DCA" w:rsidRDefault="00895DCA" w:rsidP="00895DCA">
                          <w:pPr>
                            <w:spacing w:after="0"/>
                            <w:rPr>
                              <w:rFonts w:ascii="Aptos" w:eastAsia="Aptos" w:hAnsi="Aptos" w:cs="Aptos"/>
                              <w:noProof/>
                              <w:color w:val="000000"/>
                              <w:sz w:val="24"/>
                              <w:szCs w:val="24"/>
                            </w:rPr>
                          </w:pPr>
                          <w:r w:rsidRPr="00895DCA">
                            <w:rPr>
                              <w:rFonts w:ascii="Aptos" w:eastAsia="Aptos" w:hAnsi="Aptos" w:cs="Aptos"/>
                              <w:noProof/>
                              <w:color w:val="000000"/>
                              <w:sz w:val="24"/>
                              <w:szCs w:val="24"/>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1EE387B" id="_x0000_t202" coordsize="21600,21600" o:spt="202" path="m,l,21600r21600,l21600,xe">
              <v:stroke joinstyle="miter"/>
              <v:path gradientshapeok="t" o:connecttype="rect"/>
            </v:shapetype>
            <v:shape id="Text Box 1" o:spid="_x0000_s1028" type="#_x0000_t202" alt="Internal" style="position:absolute;margin-left:0;margin-top:0;width:40.1pt;height:31.1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" filled="f" stroked="f">
              <v:fill o:detectmouseclick="t"/>
              <v:textbox style="mso-fit-shape-to-text:t" inset="0,0,0,15pt">
                <w:txbxContent>
                  <w:p w14:paraId="3A6A2BCC" w14:textId="161F0EC6" w:rsidR="00895DCA" w:rsidRPr="00895DCA" w:rsidRDefault="00895DCA" w:rsidP="00895DCA">
                    <w:pPr>
                      <w:spacing w:after="0"/>
                      <w:rPr>
                        <w:rFonts w:ascii="Aptos" w:eastAsia="Aptos" w:hAnsi="Aptos" w:cs="Aptos"/>
                        <w:noProof/>
                        <w:color w:val="000000"/>
                        <w:sz w:val="24"/>
                        <w:szCs w:val="24"/>
                      </w:rPr>
                    </w:pPr>
                    <w:r w:rsidRPr="00895DCA">
                      <w:rPr>
                        <w:rFonts w:ascii="Aptos" w:eastAsia="Aptos" w:hAnsi="Aptos" w:cs="Aptos"/>
                        <w:noProof/>
                        <w:color w:val="000000"/>
                        <w:sz w:val="24"/>
                        <w:szCs w:val="24"/>
                      </w:rPr>
                      <w:t>Internal</w:t>
                    </w:r>
                  </w:p>
                </w:txbxContent>
              </v:textbox>
              <w10:wrap anchorx="page" anchory="page"/>
            </v:shape>
          </w:pict>
        </mc:Fallback>
      </mc:AlternateContent>
    </w:r>
  </w:p>
  <w:p w14:paraId="1E2FE4F6" w14:textId="77777777" w:rsidR="0002741A" w:rsidRDefault="0002741A">
    <w:pPr>
      <w:pStyle w:val="Footer"/>
      <w:rPr>
        <w:color w:val="FFFFFF" w:themeColor="background1"/>
      </w:rPr>
    </w:pPr>
  </w:p>
  <w:p w14:paraId="2E6F6AFD" w14:textId="77777777" w:rsidR="0002741A" w:rsidRDefault="0002741A">
    <w:pPr>
      <w:pStyle w:val="Footer"/>
      <w:rPr>
        <w:color w:val="FFFFFF" w:themeColor="background1"/>
      </w:rPr>
    </w:pPr>
  </w:p>
  <w:p w14:paraId="0368398A" w14:textId="77777777" w:rsidR="0002741A" w:rsidRDefault="0002741A">
    <w:pPr>
      <w:pStyle w:val="Footer"/>
      <w:rPr>
        <w:color w:val="FFFFFF" w:themeColor="background1"/>
      </w:rPr>
    </w:pPr>
  </w:p>
  <w:p w14:paraId="50741D80" w14:textId="77777777" w:rsidR="0002741A" w:rsidRDefault="0002741A">
    <w:pPr>
      <w:pStyle w:val="Footer"/>
      <w:rPr>
        <w:color w:val="FFFFFF" w:themeColor="background1"/>
      </w:rPr>
    </w:pPr>
  </w:p>
  <w:p w14:paraId="119CA473" w14:textId="77777777" w:rsidR="0002741A" w:rsidRDefault="0002741A">
    <w:pPr>
      <w:pStyle w:val="Footer"/>
      <w:rPr>
        <w:color w:val="FFFFFF" w:themeColor="background1"/>
      </w:rPr>
    </w:pPr>
  </w:p>
  <w:p w14:paraId="415D874D" w14:textId="77777777" w:rsidR="0002741A" w:rsidRDefault="0002741A">
    <w:pPr>
      <w:pStyle w:val="Footer"/>
      <w:rPr>
        <w:color w:val="FFFFFF" w:themeColor="background1"/>
      </w:rPr>
    </w:pPr>
  </w:p>
  <w:p w14:paraId="3C1C5F4D" w14:textId="77777777" w:rsidR="0002741A" w:rsidRDefault="0002741A">
    <w:pPr>
      <w:pStyle w:val="Footer"/>
      <w:rPr>
        <w:color w:val="FFFFFF" w:themeColor="background1"/>
      </w:rPr>
    </w:pPr>
  </w:p>
  <w:p w14:paraId="2780EE02" w14:textId="77777777" w:rsidR="0002741A" w:rsidRDefault="0002741A">
    <w:pPr>
      <w:pStyle w:val="Footer"/>
      <w:rPr>
        <w:color w:val="FFFFFF" w:themeColor="background1"/>
      </w:rPr>
    </w:pPr>
  </w:p>
  <w:p w14:paraId="18377ED2" w14:textId="77777777" w:rsidR="0002741A" w:rsidRDefault="0002741A">
    <w:pPr>
      <w:pStyle w:val="Footer"/>
      <w:rPr>
        <w:color w:val="FFFFFF" w:themeColor="background1"/>
      </w:rPr>
    </w:pPr>
  </w:p>
  <w:p w14:paraId="24090BB1" w14:textId="77777777" w:rsidR="0002741A" w:rsidRDefault="0002741A">
    <w:pPr>
      <w:pStyle w:val="Footer"/>
      <w:rPr>
        <w:color w:val="FFFFFF" w:themeColor="background1"/>
      </w:rPr>
    </w:pPr>
  </w:p>
  <w:p w14:paraId="0A125122" w14:textId="77777777" w:rsidR="0002741A" w:rsidRDefault="0002741A">
    <w:pPr>
      <w:pStyle w:val="Footer"/>
      <w:rPr>
        <w:color w:val="FFFFFF" w:themeColor="background1"/>
      </w:rPr>
    </w:pPr>
  </w:p>
  <w:p w14:paraId="7BBF31EE" w14:textId="77777777" w:rsidR="0002741A" w:rsidRDefault="0002741A">
    <w:pPr>
      <w:pStyle w:val="Footer"/>
      <w:rPr>
        <w:color w:val="FFFFFF" w:themeColor="background1"/>
      </w:rPr>
    </w:pPr>
  </w:p>
  <w:p w14:paraId="70EB7A95" w14:textId="77777777" w:rsidR="0002741A" w:rsidRDefault="0002741A">
    <w:pPr>
      <w:pStyle w:val="Footer"/>
      <w:rPr>
        <w:color w:val="FFFFFF" w:themeColor="background1"/>
      </w:rPr>
    </w:pPr>
  </w:p>
  <w:p w14:paraId="14CAA18A" w14:textId="77777777" w:rsidR="0002741A" w:rsidRDefault="0002741A">
    <w:pPr>
      <w:pStyle w:val="Footer"/>
      <w:rPr>
        <w:color w:val="FFFFFF" w:themeColor="background1"/>
      </w:rPr>
    </w:pPr>
  </w:p>
  <w:p w14:paraId="3CA3E4E7" w14:textId="77777777" w:rsidR="0002741A" w:rsidRDefault="0002741A">
    <w:pPr>
      <w:pStyle w:val="Footer"/>
      <w:rPr>
        <w:color w:val="FFFFFF" w:themeColor="background1"/>
      </w:rPr>
    </w:pPr>
  </w:p>
  <w:p w14:paraId="76914D7A" w14:textId="77777777" w:rsidR="0002741A" w:rsidRDefault="0002741A">
    <w:pPr>
      <w:pStyle w:val="Footer"/>
      <w:rPr>
        <w:color w:val="FFFFFF" w:themeColor="background1"/>
      </w:rPr>
    </w:pPr>
  </w:p>
  <w:p w14:paraId="3F56402D" w14:textId="77777777" w:rsidR="0002741A" w:rsidRDefault="0002741A">
    <w:pPr>
      <w:pStyle w:val="Footer"/>
      <w:rPr>
        <w:color w:val="FFFFFF" w:themeColor="background1"/>
      </w:rPr>
    </w:pPr>
  </w:p>
  <w:p w14:paraId="6AE8C5C1" w14:textId="77777777" w:rsidR="0002741A" w:rsidRDefault="0002741A">
    <w:pPr>
      <w:pStyle w:val="Footer"/>
      <w:rPr>
        <w:color w:val="FFFFFF" w:themeColor="background1"/>
      </w:rPr>
    </w:pPr>
  </w:p>
  <w:p w14:paraId="7EF75AEC" w14:textId="77777777" w:rsidR="0002741A" w:rsidRDefault="0002741A">
    <w:pPr>
      <w:pStyle w:val="Footer"/>
      <w:rPr>
        <w:color w:val="FFFFFF" w:themeColor="background1"/>
      </w:rPr>
    </w:pPr>
  </w:p>
  <w:p w14:paraId="7267F975" w14:textId="77777777" w:rsidR="0002741A" w:rsidRDefault="0002741A">
    <w:pPr>
      <w:pStyle w:val="Footer"/>
      <w:rPr>
        <w:color w:val="FFFFFF" w:themeColor="background1"/>
      </w:rPr>
    </w:pPr>
  </w:p>
  <w:p w14:paraId="19D9E2BC" w14:textId="77777777" w:rsidR="0002741A" w:rsidRDefault="0002741A">
    <w:pPr>
      <w:pStyle w:val="Footer"/>
      <w:rPr>
        <w:color w:val="FFFFFF" w:themeColor="background1"/>
      </w:rPr>
    </w:pPr>
  </w:p>
  <w:p w14:paraId="56DC090F" w14:textId="77777777" w:rsidR="0002741A" w:rsidRDefault="0002741A">
    <w:pPr>
      <w:pStyle w:val="Footer"/>
      <w:rPr>
        <w:color w:val="FFFFFF" w:themeColor="background1"/>
      </w:rPr>
    </w:pPr>
  </w:p>
  <w:p w14:paraId="52545838" w14:textId="77777777" w:rsidR="0002741A" w:rsidRDefault="0002741A">
    <w:pPr>
      <w:pStyle w:val="Footer"/>
      <w:rPr>
        <w:color w:val="FFFFFF" w:themeColor="background1"/>
      </w:rPr>
    </w:pPr>
  </w:p>
  <w:p w14:paraId="08C93909" w14:textId="77777777" w:rsidR="0002741A" w:rsidRDefault="0002741A">
    <w:pPr>
      <w:pStyle w:val="Footer"/>
      <w:rPr>
        <w:color w:val="FFFFFF" w:themeColor="background1"/>
      </w:rPr>
    </w:pPr>
  </w:p>
  <w:p w14:paraId="2A9DB5D5" w14:textId="77777777" w:rsidR="0002741A" w:rsidRDefault="0002741A">
    <w:pPr>
      <w:pStyle w:val="Footer"/>
      <w:rPr>
        <w:color w:val="FFFFFF" w:themeColor="background1"/>
      </w:rPr>
    </w:pPr>
  </w:p>
  <w:p w14:paraId="7F55829E" w14:textId="77777777" w:rsidR="0002741A" w:rsidRDefault="0002741A">
    <w:pPr>
      <w:pStyle w:val="Footer"/>
      <w:rPr>
        <w:color w:val="FFFFFF" w:themeColor="background1"/>
      </w:rPr>
    </w:pPr>
  </w:p>
  <w:p w14:paraId="0E80EA3A" w14:textId="77777777" w:rsidR="0002741A" w:rsidRDefault="0002741A">
    <w:pPr>
      <w:pStyle w:val="Footer"/>
      <w:rPr>
        <w:color w:val="FFFFFF" w:themeColor="background1"/>
      </w:rPr>
    </w:pPr>
  </w:p>
  <w:p w14:paraId="02A66C3F" w14:textId="77777777" w:rsidR="0002741A" w:rsidRDefault="0002741A">
    <w:pPr>
      <w:pStyle w:val="Footer"/>
      <w:rPr>
        <w:color w:val="FFFFFF" w:themeColor="background1"/>
      </w:rPr>
    </w:pPr>
  </w:p>
  <w:p w14:paraId="459350B4" w14:textId="77777777" w:rsidR="0066723F" w:rsidRPr="0002741A" w:rsidRDefault="0066723F">
    <w:pPr>
      <w:pStyle w:val="Footer"/>
      <w:rPr>
        <w:color w:val="FFFFFF" w:themeColor="background1"/>
      </w:rPr>
    </w:pPr>
    <w:r w:rsidRPr="0002741A">
      <w:rPr>
        <w:noProof/>
        <w:color w:val="FFFFFF" w:themeColor="background1"/>
      </w:rPr>
      <mc:AlternateContent>
        <mc:Choice Requires="wps">
          <w:drawing>
            <wp:anchor distT="0" distB="0" distL="114300" distR="114300" simplePos="0" relativeHeight="251663360" behindDoc="1" locked="1" layoutInCell="1" allowOverlap="1" wp14:anchorId="1CF8ED39" wp14:editId="14B1559D">
              <wp:simplePos x="142875" y="6896100"/>
              <wp:positionH relativeFrom="column">
                <wp:align>center</wp:align>
              </wp:positionH>
              <wp:positionV relativeFrom="page">
                <wp:posOffset>4320540</wp:posOffset>
              </wp:positionV>
              <wp:extent cx="7560000" cy="4712400"/>
              <wp:effectExtent l="0" t="0" r="3175" b="0"/>
              <wp:wrapNone/>
              <wp:docPr id="9" name="Freeform 6">
                <a:extLst xmlns:a="http://schemas.openxmlformats.org/drawingml/2006/main">
                  <a:ext uri="{FF2B5EF4-FFF2-40B4-BE49-F238E27FC236}">
                    <a16:creationId xmlns:a16="http://schemas.microsoft.com/office/drawing/2014/main" id="{D893A751-5B30-A54C-A236-9C12151FED6A}"/>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7560000" cy="4712400"/>
                      </a:xfrm>
                      <a:custGeom>
                        <a:avLst/>
                        <a:gdLst>
                          <a:gd name="T0" fmla="*/ 3699 w 8412"/>
                          <a:gd name="T1" fmla="*/ 3654 h 5245"/>
                          <a:gd name="T2" fmla="*/ 4174 w 8412"/>
                          <a:gd name="T3" fmla="*/ 3612 h 5245"/>
                          <a:gd name="T4" fmla="*/ 4497 w 8412"/>
                          <a:gd name="T5" fmla="*/ 3457 h 5245"/>
                          <a:gd name="T6" fmla="*/ 4716 w 8412"/>
                          <a:gd name="T7" fmla="*/ 3170 h 5245"/>
                          <a:gd name="T8" fmla="*/ 4776 w 8412"/>
                          <a:gd name="T9" fmla="*/ 2872 h 5245"/>
                          <a:gd name="T10" fmla="*/ 4699 w 8412"/>
                          <a:gd name="T11" fmla="*/ 2527 h 5245"/>
                          <a:gd name="T12" fmla="*/ 4439 w 8412"/>
                          <a:gd name="T13" fmla="*/ 2165 h 5245"/>
                          <a:gd name="T14" fmla="*/ 4027 w 8412"/>
                          <a:gd name="T15" fmla="*/ 1883 h 5245"/>
                          <a:gd name="T16" fmla="*/ 3531 w 8412"/>
                          <a:gd name="T17" fmla="*/ 1728 h 5245"/>
                          <a:gd name="T18" fmla="*/ 2994 w 8412"/>
                          <a:gd name="T19" fmla="*/ 1734 h 5245"/>
                          <a:gd name="T20" fmla="*/ 2524 w 8412"/>
                          <a:gd name="T21" fmla="*/ 1908 h 5245"/>
                          <a:gd name="T22" fmla="*/ 2136 w 8412"/>
                          <a:gd name="T23" fmla="*/ 2215 h 5245"/>
                          <a:gd name="T24" fmla="*/ 1849 w 8412"/>
                          <a:gd name="T25" fmla="*/ 2615 h 5245"/>
                          <a:gd name="T26" fmla="*/ 1998 w 8412"/>
                          <a:gd name="T27" fmla="*/ 3069 h 5245"/>
                          <a:gd name="T28" fmla="*/ 2745 w 8412"/>
                          <a:gd name="T29" fmla="*/ 3446 h 5245"/>
                          <a:gd name="T30" fmla="*/ 3432 w 8412"/>
                          <a:gd name="T31" fmla="*/ 5175 h 5245"/>
                          <a:gd name="T32" fmla="*/ 4176 w 8412"/>
                          <a:gd name="T33" fmla="*/ 5152 h 5245"/>
                          <a:gd name="T34" fmla="*/ 4976 w 8412"/>
                          <a:gd name="T35" fmla="*/ 4914 h 5245"/>
                          <a:gd name="T36" fmla="*/ 5741 w 8412"/>
                          <a:gd name="T37" fmla="*/ 4466 h 5245"/>
                          <a:gd name="T38" fmla="*/ 6431 w 8412"/>
                          <a:gd name="T39" fmla="*/ 3837 h 5245"/>
                          <a:gd name="T40" fmla="*/ 7067 w 8412"/>
                          <a:gd name="T41" fmla="*/ 3016 h 5245"/>
                          <a:gd name="T42" fmla="*/ 7633 w 8412"/>
                          <a:gd name="T43" fmla="*/ 2023 h 5245"/>
                          <a:gd name="T44" fmla="*/ 8193 w 8412"/>
                          <a:gd name="T45" fmla="*/ 675 h 5245"/>
                          <a:gd name="T46" fmla="*/ 8194 w 8412"/>
                          <a:gd name="T47" fmla="*/ 833 h 5245"/>
                          <a:gd name="T48" fmla="*/ 7682 w 8412"/>
                          <a:gd name="T49" fmla="*/ 2049 h 5245"/>
                          <a:gd name="T50" fmla="*/ 6995 w 8412"/>
                          <a:gd name="T51" fmla="*/ 3222 h 5245"/>
                          <a:gd name="T52" fmla="*/ 6363 w 8412"/>
                          <a:gd name="T53" fmla="*/ 3991 h 5245"/>
                          <a:gd name="T54" fmla="*/ 5725 w 8412"/>
                          <a:gd name="T55" fmla="*/ 4546 h 5245"/>
                          <a:gd name="T56" fmla="*/ 5092 w 8412"/>
                          <a:gd name="T57" fmla="*/ 4921 h 5245"/>
                          <a:gd name="T58" fmla="*/ 4356 w 8412"/>
                          <a:gd name="T59" fmla="*/ 5175 h 5245"/>
                          <a:gd name="T60" fmla="*/ 3706 w 8412"/>
                          <a:gd name="T61" fmla="*/ 5245 h 5245"/>
                          <a:gd name="T62" fmla="*/ 2952 w 8412"/>
                          <a:gd name="T63" fmla="*/ 5132 h 5245"/>
                          <a:gd name="T64" fmla="*/ 2349 w 8412"/>
                          <a:gd name="T65" fmla="*/ 4843 h 5245"/>
                          <a:gd name="T66" fmla="*/ 1909 w 8412"/>
                          <a:gd name="T67" fmla="*/ 4413 h 5245"/>
                          <a:gd name="T68" fmla="*/ 1676 w 8412"/>
                          <a:gd name="T69" fmla="*/ 3950 h 5245"/>
                          <a:gd name="T70" fmla="*/ 1592 w 8412"/>
                          <a:gd name="T71" fmla="*/ 3427 h 5245"/>
                          <a:gd name="T72" fmla="*/ 1659 w 8412"/>
                          <a:gd name="T73" fmla="*/ 2939 h 5245"/>
                          <a:gd name="T74" fmla="*/ 1046 w 8412"/>
                          <a:gd name="T75" fmla="*/ 2393 h 5245"/>
                          <a:gd name="T76" fmla="*/ 318 w 8412"/>
                          <a:gd name="T77" fmla="*/ 1533 h 5245"/>
                          <a:gd name="T78" fmla="*/ 341 w 8412"/>
                          <a:gd name="T79" fmla="*/ 1469 h 5245"/>
                          <a:gd name="T80" fmla="*/ 952 w 8412"/>
                          <a:gd name="T81" fmla="*/ 2222 h 5245"/>
                          <a:gd name="T82" fmla="*/ 1645 w 8412"/>
                          <a:gd name="T83" fmla="*/ 2826 h 5245"/>
                          <a:gd name="T84" fmla="*/ 1931 w 8412"/>
                          <a:gd name="T85" fmla="*/ 2377 h 5245"/>
                          <a:gd name="T86" fmla="*/ 2307 w 8412"/>
                          <a:gd name="T87" fmla="*/ 1984 h 5245"/>
                          <a:gd name="T88" fmla="*/ 2756 w 8412"/>
                          <a:gd name="T89" fmla="*/ 1741 h 5245"/>
                          <a:gd name="T90" fmla="*/ 3278 w 8412"/>
                          <a:gd name="T91" fmla="*/ 1651 h 5245"/>
                          <a:gd name="T92" fmla="*/ 3824 w 8412"/>
                          <a:gd name="T93" fmla="*/ 1742 h 5245"/>
                          <a:gd name="T94" fmla="*/ 4335 w 8412"/>
                          <a:gd name="T95" fmla="*/ 2003 h 5245"/>
                          <a:gd name="T96" fmla="*/ 4635 w 8412"/>
                          <a:gd name="T97" fmla="*/ 2305 h 5245"/>
                          <a:gd name="T98" fmla="*/ 4798 w 8412"/>
                          <a:gd name="T99" fmla="*/ 2632 h 5245"/>
                          <a:gd name="T100" fmla="*/ 4822 w 8412"/>
                          <a:gd name="T101" fmla="*/ 3007 h 5245"/>
                          <a:gd name="T102" fmla="*/ 4653 w 8412"/>
                          <a:gd name="T103" fmla="*/ 3385 h 5245"/>
                          <a:gd name="T104" fmla="*/ 4379 w 8412"/>
                          <a:gd name="T105" fmla="*/ 3596 h 5245"/>
                          <a:gd name="T106" fmla="*/ 3891 w 8412"/>
                          <a:gd name="T107" fmla="*/ 3710 h 5245"/>
                          <a:gd name="T108" fmla="*/ 3294 w 8412"/>
                          <a:gd name="T109" fmla="*/ 3659 h 5245"/>
                          <a:gd name="T110" fmla="*/ 2685 w 8412"/>
                          <a:gd name="T111" fmla="*/ 3483 h 5245"/>
                          <a:gd name="T112" fmla="*/ 1982 w 8412"/>
                          <a:gd name="T113" fmla="*/ 3126 h 5245"/>
                          <a:gd name="T114" fmla="*/ 1655 w 8412"/>
                          <a:gd name="T115" fmla="*/ 3274 h 5245"/>
                          <a:gd name="T116" fmla="*/ 1696 w 8412"/>
                          <a:gd name="T117" fmla="*/ 3816 h 5245"/>
                          <a:gd name="T118" fmla="*/ 1895 w 8412"/>
                          <a:gd name="T119" fmla="*/ 4292 h 5245"/>
                          <a:gd name="T120" fmla="*/ 2227 w 8412"/>
                          <a:gd name="T121" fmla="*/ 4679 h 5245"/>
                          <a:gd name="T122" fmla="*/ 2777 w 8412"/>
                          <a:gd name="T123" fmla="*/ 5009 h 52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8412" h="5245">
                            <a:moveTo>
                              <a:pt x="3052" y="3545"/>
                            </a:moveTo>
                            <a:lnTo>
                              <a:pt x="3157" y="3571"/>
                            </a:lnTo>
                            <a:lnTo>
                              <a:pt x="3206" y="3584"/>
                            </a:lnTo>
                            <a:lnTo>
                              <a:pt x="3255" y="3594"/>
                            </a:lnTo>
                            <a:lnTo>
                              <a:pt x="3305" y="3603"/>
                            </a:lnTo>
                            <a:lnTo>
                              <a:pt x="3353" y="3614"/>
                            </a:lnTo>
                            <a:lnTo>
                              <a:pt x="3399" y="3621"/>
                            </a:lnTo>
                            <a:lnTo>
                              <a:pt x="3444" y="3628"/>
                            </a:lnTo>
                            <a:lnTo>
                              <a:pt x="3533" y="3640"/>
                            </a:lnTo>
                            <a:lnTo>
                              <a:pt x="3575" y="3645"/>
                            </a:lnTo>
                            <a:lnTo>
                              <a:pt x="3618" y="3649"/>
                            </a:lnTo>
                            <a:lnTo>
                              <a:pt x="3660" y="3652"/>
                            </a:lnTo>
                            <a:lnTo>
                              <a:pt x="3699" y="3654"/>
                            </a:lnTo>
                            <a:lnTo>
                              <a:pt x="3739" y="3656"/>
                            </a:lnTo>
                            <a:lnTo>
                              <a:pt x="3778" y="3658"/>
                            </a:lnTo>
                            <a:lnTo>
                              <a:pt x="3815" y="3658"/>
                            </a:lnTo>
                            <a:lnTo>
                              <a:pt x="3852" y="3656"/>
                            </a:lnTo>
                            <a:lnTo>
                              <a:pt x="3888" y="3654"/>
                            </a:lnTo>
                            <a:lnTo>
                              <a:pt x="3923" y="3652"/>
                            </a:lnTo>
                            <a:lnTo>
                              <a:pt x="3957" y="3651"/>
                            </a:lnTo>
                            <a:lnTo>
                              <a:pt x="3990" y="3647"/>
                            </a:lnTo>
                            <a:lnTo>
                              <a:pt x="4024" y="3642"/>
                            </a:lnTo>
                            <a:lnTo>
                              <a:pt x="4056" y="3638"/>
                            </a:lnTo>
                            <a:lnTo>
                              <a:pt x="4086" y="3633"/>
                            </a:lnTo>
                            <a:lnTo>
                              <a:pt x="4117" y="3626"/>
                            </a:lnTo>
                            <a:lnTo>
                              <a:pt x="4174" y="3612"/>
                            </a:lnTo>
                            <a:lnTo>
                              <a:pt x="4202" y="3605"/>
                            </a:lnTo>
                            <a:lnTo>
                              <a:pt x="4230" y="3596"/>
                            </a:lnTo>
                            <a:lnTo>
                              <a:pt x="4255" y="3587"/>
                            </a:lnTo>
                            <a:lnTo>
                              <a:pt x="4282" y="3578"/>
                            </a:lnTo>
                            <a:lnTo>
                              <a:pt x="4306" y="3568"/>
                            </a:lnTo>
                            <a:lnTo>
                              <a:pt x="4331" y="3557"/>
                            </a:lnTo>
                            <a:lnTo>
                              <a:pt x="4354" y="3547"/>
                            </a:lnTo>
                            <a:lnTo>
                              <a:pt x="4377" y="3534"/>
                            </a:lnTo>
                            <a:lnTo>
                              <a:pt x="4419" y="3511"/>
                            </a:lnTo>
                            <a:lnTo>
                              <a:pt x="4441" y="3497"/>
                            </a:lnTo>
                            <a:lnTo>
                              <a:pt x="4460" y="3485"/>
                            </a:lnTo>
                            <a:lnTo>
                              <a:pt x="4480" y="3471"/>
                            </a:lnTo>
                            <a:lnTo>
                              <a:pt x="4497" y="3457"/>
                            </a:lnTo>
                            <a:lnTo>
                              <a:pt x="4515" y="3443"/>
                            </a:lnTo>
                            <a:lnTo>
                              <a:pt x="4533" y="3429"/>
                            </a:lnTo>
                            <a:lnTo>
                              <a:pt x="4564" y="3397"/>
                            </a:lnTo>
                            <a:lnTo>
                              <a:pt x="4580" y="3381"/>
                            </a:lnTo>
                            <a:lnTo>
                              <a:pt x="4594" y="3365"/>
                            </a:lnTo>
                            <a:lnTo>
                              <a:pt x="4623" y="3332"/>
                            </a:lnTo>
                            <a:lnTo>
                              <a:pt x="4647" y="3298"/>
                            </a:lnTo>
                            <a:lnTo>
                              <a:pt x="4660" y="3281"/>
                            </a:lnTo>
                            <a:lnTo>
                              <a:pt x="4670" y="3263"/>
                            </a:lnTo>
                            <a:lnTo>
                              <a:pt x="4681" y="3245"/>
                            </a:lnTo>
                            <a:lnTo>
                              <a:pt x="4690" y="3226"/>
                            </a:lnTo>
                            <a:lnTo>
                              <a:pt x="4709" y="3189"/>
                            </a:lnTo>
                            <a:lnTo>
                              <a:pt x="4716" y="3170"/>
                            </a:lnTo>
                            <a:lnTo>
                              <a:pt x="4725" y="3150"/>
                            </a:lnTo>
                            <a:lnTo>
                              <a:pt x="4732" y="3131"/>
                            </a:lnTo>
                            <a:lnTo>
                              <a:pt x="4737" y="3111"/>
                            </a:lnTo>
                            <a:lnTo>
                              <a:pt x="4745" y="3092"/>
                            </a:lnTo>
                            <a:lnTo>
                              <a:pt x="4750" y="3073"/>
                            </a:lnTo>
                            <a:lnTo>
                              <a:pt x="4757" y="3048"/>
                            </a:lnTo>
                            <a:lnTo>
                              <a:pt x="4762" y="3023"/>
                            </a:lnTo>
                            <a:lnTo>
                              <a:pt x="4766" y="2999"/>
                            </a:lnTo>
                            <a:lnTo>
                              <a:pt x="4769" y="2972"/>
                            </a:lnTo>
                            <a:lnTo>
                              <a:pt x="4773" y="2948"/>
                            </a:lnTo>
                            <a:lnTo>
                              <a:pt x="4775" y="2923"/>
                            </a:lnTo>
                            <a:lnTo>
                              <a:pt x="4776" y="2898"/>
                            </a:lnTo>
                            <a:lnTo>
                              <a:pt x="4776" y="2872"/>
                            </a:lnTo>
                            <a:lnTo>
                              <a:pt x="4776" y="2847"/>
                            </a:lnTo>
                            <a:lnTo>
                              <a:pt x="4775" y="2822"/>
                            </a:lnTo>
                            <a:lnTo>
                              <a:pt x="4773" y="2798"/>
                            </a:lnTo>
                            <a:lnTo>
                              <a:pt x="4769" y="2773"/>
                            </a:lnTo>
                            <a:lnTo>
                              <a:pt x="4766" y="2747"/>
                            </a:lnTo>
                            <a:lnTo>
                              <a:pt x="4762" y="2722"/>
                            </a:lnTo>
                            <a:lnTo>
                              <a:pt x="4757" y="2697"/>
                            </a:lnTo>
                            <a:lnTo>
                              <a:pt x="4750" y="2673"/>
                            </a:lnTo>
                            <a:lnTo>
                              <a:pt x="4745" y="2648"/>
                            </a:lnTo>
                            <a:lnTo>
                              <a:pt x="4736" y="2623"/>
                            </a:lnTo>
                            <a:lnTo>
                              <a:pt x="4720" y="2574"/>
                            </a:lnTo>
                            <a:lnTo>
                              <a:pt x="4709" y="2549"/>
                            </a:lnTo>
                            <a:lnTo>
                              <a:pt x="4699" y="2527"/>
                            </a:lnTo>
                            <a:lnTo>
                              <a:pt x="4676" y="2479"/>
                            </a:lnTo>
                            <a:lnTo>
                              <a:pt x="4663" y="2454"/>
                            </a:lnTo>
                            <a:lnTo>
                              <a:pt x="4651" y="2431"/>
                            </a:lnTo>
                            <a:lnTo>
                              <a:pt x="4637" y="2408"/>
                            </a:lnTo>
                            <a:lnTo>
                              <a:pt x="4623" y="2384"/>
                            </a:lnTo>
                            <a:lnTo>
                              <a:pt x="4607" y="2361"/>
                            </a:lnTo>
                            <a:lnTo>
                              <a:pt x="4591" y="2338"/>
                            </a:lnTo>
                            <a:lnTo>
                              <a:pt x="4557" y="2294"/>
                            </a:lnTo>
                            <a:lnTo>
                              <a:pt x="4540" y="2271"/>
                            </a:lnTo>
                            <a:lnTo>
                              <a:pt x="4520" y="2250"/>
                            </a:lnTo>
                            <a:lnTo>
                              <a:pt x="4481" y="2208"/>
                            </a:lnTo>
                            <a:lnTo>
                              <a:pt x="4460" y="2186"/>
                            </a:lnTo>
                            <a:lnTo>
                              <a:pt x="4439" y="2165"/>
                            </a:lnTo>
                            <a:lnTo>
                              <a:pt x="4418" y="2144"/>
                            </a:lnTo>
                            <a:lnTo>
                              <a:pt x="4397" y="2125"/>
                            </a:lnTo>
                            <a:lnTo>
                              <a:pt x="4374" y="2105"/>
                            </a:lnTo>
                            <a:lnTo>
                              <a:pt x="4351" y="2086"/>
                            </a:lnTo>
                            <a:lnTo>
                              <a:pt x="4326" y="2067"/>
                            </a:lnTo>
                            <a:lnTo>
                              <a:pt x="4301" y="2047"/>
                            </a:lnTo>
                            <a:lnTo>
                              <a:pt x="4276" y="2030"/>
                            </a:lnTo>
                            <a:lnTo>
                              <a:pt x="4250" y="2012"/>
                            </a:lnTo>
                            <a:lnTo>
                              <a:pt x="4199" y="1977"/>
                            </a:lnTo>
                            <a:lnTo>
                              <a:pt x="4170" y="1961"/>
                            </a:lnTo>
                            <a:lnTo>
                              <a:pt x="4144" y="1945"/>
                            </a:lnTo>
                            <a:lnTo>
                              <a:pt x="4086" y="1913"/>
                            </a:lnTo>
                            <a:lnTo>
                              <a:pt x="4027" y="1883"/>
                            </a:lnTo>
                            <a:lnTo>
                              <a:pt x="3997" y="1869"/>
                            </a:lnTo>
                            <a:lnTo>
                              <a:pt x="3967" y="1855"/>
                            </a:lnTo>
                            <a:lnTo>
                              <a:pt x="3936" y="1843"/>
                            </a:lnTo>
                            <a:lnTo>
                              <a:pt x="3904" y="1831"/>
                            </a:lnTo>
                            <a:lnTo>
                              <a:pt x="3872" y="1818"/>
                            </a:lnTo>
                            <a:lnTo>
                              <a:pt x="3840" y="1806"/>
                            </a:lnTo>
                            <a:lnTo>
                              <a:pt x="3775" y="1785"/>
                            </a:lnTo>
                            <a:lnTo>
                              <a:pt x="3741" y="1774"/>
                            </a:lnTo>
                            <a:lnTo>
                              <a:pt x="3706" y="1765"/>
                            </a:lnTo>
                            <a:lnTo>
                              <a:pt x="3662" y="1755"/>
                            </a:lnTo>
                            <a:lnTo>
                              <a:pt x="3618" y="1744"/>
                            </a:lnTo>
                            <a:lnTo>
                              <a:pt x="3575" y="1735"/>
                            </a:lnTo>
                            <a:lnTo>
                              <a:pt x="3531" y="1728"/>
                            </a:lnTo>
                            <a:lnTo>
                              <a:pt x="3489" y="1721"/>
                            </a:lnTo>
                            <a:lnTo>
                              <a:pt x="3444" y="1716"/>
                            </a:lnTo>
                            <a:lnTo>
                              <a:pt x="3402" y="1713"/>
                            </a:lnTo>
                            <a:lnTo>
                              <a:pt x="3360" y="1711"/>
                            </a:lnTo>
                            <a:lnTo>
                              <a:pt x="3317" y="1709"/>
                            </a:lnTo>
                            <a:lnTo>
                              <a:pt x="3277" y="1707"/>
                            </a:lnTo>
                            <a:lnTo>
                              <a:pt x="3234" y="1709"/>
                            </a:lnTo>
                            <a:lnTo>
                              <a:pt x="3194" y="1711"/>
                            </a:lnTo>
                            <a:lnTo>
                              <a:pt x="3153" y="1713"/>
                            </a:lnTo>
                            <a:lnTo>
                              <a:pt x="3112" y="1716"/>
                            </a:lnTo>
                            <a:lnTo>
                              <a:pt x="3074" y="1721"/>
                            </a:lnTo>
                            <a:lnTo>
                              <a:pt x="3033" y="1727"/>
                            </a:lnTo>
                            <a:lnTo>
                              <a:pt x="2994" y="1734"/>
                            </a:lnTo>
                            <a:lnTo>
                              <a:pt x="2955" y="1742"/>
                            </a:lnTo>
                            <a:lnTo>
                              <a:pt x="2918" y="1751"/>
                            </a:lnTo>
                            <a:lnTo>
                              <a:pt x="2879" y="1762"/>
                            </a:lnTo>
                            <a:lnTo>
                              <a:pt x="2842" y="1772"/>
                            </a:lnTo>
                            <a:lnTo>
                              <a:pt x="2805" y="1783"/>
                            </a:lnTo>
                            <a:lnTo>
                              <a:pt x="2768" y="1795"/>
                            </a:lnTo>
                            <a:lnTo>
                              <a:pt x="2731" y="1809"/>
                            </a:lnTo>
                            <a:lnTo>
                              <a:pt x="2696" y="1824"/>
                            </a:lnTo>
                            <a:lnTo>
                              <a:pt x="2660" y="1839"/>
                            </a:lnTo>
                            <a:lnTo>
                              <a:pt x="2625" y="1855"/>
                            </a:lnTo>
                            <a:lnTo>
                              <a:pt x="2591" y="1873"/>
                            </a:lnTo>
                            <a:lnTo>
                              <a:pt x="2558" y="1890"/>
                            </a:lnTo>
                            <a:lnTo>
                              <a:pt x="2524" y="1908"/>
                            </a:lnTo>
                            <a:lnTo>
                              <a:pt x="2491" y="1927"/>
                            </a:lnTo>
                            <a:lnTo>
                              <a:pt x="2457" y="1949"/>
                            </a:lnTo>
                            <a:lnTo>
                              <a:pt x="2425" y="1968"/>
                            </a:lnTo>
                            <a:lnTo>
                              <a:pt x="2395" y="1991"/>
                            </a:lnTo>
                            <a:lnTo>
                              <a:pt x="2363" y="2012"/>
                            </a:lnTo>
                            <a:lnTo>
                              <a:pt x="2333" y="2035"/>
                            </a:lnTo>
                            <a:lnTo>
                              <a:pt x="2303" y="2060"/>
                            </a:lnTo>
                            <a:lnTo>
                              <a:pt x="2273" y="2083"/>
                            </a:lnTo>
                            <a:lnTo>
                              <a:pt x="2245" y="2109"/>
                            </a:lnTo>
                            <a:lnTo>
                              <a:pt x="2217" y="2134"/>
                            </a:lnTo>
                            <a:lnTo>
                              <a:pt x="2189" y="2160"/>
                            </a:lnTo>
                            <a:lnTo>
                              <a:pt x="2162" y="2186"/>
                            </a:lnTo>
                            <a:lnTo>
                              <a:pt x="2136" y="2215"/>
                            </a:lnTo>
                            <a:lnTo>
                              <a:pt x="2111" y="2241"/>
                            </a:lnTo>
                            <a:lnTo>
                              <a:pt x="2084" y="2269"/>
                            </a:lnTo>
                            <a:lnTo>
                              <a:pt x="2060" y="2299"/>
                            </a:lnTo>
                            <a:lnTo>
                              <a:pt x="2037" y="2329"/>
                            </a:lnTo>
                            <a:lnTo>
                              <a:pt x="2014" y="2359"/>
                            </a:lnTo>
                            <a:lnTo>
                              <a:pt x="1991" y="2389"/>
                            </a:lnTo>
                            <a:lnTo>
                              <a:pt x="1968" y="2419"/>
                            </a:lnTo>
                            <a:lnTo>
                              <a:pt x="1947" y="2451"/>
                            </a:lnTo>
                            <a:lnTo>
                              <a:pt x="1925" y="2482"/>
                            </a:lnTo>
                            <a:lnTo>
                              <a:pt x="1906" y="2514"/>
                            </a:lnTo>
                            <a:lnTo>
                              <a:pt x="1887" y="2548"/>
                            </a:lnTo>
                            <a:lnTo>
                              <a:pt x="1869" y="2581"/>
                            </a:lnTo>
                            <a:lnTo>
                              <a:pt x="1849" y="2615"/>
                            </a:lnTo>
                            <a:lnTo>
                              <a:pt x="1834" y="2648"/>
                            </a:lnTo>
                            <a:lnTo>
                              <a:pt x="1816" y="2682"/>
                            </a:lnTo>
                            <a:lnTo>
                              <a:pt x="1800" y="2715"/>
                            </a:lnTo>
                            <a:lnTo>
                              <a:pt x="1786" y="2750"/>
                            </a:lnTo>
                            <a:lnTo>
                              <a:pt x="1758" y="2821"/>
                            </a:lnTo>
                            <a:lnTo>
                              <a:pt x="1745" y="2856"/>
                            </a:lnTo>
                            <a:lnTo>
                              <a:pt x="1733" y="2891"/>
                            </a:lnTo>
                            <a:lnTo>
                              <a:pt x="1770" y="2918"/>
                            </a:lnTo>
                            <a:lnTo>
                              <a:pt x="1807" y="2944"/>
                            </a:lnTo>
                            <a:lnTo>
                              <a:pt x="1844" y="2969"/>
                            </a:lnTo>
                            <a:lnTo>
                              <a:pt x="1883" y="2995"/>
                            </a:lnTo>
                            <a:lnTo>
                              <a:pt x="1959" y="3044"/>
                            </a:lnTo>
                            <a:lnTo>
                              <a:pt x="1998" y="3069"/>
                            </a:lnTo>
                            <a:lnTo>
                              <a:pt x="2037" y="3094"/>
                            </a:lnTo>
                            <a:lnTo>
                              <a:pt x="2077" y="3118"/>
                            </a:lnTo>
                            <a:lnTo>
                              <a:pt x="2116" y="3141"/>
                            </a:lnTo>
                            <a:lnTo>
                              <a:pt x="2157" y="3164"/>
                            </a:lnTo>
                            <a:lnTo>
                              <a:pt x="2197" y="3187"/>
                            </a:lnTo>
                            <a:lnTo>
                              <a:pt x="2279" y="3233"/>
                            </a:lnTo>
                            <a:lnTo>
                              <a:pt x="2362" y="3275"/>
                            </a:lnTo>
                            <a:lnTo>
                              <a:pt x="2445" y="3318"/>
                            </a:lnTo>
                            <a:lnTo>
                              <a:pt x="2487" y="3337"/>
                            </a:lnTo>
                            <a:lnTo>
                              <a:pt x="2529" y="3356"/>
                            </a:lnTo>
                            <a:lnTo>
                              <a:pt x="2614" y="3393"/>
                            </a:lnTo>
                            <a:lnTo>
                              <a:pt x="2701" y="3429"/>
                            </a:lnTo>
                            <a:lnTo>
                              <a:pt x="2745" y="3446"/>
                            </a:lnTo>
                            <a:lnTo>
                              <a:pt x="2787" y="3462"/>
                            </a:lnTo>
                            <a:lnTo>
                              <a:pt x="2876" y="3492"/>
                            </a:lnTo>
                            <a:lnTo>
                              <a:pt x="2920" y="3506"/>
                            </a:lnTo>
                            <a:lnTo>
                              <a:pt x="2964" y="3520"/>
                            </a:lnTo>
                            <a:lnTo>
                              <a:pt x="3052" y="3545"/>
                            </a:lnTo>
                            <a:close/>
                            <a:moveTo>
                              <a:pt x="3086" y="5113"/>
                            </a:moveTo>
                            <a:lnTo>
                              <a:pt x="3137" y="5125"/>
                            </a:lnTo>
                            <a:lnTo>
                              <a:pt x="3164" y="5132"/>
                            </a:lnTo>
                            <a:lnTo>
                              <a:pt x="3192" y="5138"/>
                            </a:lnTo>
                            <a:lnTo>
                              <a:pt x="3248" y="5148"/>
                            </a:lnTo>
                            <a:lnTo>
                              <a:pt x="3307" y="5159"/>
                            </a:lnTo>
                            <a:lnTo>
                              <a:pt x="3368" y="5167"/>
                            </a:lnTo>
                            <a:lnTo>
                              <a:pt x="3432" y="5175"/>
                            </a:lnTo>
                            <a:lnTo>
                              <a:pt x="3497" y="5182"/>
                            </a:lnTo>
                            <a:lnTo>
                              <a:pt x="3565" y="5185"/>
                            </a:lnTo>
                            <a:lnTo>
                              <a:pt x="3600" y="5187"/>
                            </a:lnTo>
                            <a:lnTo>
                              <a:pt x="3635" y="5189"/>
                            </a:lnTo>
                            <a:lnTo>
                              <a:pt x="3706" y="5189"/>
                            </a:lnTo>
                            <a:lnTo>
                              <a:pt x="3780" y="5189"/>
                            </a:lnTo>
                            <a:lnTo>
                              <a:pt x="3817" y="5187"/>
                            </a:lnTo>
                            <a:lnTo>
                              <a:pt x="3856" y="5185"/>
                            </a:lnTo>
                            <a:lnTo>
                              <a:pt x="3934" y="5180"/>
                            </a:lnTo>
                            <a:lnTo>
                              <a:pt x="4013" y="5173"/>
                            </a:lnTo>
                            <a:lnTo>
                              <a:pt x="4052" y="5169"/>
                            </a:lnTo>
                            <a:lnTo>
                              <a:pt x="4093" y="5164"/>
                            </a:lnTo>
                            <a:lnTo>
                              <a:pt x="4176" y="5152"/>
                            </a:lnTo>
                            <a:lnTo>
                              <a:pt x="4261" y="5138"/>
                            </a:lnTo>
                            <a:lnTo>
                              <a:pt x="4345" y="5120"/>
                            </a:lnTo>
                            <a:lnTo>
                              <a:pt x="4388" y="5109"/>
                            </a:lnTo>
                            <a:lnTo>
                              <a:pt x="4432" y="5099"/>
                            </a:lnTo>
                            <a:lnTo>
                              <a:pt x="4476" y="5088"/>
                            </a:lnTo>
                            <a:lnTo>
                              <a:pt x="4520" y="5076"/>
                            </a:lnTo>
                            <a:lnTo>
                              <a:pt x="4609" y="5049"/>
                            </a:lnTo>
                            <a:lnTo>
                              <a:pt x="4699" y="5021"/>
                            </a:lnTo>
                            <a:lnTo>
                              <a:pt x="4745" y="5005"/>
                            </a:lnTo>
                            <a:lnTo>
                              <a:pt x="4790" y="4988"/>
                            </a:lnTo>
                            <a:lnTo>
                              <a:pt x="4882" y="4953"/>
                            </a:lnTo>
                            <a:lnTo>
                              <a:pt x="4930" y="4933"/>
                            </a:lnTo>
                            <a:lnTo>
                              <a:pt x="4976" y="4914"/>
                            </a:lnTo>
                            <a:lnTo>
                              <a:pt x="5024" y="4893"/>
                            </a:lnTo>
                            <a:lnTo>
                              <a:pt x="5071" y="4871"/>
                            </a:lnTo>
                            <a:lnTo>
                              <a:pt x="5117" y="4849"/>
                            </a:lnTo>
                            <a:lnTo>
                              <a:pt x="5165" y="4824"/>
                            </a:lnTo>
                            <a:lnTo>
                              <a:pt x="5260" y="4775"/>
                            </a:lnTo>
                            <a:lnTo>
                              <a:pt x="5357" y="4720"/>
                            </a:lnTo>
                            <a:lnTo>
                              <a:pt x="5405" y="4690"/>
                            </a:lnTo>
                            <a:lnTo>
                              <a:pt x="5455" y="4662"/>
                            </a:lnTo>
                            <a:lnTo>
                              <a:pt x="5502" y="4630"/>
                            </a:lnTo>
                            <a:lnTo>
                              <a:pt x="5552" y="4598"/>
                            </a:lnTo>
                            <a:lnTo>
                              <a:pt x="5601" y="4565"/>
                            </a:lnTo>
                            <a:lnTo>
                              <a:pt x="5649" y="4531"/>
                            </a:lnTo>
                            <a:lnTo>
                              <a:pt x="5741" y="4466"/>
                            </a:lnTo>
                            <a:lnTo>
                              <a:pt x="5833" y="4396"/>
                            </a:lnTo>
                            <a:lnTo>
                              <a:pt x="5924" y="4322"/>
                            </a:lnTo>
                            <a:lnTo>
                              <a:pt x="5970" y="4283"/>
                            </a:lnTo>
                            <a:lnTo>
                              <a:pt x="6016" y="4243"/>
                            </a:lnTo>
                            <a:lnTo>
                              <a:pt x="6062" y="4202"/>
                            </a:lnTo>
                            <a:lnTo>
                              <a:pt x="6108" y="4160"/>
                            </a:lnTo>
                            <a:lnTo>
                              <a:pt x="6156" y="4117"/>
                            </a:lnTo>
                            <a:lnTo>
                              <a:pt x="6202" y="4073"/>
                            </a:lnTo>
                            <a:lnTo>
                              <a:pt x="6248" y="4029"/>
                            </a:lnTo>
                            <a:lnTo>
                              <a:pt x="6294" y="3982"/>
                            </a:lnTo>
                            <a:lnTo>
                              <a:pt x="6340" y="3934"/>
                            </a:lnTo>
                            <a:lnTo>
                              <a:pt x="6385" y="3887"/>
                            </a:lnTo>
                            <a:lnTo>
                              <a:pt x="6431" y="3837"/>
                            </a:lnTo>
                            <a:lnTo>
                              <a:pt x="6477" y="3786"/>
                            </a:lnTo>
                            <a:lnTo>
                              <a:pt x="6523" y="3735"/>
                            </a:lnTo>
                            <a:lnTo>
                              <a:pt x="6569" y="3680"/>
                            </a:lnTo>
                            <a:lnTo>
                              <a:pt x="6615" y="3628"/>
                            </a:lnTo>
                            <a:lnTo>
                              <a:pt x="6661" y="3571"/>
                            </a:lnTo>
                            <a:lnTo>
                              <a:pt x="6707" y="3515"/>
                            </a:lnTo>
                            <a:lnTo>
                              <a:pt x="6753" y="3457"/>
                            </a:lnTo>
                            <a:lnTo>
                              <a:pt x="6843" y="3337"/>
                            </a:lnTo>
                            <a:lnTo>
                              <a:pt x="6889" y="3275"/>
                            </a:lnTo>
                            <a:lnTo>
                              <a:pt x="6933" y="3212"/>
                            </a:lnTo>
                            <a:lnTo>
                              <a:pt x="6979" y="3148"/>
                            </a:lnTo>
                            <a:lnTo>
                              <a:pt x="7023" y="3083"/>
                            </a:lnTo>
                            <a:lnTo>
                              <a:pt x="7067" y="3016"/>
                            </a:lnTo>
                            <a:lnTo>
                              <a:pt x="7113" y="2948"/>
                            </a:lnTo>
                            <a:lnTo>
                              <a:pt x="7157" y="2879"/>
                            </a:lnTo>
                            <a:lnTo>
                              <a:pt x="7202" y="2808"/>
                            </a:lnTo>
                            <a:lnTo>
                              <a:pt x="7246" y="2736"/>
                            </a:lnTo>
                            <a:lnTo>
                              <a:pt x="7288" y="2662"/>
                            </a:lnTo>
                            <a:lnTo>
                              <a:pt x="7332" y="2586"/>
                            </a:lnTo>
                            <a:lnTo>
                              <a:pt x="7376" y="2511"/>
                            </a:lnTo>
                            <a:lnTo>
                              <a:pt x="7419" y="2433"/>
                            </a:lnTo>
                            <a:lnTo>
                              <a:pt x="7463" y="2354"/>
                            </a:lnTo>
                            <a:lnTo>
                              <a:pt x="7505" y="2273"/>
                            </a:lnTo>
                            <a:lnTo>
                              <a:pt x="7548" y="2192"/>
                            </a:lnTo>
                            <a:lnTo>
                              <a:pt x="7590" y="2107"/>
                            </a:lnTo>
                            <a:lnTo>
                              <a:pt x="7633" y="2023"/>
                            </a:lnTo>
                            <a:lnTo>
                              <a:pt x="7716" y="1848"/>
                            </a:lnTo>
                            <a:lnTo>
                              <a:pt x="7758" y="1758"/>
                            </a:lnTo>
                            <a:lnTo>
                              <a:pt x="7799" y="1668"/>
                            </a:lnTo>
                            <a:lnTo>
                              <a:pt x="7839" y="1575"/>
                            </a:lnTo>
                            <a:lnTo>
                              <a:pt x="7880" y="1482"/>
                            </a:lnTo>
                            <a:lnTo>
                              <a:pt x="7920" y="1387"/>
                            </a:lnTo>
                            <a:lnTo>
                              <a:pt x="7959" y="1290"/>
                            </a:lnTo>
                            <a:lnTo>
                              <a:pt x="8000" y="1191"/>
                            </a:lnTo>
                            <a:lnTo>
                              <a:pt x="8039" y="1091"/>
                            </a:lnTo>
                            <a:lnTo>
                              <a:pt x="8078" y="988"/>
                            </a:lnTo>
                            <a:lnTo>
                              <a:pt x="8117" y="886"/>
                            </a:lnTo>
                            <a:lnTo>
                              <a:pt x="8154" y="781"/>
                            </a:lnTo>
                            <a:lnTo>
                              <a:pt x="8193" y="675"/>
                            </a:lnTo>
                            <a:lnTo>
                              <a:pt x="8230" y="566"/>
                            </a:lnTo>
                            <a:lnTo>
                              <a:pt x="8267" y="456"/>
                            </a:lnTo>
                            <a:lnTo>
                              <a:pt x="8304" y="345"/>
                            </a:lnTo>
                            <a:lnTo>
                              <a:pt x="8341" y="231"/>
                            </a:lnTo>
                            <a:lnTo>
                              <a:pt x="8376" y="116"/>
                            </a:lnTo>
                            <a:lnTo>
                              <a:pt x="8412" y="0"/>
                            </a:lnTo>
                            <a:lnTo>
                              <a:pt x="8412" y="185"/>
                            </a:lnTo>
                            <a:lnTo>
                              <a:pt x="8376" y="298"/>
                            </a:lnTo>
                            <a:lnTo>
                              <a:pt x="8341" y="407"/>
                            </a:lnTo>
                            <a:lnTo>
                              <a:pt x="8306" y="516"/>
                            </a:lnTo>
                            <a:lnTo>
                              <a:pt x="8268" y="624"/>
                            </a:lnTo>
                            <a:lnTo>
                              <a:pt x="8231" y="729"/>
                            </a:lnTo>
                            <a:lnTo>
                              <a:pt x="8194" y="833"/>
                            </a:lnTo>
                            <a:lnTo>
                              <a:pt x="8157" y="936"/>
                            </a:lnTo>
                            <a:lnTo>
                              <a:pt x="8118" y="1036"/>
                            </a:lnTo>
                            <a:lnTo>
                              <a:pt x="8079" y="1136"/>
                            </a:lnTo>
                            <a:lnTo>
                              <a:pt x="8042" y="1233"/>
                            </a:lnTo>
                            <a:lnTo>
                              <a:pt x="8003" y="1330"/>
                            </a:lnTo>
                            <a:lnTo>
                              <a:pt x="7963" y="1425"/>
                            </a:lnTo>
                            <a:lnTo>
                              <a:pt x="7924" y="1519"/>
                            </a:lnTo>
                            <a:lnTo>
                              <a:pt x="7885" y="1610"/>
                            </a:lnTo>
                            <a:lnTo>
                              <a:pt x="7845" y="1702"/>
                            </a:lnTo>
                            <a:lnTo>
                              <a:pt x="7804" y="1790"/>
                            </a:lnTo>
                            <a:lnTo>
                              <a:pt x="7763" y="1878"/>
                            </a:lnTo>
                            <a:lnTo>
                              <a:pt x="7723" y="1964"/>
                            </a:lnTo>
                            <a:lnTo>
                              <a:pt x="7682" y="2049"/>
                            </a:lnTo>
                            <a:lnTo>
                              <a:pt x="7640" y="2132"/>
                            </a:lnTo>
                            <a:lnTo>
                              <a:pt x="7557" y="2296"/>
                            </a:lnTo>
                            <a:lnTo>
                              <a:pt x="7514" y="2375"/>
                            </a:lnTo>
                            <a:lnTo>
                              <a:pt x="7472" y="2453"/>
                            </a:lnTo>
                            <a:lnTo>
                              <a:pt x="7429" y="2528"/>
                            </a:lnTo>
                            <a:lnTo>
                              <a:pt x="7387" y="2604"/>
                            </a:lnTo>
                            <a:lnTo>
                              <a:pt x="7300" y="2750"/>
                            </a:lnTo>
                            <a:lnTo>
                              <a:pt x="7258" y="2822"/>
                            </a:lnTo>
                            <a:lnTo>
                              <a:pt x="7214" y="2891"/>
                            </a:lnTo>
                            <a:lnTo>
                              <a:pt x="7127" y="3029"/>
                            </a:lnTo>
                            <a:lnTo>
                              <a:pt x="7083" y="3094"/>
                            </a:lnTo>
                            <a:lnTo>
                              <a:pt x="7039" y="3159"/>
                            </a:lnTo>
                            <a:lnTo>
                              <a:pt x="6995" y="3222"/>
                            </a:lnTo>
                            <a:lnTo>
                              <a:pt x="6949" y="3286"/>
                            </a:lnTo>
                            <a:lnTo>
                              <a:pt x="6905" y="3348"/>
                            </a:lnTo>
                            <a:lnTo>
                              <a:pt x="6861" y="3407"/>
                            </a:lnTo>
                            <a:lnTo>
                              <a:pt x="6816" y="3466"/>
                            </a:lnTo>
                            <a:lnTo>
                              <a:pt x="6771" y="3524"/>
                            </a:lnTo>
                            <a:lnTo>
                              <a:pt x="6680" y="3635"/>
                            </a:lnTo>
                            <a:lnTo>
                              <a:pt x="6636" y="3689"/>
                            </a:lnTo>
                            <a:lnTo>
                              <a:pt x="6590" y="3742"/>
                            </a:lnTo>
                            <a:lnTo>
                              <a:pt x="6544" y="3793"/>
                            </a:lnTo>
                            <a:lnTo>
                              <a:pt x="6500" y="3844"/>
                            </a:lnTo>
                            <a:lnTo>
                              <a:pt x="6454" y="3894"/>
                            </a:lnTo>
                            <a:lnTo>
                              <a:pt x="6408" y="3943"/>
                            </a:lnTo>
                            <a:lnTo>
                              <a:pt x="6363" y="3991"/>
                            </a:lnTo>
                            <a:lnTo>
                              <a:pt x="6317" y="4036"/>
                            </a:lnTo>
                            <a:lnTo>
                              <a:pt x="6272" y="4082"/>
                            </a:lnTo>
                            <a:lnTo>
                              <a:pt x="6227" y="4126"/>
                            </a:lnTo>
                            <a:lnTo>
                              <a:pt x="6181" y="4170"/>
                            </a:lnTo>
                            <a:lnTo>
                              <a:pt x="6135" y="4211"/>
                            </a:lnTo>
                            <a:lnTo>
                              <a:pt x="6089" y="4253"/>
                            </a:lnTo>
                            <a:lnTo>
                              <a:pt x="6043" y="4294"/>
                            </a:lnTo>
                            <a:lnTo>
                              <a:pt x="5997" y="4332"/>
                            </a:lnTo>
                            <a:lnTo>
                              <a:pt x="5953" y="4369"/>
                            </a:lnTo>
                            <a:lnTo>
                              <a:pt x="5907" y="4408"/>
                            </a:lnTo>
                            <a:lnTo>
                              <a:pt x="5861" y="4443"/>
                            </a:lnTo>
                            <a:lnTo>
                              <a:pt x="5769" y="4512"/>
                            </a:lnTo>
                            <a:lnTo>
                              <a:pt x="5725" y="4546"/>
                            </a:lnTo>
                            <a:lnTo>
                              <a:pt x="5679" y="4579"/>
                            </a:lnTo>
                            <a:lnTo>
                              <a:pt x="5629" y="4613"/>
                            </a:lnTo>
                            <a:lnTo>
                              <a:pt x="5580" y="4646"/>
                            </a:lnTo>
                            <a:lnTo>
                              <a:pt x="5531" y="4678"/>
                            </a:lnTo>
                            <a:lnTo>
                              <a:pt x="5481" y="4709"/>
                            </a:lnTo>
                            <a:lnTo>
                              <a:pt x="5432" y="4739"/>
                            </a:lnTo>
                            <a:lnTo>
                              <a:pt x="5382" y="4768"/>
                            </a:lnTo>
                            <a:lnTo>
                              <a:pt x="5334" y="4796"/>
                            </a:lnTo>
                            <a:lnTo>
                              <a:pt x="5285" y="4824"/>
                            </a:lnTo>
                            <a:lnTo>
                              <a:pt x="5237" y="4849"/>
                            </a:lnTo>
                            <a:lnTo>
                              <a:pt x="5188" y="4875"/>
                            </a:lnTo>
                            <a:lnTo>
                              <a:pt x="5140" y="4898"/>
                            </a:lnTo>
                            <a:lnTo>
                              <a:pt x="5092" y="4921"/>
                            </a:lnTo>
                            <a:lnTo>
                              <a:pt x="4997" y="4965"/>
                            </a:lnTo>
                            <a:lnTo>
                              <a:pt x="4949" y="4986"/>
                            </a:lnTo>
                            <a:lnTo>
                              <a:pt x="4902" y="5005"/>
                            </a:lnTo>
                            <a:lnTo>
                              <a:pt x="4856" y="5023"/>
                            </a:lnTo>
                            <a:lnTo>
                              <a:pt x="4808" y="5041"/>
                            </a:lnTo>
                            <a:lnTo>
                              <a:pt x="4716" y="5074"/>
                            </a:lnTo>
                            <a:lnTo>
                              <a:pt x="4670" y="5090"/>
                            </a:lnTo>
                            <a:lnTo>
                              <a:pt x="4624" y="5104"/>
                            </a:lnTo>
                            <a:lnTo>
                              <a:pt x="4534" y="5130"/>
                            </a:lnTo>
                            <a:lnTo>
                              <a:pt x="4488" y="5143"/>
                            </a:lnTo>
                            <a:lnTo>
                              <a:pt x="4444" y="5153"/>
                            </a:lnTo>
                            <a:lnTo>
                              <a:pt x="4400" y="5164"/>
                            </a:lnTo>
                            <a:lnTo>
                              <a:pt x="4356" y="5175"/>
                            </a:lnTo>
                            <a:lnTo>
                              <a:pt x="4312" y="5183"/>
                            </a:lnTo>
                            <a:lnTo>
                              <a:pt x="4269" y="5192"/>
                            </a:lnTo>
                            <a:lnTo>
                              <a:pt x="4227" y="5199"/>
                            </a:lnTo>
                            <a:lnTo>
                              <a:pt x="4185" y="5206"/>
                            </a:lnTo>
                            <a:lnTo>
                              <a:pt x="4142" y="5213"/>
                            </a:lnTo>
                            <a:lnTo>
                              <a:pt x="4100" y="5219"/>
                            </a:lnTo>
                            <a:lnTo>
                              <a:pt x="4059" y="5224"/>
                            </a:lnTo>
                            <a:lnTo>
                              <a:pt x="4019" y="5229"/>
                            </a:lnTo>
                            <a:lnTo>
                              <a:pt x="3978" y="5233"/>
                            </a:lnTo>
                            <a:lnTo>
                              <a:pt x="3937" y="5236"/>
                            </a:lnTo>
                            <a:lnTo>
                              <a:pt x="3858" y="5241"/>
                            </a:lnTo>
                            <a:lnTo>
                              <a:pt x="3782" y="5245"/>
                            </a:lnTo>
                            <a:lnTo>
                              <a:pt x="3706" y="5245"/>
                            </a:lnTo>
                            <a:lnTo>
                              <a:pt x="3633" y="5245"/>
                            </a:lnTo>
                            <a:lnTo>
                              <a:pt x="3596" y="5243"/>
                            </a:lnTo>
                            <a:lnTo>
                              <a:pt x="3561" y="5241"/>
                            </a:lnTo>
                            <a:lnTo>
                              <a:pt x="3492" y="5236"/>
                            </a:lnTo>
                            <a:lnTo>
                              <a:pt x="3425" y="5231"/>
                            </a:lnTo>
                            <a:lnTo>
                              <a:pt x="3360" y="5224"/>
                            </a:lnTo>
                            <a:lnTo>
                              <a:pt x="3298" y="5215"/>
                            </a:lnTo>
                            <a:lnTo>
                              <a:pt x="3238" y="5204"/>
                            </a:lnTo>
                            <a:lnTo>
                              <a:pt x="3179" y="5192"/>
                            </a:lnTo>
                            <a:lnTo>
                              <a:pt x="3125" y="5180"/>
                            </a:lnTo>
                            <a:lnTo>
                              <a:pt x="3072" y="5167"/>
                            </a:lnTo>
                            <a:lnTo>
                              <a:pt x="3012" y="5150"/>
                            </a:lnTo>
                            <a:lnTo>
                              <a:pt x="2952" y="5132"/>
                            </a:lnTo>
                            <a:lnTo>
                              <a:pt x="2895" y="5113"/>
                            </a:lnTo>
                            <a:lnTo>
                              <a:pt x="2839" y="5093"/>
                            </a:lnTo>
                            <a:lnTo>
                              <a:pt x="2810" y="5083"/>
                            </a:lnTo>
                            <a:lnTo>
                              <a:pt x="2784" y="5072"/>
                            </a:lnTo>
                            <a:lnTo>
                              <a:pt x="2729" y="5051"/>
                            </a:lnTo>
                            <a:lnTo>
                              <a:pt x="2678" y="5028"/>
                            </a:lnTo>
                            <a:lnTo>
                              <a:pt x="2627" y="5004"/>
                            </a:lnTo>
                            <a:lnTo>
                              <a:pt x="2577" y="4979"/>
                            </a:lnTo>
                            <a:lnTo>
                              <a:pt x="2529" y="4954"/>
                            </a:lnTo>
                            <a:lnTo>
                              <a:pt x="2482" y="4928"/>
                            </a:lnTo>
                            <a:lnTo>
                              <a:pt x="2438" y="4900"/>
                            </a:lnTo>
                            <a:lnTo>
                              <a:pt x="2393" y="4873"/>
                            </a:lnTo>
                            <a:lnTo>
                              <a:pt x="2349" y="4843"/>
                            </a:lnTo>
                            <a:lnTo>
                              <a:pt x="2309" y="4815"/>
                            </a:lnTo>
                            <a:lnTo>
                              <a:pt x="2268" y="4785"/>
                            </a:lnTo>
                            <a:lnTo>
                              <a:pt x="2229" y="4753"/>
                            </a:lnTo>
                            <a:lnTo>
                              <a:pt x="2192" y="4722"/>
                            </a:lnTo>
                            <a:lnTo>
                              <a:pt x="2155" y="4690"/>
                            </a:lnTo>
                            <a:lnTo>
                              <a:pt x="2121" y="4658"/>
                            </a:lnTo>
                            <a:lnTo>
                              <a:pt x="2086" y="4625"/>
                            </a:lnTo>
                            <a:lnTo>
                              <a:pt x="2054" y="4590"/>
                            </a:lnTo>
                            <a:lnTo>
                              <a:pt x="2023" y="4556"/>
                            </a:lnTo>
                            <a:lnTo>
                              <a:pt x="1992" y="4521"/>
                            </a:lnTo>
                            <a:lnTo>
                              <a:pt x="1964" y="4486"/>
                            </a:lnTo>
                            <a:lnTo>
                              <a:pt x="1936" y="4450"/>
                            </a:lnTo>
                            <a:lnTo>
                              <a:pt x="1909" y="4413"/>
                            </a:lnTo>
                            <a:lnTo>
                              <a:pt x="1883" y="4376"/>
                            </a:lnTo>
                            <a:lnTo>
                              <a:pt x="1860" y="4339"/>
                            </a:lnTo>
                            <a:lnTo>
                              <a:pt x="1835" y="4302"/>
                            </a:lnTo>
                            <a:lnTo>
                              <a:pt x="1814" y="4264"/>
                            </a:lnTo>
                            <a:lnTo>
                              <a:pt x="1793" y="4227"/>
                            </a:lnTo>
                            <a:lnTo>
                              <a:pt x="1782" y="4207"/>
                            </a:lnTo>
                            <a:lnTo>
                              <a:pt x="1773" y="4188"/>
                            </a:lnTo>
                            <a:lnTo>
                              <a:pt x="1754" y="4149"/>
                            </a:lnTo>
                            <a:lnTo>
                              <a:pt x="1736" y="4109"/>
                            </a:lnTo>
                            <a:lnTo>
                              <a:pt x="1720" y="4070"/>
                            </a:lnTo>
                            <a:lnTo>
                              <a:pt x="1705" y="4031"/>
                            </a:lnTo>
                            <a:lnTo>
                              <a:pt x="1689" y="3991"/>
                            </a:lnTo>
                            <a:lnTo>
                              <a:pt x="1676" y="3950"/>
                            </a:lnTo>
                            <a:lnTo>
                              <a:pt x="1664" y="3910"/>
                            </a:lnTo>
                            <a:lnTo>
                              <a:pt x="1652" y="3871"/>
                            </a:lnTo>
                            <a:lnTo>
                              <a:pt x="1643" y="3830"/>
                            </a:lnTo>
                            <a:lnTo>
                              <a:pt x="1632" y="3790"/>
                            </a:lnTo>
                            <a:lnTo>
                              <a:pt x="1625" y="3749"/>
                            </a:lnTo>
                            <a:lnTo>
                              <a:pt x="1616" y="3709"/>
                            </a:lnTo>
                            <a:lnTo>
                              <a:pt x="1611" y="3668"/>
                            </a:lnTo>
                            <a:lnTo>
                              <a:pt x="1606" y="3628"/>
                            </a:lnTo>
                            <a:lnTo>
                              <a:pt x="1600" y="3587"/>
                            </a:lnTo>
                            <a:lnTo>
                              <a:pt x="1597" y="3547"/>
                            </a:lnTo>
                            <a:lnTo>
                              <a:pt x="1595" y="3506"/>
                            </a:lnTo>
                            <a:lnTo>
                              <a:pt x="1593" y="3466"/>
                            </a:lnTo>
                            <a:lnTo>
                              <a:pt x="1592" y="3427"/>
                            </a:lnTo>
                            <a:lnTo>
                              <a:pt x="1593" y="3386"/>
                            </a:lnTo>
                            <a:lnTo>
                              <a:pt x="1593" y="3348"/>
                            </a:lnTo>
                            <a:lnTo>
                              <a:pt x="1595" y="3307"/>
                            </a:lnTo>
                            <a:lnTo>
                              <a:pt x="1599" y="3268"/>
                            </a:lnTo>
                            <a:lnTo>
                              <a:pt x="1602" y="3229"/>
                            </a:lnTo>
                            <a:lnTo>
                              <a:pt x="1607" y="3191"/>
                            </a:lnTo>
                            <a:lnTo>
                              <a:pt x="1613" y="3152"/>
                            </a:lnTo>
                            <a:lnTo>
                              <a:pt x="1618" y="3115"/>
                            </a:lnTo>
                            <a:lnTo>
                              <a:pt x="1625" y="3076"/>
                            </a:lnTo>
                            <a:lnTo>
                              <a:pt x="1632" y="3039"/>
                            </a:lnTo>
                            <a:lnTo>
                              <a:pt x="1641" y="3004"/>
                            </a:lnTo>
                            <a:lnTo>
                              <a:pt x="1650" y="2967"/>
                            </a:lnTo>
                            <a:lnTo>
                              <a:pt x="1659" y="2939"/>
                            </a:lnTo>
                            <a:lnTo>
                              <a:pt x="1662" y="2926"/>
                            </a:lnTo>
                            <a:lnTo>
                              <a:pt x="1667" y="2912"/>
                            </a:lnTo>
                            <a:lnTo>
                              <a:pt x="1583" y="2849"/>
                            </a:lnTo>
                            <a:lnTo>
                              <a:pt x="1540" y="2817"/>
                            </a:lnTo>
                            <a:lnTo>
                              <a:pt x="1498" y="2785"/>
                            </a:lnTo>
                            <a:lnTo>
                              <a:pt x="1457" y="2752"/>
                            </a:lnTo>
                            <a:lnTo>
                              <a:pt x="1417" y="2720"/>
                            </a:lnTo>
                            <a:lnTo>
                              <a:pt x="1378" y="2687"/>
                            </a:lnTo>
                            <a:lnTo>
                              <a:pt x="1337" y="2655"/>
                            </a:lnTo>
                            <a:lnTo>
                              <a:pt x="1261" y="2588"/>
                            </a:lnTo>
                            <a:lnTo>
                              <a:pt x="1187" y="2523"/>
                            </a:lnTo>
                            <a:lnTo>
                              <a:pt x="1115" y="2458"/>
                            </a:lnTo>
                            <a:lnTo>
                              <a:pt x="1046" y="2393"/>
                            </a:lnTo>
                            <a:lnTo>
                              <a:pt x="980" y="2327"/>
                            </a:lnTo>
                            <a:lnTo>
                              <a:pt x="917" y="2264"/>
                            </a:lnTo>
                            <a:lnTo>
                              <a:pt x="855" y="2202"/>
                            </a:lnTo>
                            <a:lnTo>
                              <a:pt x="798" y="2141"/>
                            </a:lnTo>
                            <a:lnTo>
                              <a:pt x="744" y="2081"/>
                            </a:lnTo>
                            <a:lnTo>
                              <a:pt x="692" y="2021"/>
                            </a:lnTo>
                            <a:lnTo>
                              <a:pt x="643" y="1964"/>
                            </a:lnTo>
                            <a:lnTo>
                              <a:pt x="599" y="1910"/>
                            </a:lnTo>
                            <a:lnTo>
                              <a:pt x="533" y="1829"/>
                            </a:lnTo>
                            <a:lnTo>
                              <a:pt x="465" y="1739"/>
                            </a:lnTo>
                            <a:lnTo>
                              <a:pt x="429" y="1690"/>
                            </a:lnTo>
                            <a:lnTo>
                              <a:pt x="394" y="1639"/>
                            </a:lnTo>
                            <a:lnTo>
                              <a:pt x="318" y="1533"/>
                            </a:lnTo>
                            <a:lnTo>
                              <a:pt x="240" y="1420"/>
                            </a:lnTo>
                            <a:lnTo>
                              <a:pt x="163" y="1300"/>
                            </a:lnTo>
                            <a:lnTo>
                              <a:pt x="122" y="1237"/>
                            </a:lnTo>
                            <a:lnTo>
                              <a:pt x="81" y="1173"/>
                            </a:lnTo>
                            <a:lnTo>
                              <a:pt x="0" y="1043"/>
                            </a:lnTo>
                            <a:lnTo>
                              <a:pt x="0" y="936"/>
                            </a:lnTo>
                            <a:lnTo>
                              <a:pt x="44" y="1008"/>
                            </a:lnTo>
                            <a:lnTo>
                              <a:pt x="87" y="1078"/>
                            </a:lnTo>
                            <a:lnTo>
                              <a:pt x="131" y="1147"/>
                            </a:lnTo>
                            <a:lnTo>
                              <a:pt x="173" y="1216"/>
                            </a:lnTo>
                            <a:lnTo>
                              <a:pt x="258" y="1346"/>
                            </a:lnTo>
                            <a:lnTo>
                              <a:pt x="300" y="1408"/>
                            </a:lnTo>
                            <a:lnTo>
                              <a:pt x="341" y="1469"/>
                            </a:lnTo>
                            <a:lnTo>
                              <a:pt x="420" y="1584"/>
                            </a:lnTo>
                            <a:lnTo>
                              <a:pt x="498" y="1691"/>
                            </a:lnTo>
                            <a:lnTo>
                              <a:pt x="535" y="1741"/>
                            </a:lnTo>
                            <a:lnTo>
                              <a:pt x="572" y="1788"/>
                            </a:lnTo>
                            <a:lnTo>
                              <a:pt x="608" y="1832"/>
                            </a:lnTo>
                            <a:lnTo>
                              <a:pt x="641" y="1875"/>
                            </a:lnTo>
                            <a:lnTo>
                              <a:pt x="685" y="1927"/>
                            </a:lnTo>
                            <a:lnTo>
                              <a:pt x="733" y="1984"/>
                            </a:lnTo>
                            <a:lnTo>
                              <a:pt x="783" y="2042"/>
                            </a:lnTo>
                            <a:lnTo>
                              <a:pt x="837" y="2100"/>
                            </a:lnTo>
                            <a:lnTo>
                              <a:pt x="894" y="2160"/>
                            </a:lnTo>
                            <a:lnTo>
                              <a:pt x="922" y="2192"/>
                            </a:lnTo>
                            <a:lnTo>
                              <a:pt x="952" y="2222"/>
                            </a:lnTo>
                            <a:lnTo>
                              <a:pt x="1014" y="2283"/>
                            </a:lnTo>
                            <a:lnTo>
                              <a:pt x="1079" y="2347"/>
                            </a:lnTo>
                            <a:lnTo>
                              <a:pt x="1146" y="2410"/>
                            </a:lnTo>
                            <a:lnTo>
                              <a:pt x="1217" y="2475"/>
                            </a:lnTo>
                            <a:lnTo>
                              <a:pt x="1289" y="2539"/>
                            </a:lnTo>
                            <a:lnTo>
                              <a:pt x="1364" y="2604"/>
                            </a:lnTo>
                            <a:lnTo>
                              <a:pt x="1403" y="2636"/>
                            </a:lnTo>
                            <a:lnTo>
                              <a:pt x="1441" y="2667"/>
                            </a:lnTo>
                            <a:lnTo>
                              <a:pt x="1480" y="2699"/>
                            </a:lnTo>
                            <a:lnTo>
                              <a:pt x="1521" y="2731"/>
                            </a:lnTo>
                            <a:lnTo>
                              <a:pt x="1561" y="2763"/>
                            </a:lnTo>
                            <a:lnTo>
                              <a:pt x="1602" y="2794"/>
                            </a:lnTo>
                            <a:lnTo>
                              <a:pt x="1645" y="2826"/>
                            </a:lnTo>
                            <a:lnTo>
                              <a:pt x="1685" y="2856"/>
                            </a:lnTo>
                            <a:lnTo>
                              <a:pt x="1699" y="2821"/>
                            </a:lnTo>
                            <a:lnTo>
                              <a:pt x="1712" y="2784"/>
                            </a:lnTo>
                            <a:lnTo>
                              <a:pt x="1742" y="2713"/>
                            </a:lnTo>
                            <a:lnTo>
                              <a:pt x="1758" y="2678"/>
                            </a:lnTo>
                            <a:lnTo>
                              <a:pt x="1773" y="2643"/>
                            </a:lnTo>
                            <a:lnTo>
                              <a:pt x="1791" y="2608"/>
                            </a:lnTo>
                            <a:lnTo>
                              <a:pt x="1809" y="2574"/>
                            </a:lnTo>
                            <a:lnTo>
                              <a:pt x="1826" y="2541"/>
                            </a:lnTo>
                            <a:lnTo>
                              <a:pt x="1846" y="2507"/>
                            </a:lnTo>
                            <a:lnTo>
                              <a:pt x="1887" y="2440"/>
                            </a:lnTo>
                            <a:lnTo>
                              <a:pt x="1909" y="2408"/>
                            </a:lnTo>
                            <a:lnTo>
                              <a:pt x="1931" y="2377"/>
                            </a:lnTo>
                            <a:lnTo>
                              <a:pt x="1954" y="2345"/>
                            </a:lnTo>
                            <a:lnTo>
                              <a:pt x="1977" y="2313"/>
                            </a:lnTo>
                            <a:lnTo>
                              <a:pt x="2001" y="2283"/>
                            </a:lnTo>
                            <a:lnTo>
                              <a:pt x="2026" y="2253"/>
                            </a:lnTo>
                            <a:lnTo>
                              <a:pt x="2077" y="2195"/>
                            </a:lnTo>
                            <a:lnTo>
                              <a:pt x="2104" y="2167"/>
                            </a:lnTo>
                            <a:lnTo>
                              <a:pt x="2132" y="2139"/>
                            </a:lnTo>
                            <a:lnTo>
                              <a:pt x="2159" y="2111"/>
                            </a:lnTo>
                            <a:lnTo>
                              <a:pt x="2187" y="2084"/>
                            </a:lnTo>
                            <a:lnTo>
                              <a:pt x="2217" y="2058"/>
                            </a:lnTo>
                            <a:lnTo>
                              <a:pt x="2247" y="2033"/>
                            </a:lnTo>
                            <a:lnTo>
                              <a:pt x="2277" y="2009"/>
                            </a:lnTo>
                            <a:lnTo>
                              <a:pt x="2307" y="1984"/>
                            </a:lnTo>
                            <a:lnTo>
                              <a:pt x="2339" y="1961"/>
                            </a:lnTo>
                            <a:lnTo>
                              <a:pt x="2370" y="1938"/>
                            </a:lnTo>
                            <a:lnTo>
                              <a:pt x="2402" y="1917"/>
                            </a:lnTo>
                            <a:lnTo>
                              <a:pt x="2436" y="1896"/>
                            </a:lnTo>
                            <a:lnTo>
                              <a:pt x="2469" y="1875"/>
                            </a:lnTo>
                            <a:lnTo>
                              <a:pt x="2503" y="1855"/>
                            </a:lnTo>
                            <a:lnTo>
                              <a:pt x="2538" y="1836"/>
                            </a:lnTo>
                            <a:lnTo>
                              <a:pt x="2572" y="1818"/>
                            </a:lnTo>
                            <a:lnTo>
                              <a:pt x="2609" y="1801"/>
                            </a:lnTo>
                            <a:lnTo>
                              <a:pt x="2644" y="1785"/>
                            </a:lnTo>
                            <a:lnTo>
                              <a:pt x="2680" y="1769"/>
                            </a:lnTo>
                            <a:lnTo>
                              <a:pt x="2717" y="1755"/>
                            </a:lnTo>
                            <a:lnTo>
                              <a:pt x="2756" y="1741"/>
                            </a:lnTo>
                            <a:lnTo>
                              <a:pt x="2793" y="1728"/>
                            </a:lnTo>
                            <a:lnTo>
                              <a:pt x="2832" y="1716"/>
                            </a:lnTo>
                            <a:lnTo>
                              <a:pt x="2869" y="1705"/>
                            </a:lnTo>
                            <a:lnTo>
                              <a:pt x="2909" y="1695"/>
                            </a:lnTo>
                            <a:lnTo>
                              <a:pt x="2948" y="1686"/>
                            </a:lnTo>
                            <a:lnTo>
                              <a:pt x="2989" y="1677"/>
                            </a:lnTo>
                            <a:lnTo>
                              <a:pt x="3028" y="1670"/>
                            </a:lnTo>
                            <a:lnTo>
                              <a:pt x="3068" y="1665"/>
                            </a:lnTo>
                            <a:lnTo>
                              <a:pt x="3111" y="1660"/>
                            </a:lnTo>
                            <a:lnTo>
                              <a:pt x="3151" y="1656"/>
                            </a:lnTo>
                            <a:lnTo>
                              <a:pt x="3194" y="1653"/>
                            </a:lnTo>
                            <a:lnTo>
                              <a:pt x="3236" y="1651"/>
                            </a:lnTo>
                            <a:lnTo>
                              <a:pt x="3278" y="1651"/>
                            </a:lnTo>
                            <a:lnTo>
                              <a:pt x="3321" y="1651"/>
                            </a:lnTo>
                            <a:lnTo>
                              <a:pt x="3365" y="1653"/>
                            </a:lnTo>
                            <a:lnTo>
                              <a:pt x="3407" y="1656"/>
                            </a:lnTo>
                            <a:lnTo>
                              <a:pt x="3452" y="1660"/>
                            </a:lnTo>
                            <a:lnTo>
                              <a:pt x="3496" y="1665"/>
                            </a:lnTo>
                            <a:lnTo>
                              <a:pt x="3540" y="1672"/>
                            </a:lnTo>
                            <a:lnTo>
                              <a:pt x="3586" y="1679"/>
                            </a:lnTo>
                            <a:lnTo>
                              <a:pt x="3630" y="1690"/>
                            </a:lnTo>
                            <a:lnTo>
                              <a:pt x="3676" y="1698"/>
                            </a:lnTo>
                            <a:lnTo>
                              <a:pt x="3722" y="1711"/>
                            </a:lnTo>
                            <a:lnTo>
                              <a:pt x="3755" y="1721"/>
                            </a:lnTo>
                            <a:lnTo>
                              <a:pt x="3791" y="1730"/>
                            </a:lnTo>
                            <a:lnTo>
                              <a:pt x="3824" y="1742"/>
                            </a:lnTo>
                            <a:lnTo>
                              <a:pt x="3858" y="1753"/>
                            </a:lnTo>
                            <a:lnTo>
                              <a:pt x="3891" y="1765"/>
                            </a:lnTo>
                            <a:lnTo>
                              <a:pt x="3925" y="1778"/>
                            </a:lnTo>
                            <a:lnTo>
                              <a:pt x="3957" y="1790"/>
                            </a:lnTo>
                            <a:lnTo>
                              <a:pt x="3989" y="1804"/>
                            </a:lnTo>
                            <a:lnTo>
                              <a:pt x="4052" y="1832"/>
                            </a:lnTo>
                            <a:lnTo>
                              <a:pt x="4112" y="1864"/>
                            </a:lnTo>
                            <a:lnTo>
                              <a:pt x="4142" y="1880"/>
                            </a:lnTo>
                            <a:lnTo>
                              <a:pt x="4170" y="1896"/>
                            </a:lnTo>
                            <a:lnTo>
                              <a:pt x="4199" y="1913"/>
                            </a:lnTo>
                            <a:lnTo>
                              <a:pt x="4227" y="1929"/>
                            </a:lnTo>
                            <a:lnTo>
                              <a:pt x="4282" y="1966"/>
                            </a:lnTo>
                            <a:lnTo>
                              <a:pt x="4335" y="2003"/>
                            </a:lnTo>
                            <a:lnTo>
                              <a:pt x="4359" y="2023"/>
                            </a:lnTo>
                            <a:lnTo>
                              <a:pt x="4384" y="2042"/>
                            </a:lnTo>
                            <a:lnTo>
                              <a:pt x="4409" y="2063"/>
                            </a:lnTo>
                            <a:lnTo>
                              <a:pt x="4432" y="2083"/>
                            </a:lnTo>
                            <a:lnTo>
                              <a:pt x="4455" y="2104"/>
                            </a:lnTo>
                            <a:lnTo>
                              <a:pt x="4478" y="2125"/>
                            </a:lnTo>
                            <a:lnTo>
                              <a:pt x="4520" y="2169"/>
                            </a:lnTo>
                            <a:lnTo>
                              <a:pt x="4541" y="2190"/>
                            </a:lnTo>
                            <a:lnTo>
                              <a:pt x="4561" y="2213"/>
                            </a:lnTo>
                            <a:lnTo>
                              <a:pt x="4580" y="2236"/>
                            </a:lnTo>
                            <a:lnTo>
                              <a:pt x="4600" y="2259"/>
                            </a:lnTo>
                            <a:lnTo>
                              <a:pt x="4617" y="2282"/>
                            </a:lnTo>
                            <a:lnTo>
                              <a:pt x="4635" y="2305"/>
                            </a:lnTo>
                            <a:lnTo>
                              <a:pt x="4653" y="2329"/>
                            </a:lnTo>
                            <a:lnTo>
                              <a:pt x="4660" y="2342"/>
                            </a:lnTo>
                            <a:lnTo>
                              <a:pt x="4669" y="2352"/>
                            </a:lnTo>
                            <a:lnTo>
                              <a:pt x="4683" y="2377"/>
                            </a:lnTo>
                            <a:lnTo>
                              <a:pt x="4699" y="2401"/>
                            </a:lnTo>
                            <a:lnTo>
                              <a:pt x="4713" y="2426"/>
                            </a:lnTo>
                            <a:lnTo>
                              <a:pt x="4725" y="2453"/>
                            </a:lnTo>
                            <a:lnTo>
                              <a:pt x="4737" y="2477"/>
                            </a:lnTo>
                            <a:lnTo>
                              <a:pt x="4750" y="2502"/>
                            </a:lnTo>
                            <a:lnTo>
                              <a:pt x="4771" y="2553"/>
                            </a:lnTo>
                            <a:lnTo>
                              <a:pt x="4780" y="2579"/>
                            </a:lnTo>
                            <a:lnTo>
                              <a:pt x="4789" y="2606"/>
                            </a:lnTo>
                            <a:lnTo>
                              <a:pt x="4798" y="2632"/>
                            </a:lnTo>
                            <a:lnTo>
                              <a:pt x="4805" y="2659"/>
                            </a:lnTo>
                            <a:lnTo>
                              <a:pt x="4817" y="2711"/>
                            </a:lnTo>
                            <a:lnTo>
                              <a:pt x="4822" y="2738"/>
                            </a:lnTo>
                            <a:lnTo>
                              <a:pt x="4826" y="2764"/>
                            </a:lnTo>
                            <a:lnTo>
                              <a:pt x="4829" y="2791"/>
                            </a:lnTo>
                            <a:lnTo>
                              <a:pt x="4831" y="2819"/>
                            </a:lnTo>
                            <a:lnTo>
                              <a:pt x="4833" y="2845"/>
                            </a:lnTo>
                            <a:lnTo>
                              <a:pt x="4833" y="2872"/>
                            </a:lnTo>
                            <a:lnTo>
                              <a:pt x="4833" y="2898"/>
                            </a:lnTo>
                            <a:lnTo>
                              <a:pt x="4831" y="2926"/>
                            </a:lnTo>
                            <a:lnTo>
                              <a:pt x="4829" y="2953"/>
                            </a:lnTo>
                            <a:lnTo>
                              <a:pt x="4826" y="2979"/>
                            </a:lnTo>
                            <a:lnTo>
                              <a:pt x="4822" y="3007"/>
                            </a:lnTo>
                            <a:lnTo>
                              <a:pt x="4817" y="3034"/>
                            </a:lnTo>
                            <a:lnTo>
                              <a:pt x="4812" y="3060"/>
                            </a:lnTo>
                            <a:lnTo>
                              <a:pt x="4805" y="3089"/>
                            </a:lnTo>
                            <a:lnTo>
                              <a:pt x="4792" y="3129"/>
                            </a:lnTo>
                            <a:lnTo>
                              <a:pt x="4785" y="3150"/>
                            </a:lnTo>
                            <a:lnTo>
                              <a:pt x="4778" y="3171"/>
                            </a:lnTo>
                            <a:lnTo>
                              <a:pt x="4760" y="3212"/>
                            </a:lnTo>
                            <a:lnTo>
                              <a:pt x="4741" y="3252"/>
                            </a:lnTo>
                            <a:lnTo>
                              <a:pt x="4730" y="3272"/>
                            </a:lnTo>
                            <a:lnTo>
                              <a:pt x="4718" y="3291"/>
                            </a:lnTo>
                            <a:lnTo>
                              <a:pt x="4693" y="3330"/>
                            </a:lnTo>
                            <a:lnTo>
                              <a:pt x="4667" y="3367"/>
                            </a:lnTo>
                            <a:lnTo>
                              <a:pt x="4653" y="3385"/>
                            </a:lnTo>
                            <a:lnTo>
                              <a:pt x="4637" y="3402"/>
                            </a:lnTo>
                            <a:lnTo>
                              <a:pt x="4605" y="3437"/>
                            </a:lnTo>
                            <a:lnTo>
                              <a:pt x="4589" y="3453"/>
                            </a:lnTo>
                            <a:lnTo>
                              <a:pt x="4570" y="3469"/>
                            </a:lnTo>
                            <a:lnTo>
                              <a:pt x="4552" y="3485"/>
                            </a:lnTo>
                            <a:lnTo>
                              <a:pt x="4533" y="3501"/>
                            </a:lnTo>
                            <a:lnTo>
                              <a:pt x="4513" y="3515"/>
                            </a:lnTo>
                            <a:lnTo>
                              <a:pt x="4492" y="3531"/>
                            </a:lnTo>
                            <a:lnTo>
                              <a:pt x="4471" y="3545"/>
                            </a:lnTo>
                            <a:lnTo>
                              <a:pt x="4450" y="3557"/>
                            </a:lnTo>
                            <a:lnTo>
                              <a:pt x="4427" y="3571"/>
                            </a:lnTo>
                            <a:lnTo>
                              <a:pt x="4404" y="3584"/>
                            </a:lnTo>
                            <a:lnTo>
                              <a:pt x="4379" y="3596"/>
                            </a:lnTo>
                            <a:lnTo>
                              <a:pt x="4354" y="3607"/>
                            </a:lnTo>
                            <a:lnTo>
                              <a:pt x="4328" y="3617"/>
                            </a:lnTo>
                            <a:lnTo>
                              <a:pt x="4301" y="3628"/>
                            </a:lnTo>
                            <a:lnTo>
                              <a:pt x="4275" y="3638"/>
                            </a:lnTo>
                            <a:lnTo>
                              <a:pt x="4246" y="3647"/>
                            </a:lnTo>
                            <a:lnTo>
                              <a:pt x="4218" y="3656"/>
                            </a:lnTo>
                            <a:lnTo>
                              <a:pt x="4190" y="3665"/>
                            </a:lnTo>
                            <a:lnTo>
                              <a:pt x="4128" y="3679"/>
                            </a:lnTo>
                            <a:lnTo>
                              <a:pt x="4064" y="3691"/>
                            </a:lnTo>
                            <a:lnTo>
                              <a:pt x="3997" y="3702"/>
                            </a:lnTo>
                            <a:lnTo>
                              <a:pt x="3964" y="3705"/>
                            </a:lnTo>
                            <a:lnTo>
                              <a:pt x="3927" y="3709"/>
                            </a:lnTo>
                            <a:lnTo>
                              <a:pt x="3891" y="3710"/>
                            </a:lnTo>
                            <a:lnTo>
                              <a:pt x="3854" y="3712"/>
                            </a:lnTo>
                            <a:lnTo>
                              <a:pt x="3815" y="3712"/>
                            </a:lnTo>
                            <a:lnTo>
                              <a:pt x="3777" y="3712"/>
                            </a:lnTo>
                            <a:lnTo>
                              <a:pt x="3738" y="3712"/>
                            </a:lnTo>
                            <a:lnTo>
                              <a:pt x="3697" y="3710"/>
                            </a:lnTo>
                            <a:lnTo>
                              <a:pt x="3614" y="3705"/>
                            </a:lnTo>
                            <a:lnTo>
                              <a:pt x="3570" y="3702"/>
                            </a:lnTo>
                            <a:lnTo>
                              <a:pt x="3526" y="3696"/>
                            </a:lnTo>
                            <a:lnTo>
                              <a:pt x="3482" y="3691"/>
                            </a:lnTo>
                            <a:lnTo>
                              <a:pt x="3436" y="3684"/>
                            </a:lnTo>
                            <a:lnTo>
                              <a:pt x="3390" y="3677"/>
                            </a:lnTo>
                            <a:lnTo>
                              <a:pt x="3342" y="3668"/>
                            </a:lnTo>
                            <a:lnTo>
                              <a:pt x="3294" y="3659"/>
                            </a:lnTo>
                            <a:lnTo>
                              <a:pt x="3245" y="3649"/>
                            </a:lnTo>
                            <a:lnTo>
                              <a:pt x="3194" y="3638"/>
                            </a:lnTo>
                            <a:lnTo>
                              <a:pt x="3142" y="3626"/>
                            </a:lnTo>
                            <a:lnTo>
                              <a:pt x="3091" y="3614"/>
                            </a:lnTo>
                            <a:lnTo>
                              <a:pt x="3038" y="3599"/>
                            </a:lnTo>
                            <a:lnTo>
                              <a:pt x="2992" y="3587"/>
                            </a:lnTo>
                            <a:lnTo>
                              <a:pt x="2948" y="3575"/>
                            </a:lnTo>
                            <a:lnTo>
                              <a:pt x="2904" y="3561"/>
                            </a:lnTo>
                            <a:lnTo>
                              <a:pt x="2860" y="3547"/>
                            </a:lnTo>
                            <a:lnTo>
                              <a:pt x="2816" y="3531"/>
                            </a:lnTo>
                            <a:lnTo>
                              <a:pt x="2771" y="3517"/>
                            </a:lnTo>
                            <a:lnTo>
                              <a:pt x="2729" y="3499"/>
                            </a:lnTo>
                            <a:lnTo>
                              <a:pt x="2685" y="3483"/>
                            </a:lnTo>
                            <a:lnTo>
                              <a:pt x="2643" y="3466"/>
                            </a:lnTo>
                            <a:lnTo>
                              <a:pt x="2598" y="3448"/>
                            </a:lnTo>
                            <a:lnTo>
                              <a:pt x="2556" y="3430"/>
                            </a:lnTo>
                            <a:lnTo>
                              <a:pt x="2514" y="3411"/>
                            </a:lnTo>
                            <a:lnTo>
                              <a:pt x="2429" y="3372"/>
                            </a:lnTo>
                            <a:lnTo>
                              <a:pt x="2386" y="3351"/>
                            </a:lnTo>
                            <a:lnTo>
                              <a:pt x="2346" y="3330"/>
                            </a:lnTo>
                            <a:lnTo>
                              <a:pt x="2303" y="3309"/>
                            </a:lnTo>
                            <a:lnTo>
                              <a:pt x="2263" y="3288"/>
                            </a:lnTo>
                            <a:lnTo>
                              <a:pt x="2181" y="3242"/>
                            </a:lnTo>
                            <a:lnTo>
                              <a:pt x="2100" y="3196"/>
                            </a:lnTo>
                            <a:lnTo>
                              <a:pt x="2021" y="3148"/>
                            </a:lnTo>
                            <a:lnTo>
                              <a:pt x="1982" y="3126"/>
                            </a:lnTo>
                            <a:lnTo>
                              <a:pt x="1943" y="3101"/>
                            </a:lnTo>
                            <a:lnTo>
                              <a:pt x="1865" y="3050"/>
                            </a:lnTo>
                            <a:lnTo>
                              <a:pt x="1789" y="2999"/>
                            </a:lnTo>
                            <a:lnTo>
                              <a:pt x="1715" y="2948"/>
                            </a:lnTo>
                            <a:lnTo>
                              <a:pt x="1705" y="2981"/>
                            </a:lnTo>
                            <a:lnTo>
                              <a:pt x="1696" y="3016"/>
                            </a:lnTo>
                            <a:lnTo>
                              <a:pt x="1689" y="3053"/>
                            </a:lnTo>
                            <a:lnTo>
                              <a:pt x="1680" y="3089"/>
                            </a:lnTo>
                            <a:lnTo>
                              <a:pt x="1675" y="3126"/>
                            </a:lnTo>
                            <a:lnTo>
                              <a:pt x="1667" y="3163"/>
                            </a:lnTo>
                            <a:lnTo>
                              <a:pt x="1662" y="3200"/>
                            </a:lnTo>
                            <a:lnTo>
                              <a:pt x="1659" y="3237"/>
                            </a:lnTo>
                            <a:lnTo>
                              <a:pt x="1655" y="3274"/>
                            </a:lnTo>
                            <a:lnTo>
                              <a:pt x="1652" y="3312"/>
                            </a:lnTo>
                            <a:lnTo>
                              <a:pt x="1650" y="3349"/>
                            </a:lnTo>
                            <a:lnTo>
                              <a:pt x="1648" y="3388"/>
                            </a:lnTo>
                            <a:lnTo>
                              <a:pt x="1648" y="3427"/>
                            </a:lnTo>
                            <a:lnTo>
                              <a:pt x="1650" y="3466"/>
                            </a:lnTo>
                            <a:lnTo>
                              <a:pt x="1652" y="3504"/>
                            </a:lnTo>
                            <a:lnTo>
                              <a:pt x="1653" y="3543"/>
                            </a:lnTo>
                            <a:lnTo>
                              <a:pt x="1657" y="3582"/>
                            </a:lnTo>
                            <a:lnTo>
                              <a:pt x="1666" y="3661"/>
                            </a:lnTo>
                            <a:lnTo>
                              <a:pt x="1673" y="3700"/>
                            </a:lnTo>
                            <a:lnTo>
                              <a:pt x="1680" y="3739"/>
                            </a:lnTo>
                            <a:lnTo>
                              <a:pt x="1687" y="3777"/>
                            </a:lnTo>
                            <a:lnTo>
                              <a:pt x="1696" y="3816"/>
                            </a:lnTo>
                            <a:lnTo>
                              <a:pt x="1706" y="3857"/>
                            </a:lnTo>
                            <a:lnTo>
                              <a:pt x="1717" y="3895"/>
                            </a:lnTo>
                            <a:lnTo>
                              <a:pt x="1729" y="3934"/>
                            </a:lnTo>
                            <a:lnTo>
                              <a:pt x="1742" y="3973"/>
                            </a:lnTo>
                            <a:lnTo>
                              <a:pt x="1756" y="4010"/>
                            </a:lnTo>
                            <a:lnTo>
                              <a:pt x="1772" y="4049"/>
                            </a:lnTo>
                            <a:lnTo>
                              <a:pt x="1788" y="4087"/>
                            </a:lnTo>
                            <a:lnTo>
                              <a:pt x="1805" y="4124"/>
                            </a:lnTo>
                            <a:lnTo>
                              <a:pt x="1823" y="4163"/>
                            </a:lnTo>
                            <a:lnTo>
                              <a:pt x="1842" y="4200"/>
                            </a:lnTo>
                            <a:lnTo>
                              <a:pt x="1862" y="4237"/>
                            </a:lnTo>
                            <a:lnTo>
                              <a:pt x="1883" y="4274"/>
                            </a:lnTo>
                            <a:lnTo>
                              <a:pt x="1895" y="4292"/>
                            </a:lnTo>
                            <a:lnTo>
                              <a:pt x="1906" y="4309"/>
                            </a:lnTo>
                            <a:lnTo>
                              <a:pt x="1929" y="4346"/>
                            </a:lnTo>
                            <a:lnTo>
                              <a:pt x="1954" y="4382"/>
                            </a:lnTo>
                            <a:lnTo>
                              <a:pt x="1980" y="4417"/>
                            </a:lnTo>
                            <a:lnTo>
                              <a:pt x="2007" y="4452"/>
                            </a:lnTo>
                            <a:lnTo>
                              <a:pt x="2035" y="4486"/>
                            </a:lnTo>
                            <a:lnTo>
                              <a:pt x="2063" y="4519"/>
                            </a:lnTo>
                            <a:lnTo>
                              <a:pt x="2095" y="4553"/>
                            </a:lnTo>
                            <a:lnTo>
                              <a:pt x="2111" y="4568"/>
                            </a:lnTo>
                            <a:lnTo>
                              <a:pt x="2127" y="4586"/>
                            </a:lnTo>
                            <a:lnTo>
                              <a:pt x="2159" y="4618"/>
                            </a:lnTo>
                            <a:lnTo>
                              <a:pt x="2192" y="4650"/>
                            </a:lnTo>
                            <a:lnTo>
                              <a:pt x="2227" y="4679"/>
                            </a:lnTo>
                            <a:lnTo>
                              <a:pt x="2265" y="4711"/>
                            </a:lnTo>
                            <a:lnTo>
                              <a:pt x="2302" y="4741"/>
                            </a:lnTo>
                            <a:lnTo>
                              <a:pt x="2342" y="4769"/>
                            </a:lnTo>
                            <a:lnTo>
                              <a:pt x="2381" y="4797"/>
                            </a:lnTo>
                            <a:lnTo>
                              <a:pt x="2423" y="4826"/>
                            </a:lnTo>
                            <a:lnTo>
                              <a:pt x="2466" y="4852"/>
                            </a:lnTo>
                            <a:lnTo>
                              <a:pt x="2510" y="4879"/>
                            </a:lnTo>
                            <a:lnTo>
                              <a:pt x="2556" y="4905"/>
                            </a:lnTo>
                            <a:lnTo>
                              <a:pt x="2604" y="4930"/>
                            </a:lnTo>
                            <a:lnTo>
                              <a:pt x="2651" y="4953"/>
                            </a:lnTo>
                            <a:lnTo>
                              <a:pt x="2701" y="4977"/>
                            </a:lnTo>
                            <a:lnTo>
                              <a:pt x="2752" y="4998"/>
                            </a:lnTo>
                            <a:lnTo>
                              <a:pt x="2777" y="5009"/>
                            </a:lnTo>
                            <a:lnTo>
                              <a:pt x="2803" y="5019"/>
                            </a:lnTo>
                            <a:lnTo>
                              <a:pt x="2858" y="5041"/>
                            </a:lnTo>
                            <a:lnTo>
                              <a:pt x="2913" y="5060"/>
                            </a:lnTo>
                            <a:lnTo>
                              <a:pt x="2969" y="5078"/>
                            </a:lnTo>
                            <a:lnTo>
                              <a:pt x="3028" y="5095"/>
                            </a:lnTo>
                            <a:lnTo>
                              <a:pt x="3086" y="5113"/>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049478DF" id="Freeform 6" o:spid="_x0000_s1026" style="position:absolute;margin-left:0;margin-top:340.2pt;width:595.3pt;height:371.05pt;z-index:-251653120;visibility:visible;mso-wrap-style:square;mso-width-percent:0;mso-height-percent:0;mso-wrap-distance-left:9pt;mso-wrap-distance-top:0;mso-wrap-distance-right:9pt;mso-wrap-distance-bottom:0;mso-position-horizontal:center;mso-position-horizontal-relative:text;mso-position-vertical:absolute;mso-position-vertical-relative:page;mso-width-percent:0;mso-height-percent:0;mso-width-relative:margin;mso-height-relative:margin;v-text-anchor:top" coordsize="8412,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" path="m3052,3545r105,26l3206,3584r49,10l3305,3603r48,11l3399,3621r45,7l3533,3640r42,5l3618,3649r42,3l3699,3654r40,2l3778,3658r37,l3852,3656r36,-2l3923,3652r34,-1l3990,3647r34,-5l4056,3638r30,-5l4117,3626r57,-14l4202,3605r28,-9l4255,3587r27,-9l4306,3568r25,-11l4354,3547r23,-13l4419,3511r22,-14l4460,3485r20,-14l4497,3457r18,-14l4533,3429r31,-32l4580,3381r14,-16l4623,3332r24,-34l4660,3281r10,-18l4681,3245r9,-19l4709,3189r7,-19l4725,3150r7,-19l4737,3111r8,-19l4750,3073r7,-25l4762,3023r4,-24l4769,2972r4,-24l4775,2923r1,-25l4776,2872r,-25l4775,2822r-2,-24l4769,2773r-3,-26l4762,2722r-5,-25l4750,2673r-5,-25l4736,2623r-16,-49l4709,2549r-10,-22l4676,2479r-13,-25l4651,2431r-14,-23l4623,2384r-16,-23l4591,2338r-34,-44l4540,2271r-20,-21l4481,2208r-21,-22l4439,2165r-21,-21l4397,2125r-23,-20l4351,2086r-25,-19l4301,2047r-25,-17l4250,2012r-51,-35l4170,1961r-26,-16l4086,1913r-59,-30l3997,1869r-30,-14l3936,1843r-32,-12l3872,1818r-32,-12l3775,1785r-34,-11l3706,1765r-44,-10l3618,1744r-43,-9l3531,1728r-42,-7l3444,1716r-42,-3l3360,1711r-43,-2l3277,1707r-43,2l3194,1711r-41,2l3112,1716r-38,5l3033,1727r-39,7l2955,1742r-37,9l2879,1762r-37,10l2805,1783r-37,12l2731,1809r-35,15l2660,1839r-35,16l2591,1873r-33,17l2524,1908r-33,19l2457,1949r-32,19l2395,1991r-32,21l2333,2035r-30,25l2273,2083r-28,26l2217,2134r-28,26l2162,2186r-26,29l2111,2241r-27,28l2060,2299r-23,30l2014,2359r-23,30l1968,2419r-21,32l1925,2482r-19,32l1887,2548r-18,33l1849,2615r-15,33l1816,2682r-16,33l1786,2750r-28,71l1745,2856r-12,35l1770,2918r37,26l1844,2969r39,26l1959,3044r39,25l2037,3094r40,24l2116,3141r41,23l2197,3187r82,46l2362,3275r83,43l2487,3337r42,19l2614,3393r87,36l2745,3446r42,16l2876,3492r44,14l2964,3520r88,25xm3086,5113r51,12l3164,5132r28,6l3248,5148r59,11l3368,5167r64,8l3497,5182r68,3l3600,5187r35,2l3706,5189r74,l3817,5187r39,-2l3934,5180r79,-7l4052,5169r41,-5l4176,5152r85,-14l4345,5120r43,-11l4432,5099r44,-11l4520,5076r89,-27l4699,5021r46,-16l4790,4988r92,-35l4930,4933r46,-19l5024,4893r47,-22l5117,4849r48,-25l5260,4775r97,-55l5405,4690r50,-28l5502,4630r50,-32l5601,4565r48,-34l5741,4466r92,-70l5924,4322r46,-39l6016,4243r46,-41l6108,4160r48,-43l6202,4073r46,-44l6294,3982r46,-48l6385,3887r46,-50l6477,3786r46,-51l6569,3680r46,-52l6661,3571r46,-56l6753,3457r90,-120l6889,3275r44,-63l6979,3148r44,-65l7067,3016r46,-68l7157,2879r45,-71l7246,2736r42,-74l7332,2586r44,-75l7419,2433r44,-79l7505,2273r43,-81l7590,2107r43,-84l7716,1848r42,-90l7799,1668r40,-93l7880,1482r40,-95l7959,1290r41,-99l8039,1091r39,-103l8117,886r37,-105l8193,675r37,-109l8267,456r37,-111l8341,231r35,-115l8412,r,185l8376,298r-35,109l8306,516r-38,108l8231,729r-37,104l8157,936r-39,100l8079,1136r-37,97l8003,1330r-40,95l7924,1519r-39,91l7845,1702r-41,88l7763,1878r-40,86l7682,2049r-42,83l7557,2296r-43,79l7472,2453r-43,75l7387,2604r-87,146l7258,2822r-44,69l7127,3029r-44,65l7039,3159r-44,63l6949,3286r-44,62l6861,3407r-45,59l6771,3524r-91,111l6636,3689r-46,53l6544,3793r-44,51l6454,3894r-46,49l6363,3991r-46,45l6272,4082r-45,44l6181,4170r-46,41l6089,4253r-46,41l5997,4332r-44,37l5907,4408r-46,35l5769,4512r-44,34l5679,4579r-50,34l5580,4646r-49,32l5481,4709r-49,30l5382,4768r-48,28l5285,4824r-48,25l5188,4875r-48,23l5092,4921r-95,44l4949,4986r-47,19l4856,5023r-48,18l4716,5074r-46,16l4624,5104r-90,26l4488,5143r-44,10l4400,5164r-44,11l4312,5183r-43,9l4227,5199r-42,7l4142,5213r-42,6l4059,5224r-40,5l3978,5233r-41,3l3858,5241r-76,4l3706,5245r-73,l3596,5243r-35,-2l3492,5236r-67,-5l3360,5224r-62,-9l3238,5204r-59,-12l3125,5180r-53,-13l3012,5150r-60,-18l2895,5113r-56,-20l2810,5083r-26,-11l2729,5051r-51,-23l2627,5004r-50,-25l2529,4954r-47,-26l2438,4900r-45,-27l2349,4843r-40,-28l2268,4785r-39,-32l2192,4722r-37,-32l2121,4658r-35,-33l2054,4590r-31,-34l1992,4521r-28,-35l1936,4450r-27,-37l1883,4376r-23,-37l1835,4302r-21,-38l1793,4227r-11,-20l1773,4188r-19,-39l1736,4109r-16,-39l1705,4031r-16,-40l1676,3950r-12,-40l1652,3871r-9,-41l1632,3790r-7,-41l1616,3709r-5,-41l1606,3628r-6,-41l1597,3547r-2,-41l1593,3466r-1,-39l1593,3386r,-38l1595,3307r4,-39l1602,3229r5,-38l1613,3152r5,-37l1625,3076r7,-37l1641,3004r9,-37l1659,2939r3,-13l1667,2912r-84,-63l1540,2817r-42,-32l1457,2752r-40,-32l1378,2687r-41,-32l1261,2588r-74,-65l1115,2458r-69,-65l980,2327r-63,-63l855,2202r-57,-61l744,2081r-52,-60l643,1964r-44,-54l533,1829r-68,-90l429,1690r-35,-51l318,1533,240,1420,163,1300r-41,-63l81,1173,,1043,,936r44,72l87,1078r44,69l173,1216r85,130l300,1408r41,61l420,1584r78,107l535,1741r37,47l608,1832r33,43l685,1927r48,57l783,2042r54,58l894,2160r28,32l952,2222r62,61l1079,2347r67,63l1217,2475r72,64l1364,2604r39,32l1441,2667r39,32l1521,2731r40,32l1602,2794r43,32l1685,2856r14,-35l1712,2784r30,-71l1758,2678r15,-35l1791,2608r18,-34l1826,2541r20,-34l1887,2440r22,-32l1931,2377r23,-32l1977,2313r24,-30l2026,2253r51,-58l2104,2167r28,-28l2159,2111r28,-27l2217,2058r30,-25l2277,2009r30,-25l2339,1961r31,-23l2402,1917r34,-21l2469,1875r34,-20l2538,1836r34,-18l2609,1801r35,-16l2680,1769r37,-14l2756,1741r37,-13l2832,1716r37,-11l2909,1695r39,-9l2989,1677r39,-7l3068,1665r43,-5l3151,1656r43,-3l3236,1651r42,l3321,1651r44,2l3407,1656r45,4l3496,1665r44,7l3586,1679r44,11l3676,1698r46,13l3755,1721r36,9l3824,1742r34,11l3891,1765r34,13l3957,1790r32,14l4052,1832r60,32l4142,1880r28,16l4199,1913r28,16l4282,1966r53,37l4359,2023r25,19l4409,2063r23,20l4455,2104r23,21l4520,2169r21,21l4561,2213r19,23l4600,2259r17,23l4635,2305r18,24l4660,2342r9,10l4683,2377r16,24l4713,2426r12,27l4737,2477r13,25l4771,2553r9,26l4789,2606r9,26l4805,2659r12,52l4822,2738r4,26l4829,2791r2,28l4833,2845r,27l4833,2898r-2,28l4829,2953r-3,26l4822,3007r-5,27l4812,3060r-7,29l4792,3129r-7,21l4778,3171r-18,41l4741,3252r-11,20l4718,3291r-25,39l4667,3367r-14,18l4637,3402r-32,35l4589,3453r-19,16l4552,3485r-19,16l4513,3515r-21,16l4471,3545r-21,12l4427,3571r-23,13l4379,3596r-25,11l4328,3617r-27,11l4275,3638r-29,9l4218,3656r-28,9l4128,3679r-64,12l3997,3702r-33,3l3927,3709r-36,1l3854,3712r-39,l3777,3712r-39,l3697,3710r-83,-5l3570,3702r-44,-6l3482,3691r-46,-7l3390,3677r-48,-9l3294,3659r-49,-10l3194,3638r-52,-12l3091,3614r-53,-15l2992,3587r-44,-12l2904,3561r-44,-14l2816,3531r-45,-14l2729,3499r-44,-16l2643,3466r-45,-18l2556,3430r-42,-19l2429,3372r-43,-21l2346,3330r-43,-21l2263,3288r-82,-46l2100,3196r-79,-48l1982,3126r-39,-25l1865,3050r-76,-51l1715,2948r-10,33l1696,3016r-7,37l1680,3089r-5,37l1667,3163r-5,37l1659,3237r-4,37l1652,3312r-2,37l1648,3388r,39l1650,3466r2,38l1653,3543r4,39l1666,3661r7,39l1680,3739r7,38l1696,3816r10,41l1717,3895r12,39l1742,3973r14,37l1772,4049r16,38l1805,4124r18,39l1842,4200r20,37l1883,4274r12,18l1906,4309r23,37l1954,4382r26,35l2007,4452r28,34l2063,4519r32,34l2111,4568r16,18l2159,4618r33,32l2227,4679r38,32l2302,4741r40,28l2381,4797r42,29l2466,4852r44,27l2556,4905r48,25l2651,4953r50,24l2752,4998r25,11l2803,5019r55,22l2913,5060r56,18l3028,5095r58,18xe" fillcolor="#f04800 [3204]" stroked="f">
              <v:path arrowok="t" o:connecttype="custom" o:connectlocs="3324351,3282957;3751241,3245222;4041526,3105961;4238345,2848104;4292268,2580365;4223067,2270397;3989401,1945157;3619130,1691792;3173367,1552531;2690756,1557922;2268359,1714253;1919658,1990079;1661726,2349462;1795635,2757360;2466976,3096078;3084394,4649508;3753039,4628844;4472011,4415011;5159529,4012503;5779643,3447374;6351227,2709742;6859900,1817576;7363181,606458;7364080,748414;6903937,1840936;6286519,2894824;5718531,3585737;5145150,4084379;4576262,4421300;3914807,4649508;3330642,4712400;2653010,4610875;2111084,4351221;1715649,3964885;1506248,3548900;1430756,3079008;1490970,2640561;940057,2150004;285792,1377333;306462,1319831;855578,1996369;1478388,2539036;1735421,2135629;2073338,1782536;2476862,1564211;2945991,1483350;3436690,1565110;3895934,1799607;4165549,2070940;4312040,2364735;4333609,2701656;4181726,3041272;3935478,3230847;3496904,3333271;2960371,3287449;2413053,3129321;1781255,2808572;1487375,2941544;1524223,3428507;1703067,3856172;2001441,4203874;2495735,4500364" o:connectangles="0,0,0,0,0,0,0,0,0,0,0,0,0,0,0,0,0,0,0,0,0,0,0,0,0,0,0,0,0,0,0,0,0,0,0,0,0,0,0,0,0,0,0,0,0,0,0,0,0,0,0,0,0,0,0,0,0,0,0,0,0,0"/>
              <o:lock v:ext="edit" aspectratio="t" verticies="t"/>
              <w10:wrap anchory="page"/>
              <w10:anchorlock/>
            </v:shape>
          </w:pict>
        </mc:Fallback>
      </mc:AlternateContent>
    </w:r>
    <w:r w:rsidRPr="0002741A">
      <w:rPr>
        <w:noProof/>
        <w:color w:val="FFFFFF" w:themeColor="background1"/>
      </w:rPr>
      <mc:AlternateContent>
        <mc:Choice Requires="wps">
          <w:drawing>
            <wp:anchor distT="0" distB="0" distL="114300" distR="114300" simplePos="0" relativeHeight="251661312" behindDoc="0" locked="1" layoutInCell="1" allowOverlap="1" wp14:anchorId="722E1A76" wp14:editId="6DBA0412">
              <wp:simplePos x="0" y="0"/>
              <wp:positionH relativeFrom="page">
                <wp:posOffset>720090</wp:posOffset>
              </wp:positionH>
              <wp:positionV relativeFrom="page">
                <wp:posOffset>540385</wp:posOffset>
              </wp:positionV>
              <wp:extent cx="1353600" cy="432000"/>
              <wp:effectExtent l="0" t="0" r="0" b="6350"/>
              <wp:wrapNone/>
              <wp:docPr id="1517759700" name="Freeform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53600" cy="432000"/>
                      </a:xfrm>
                      <a:custGeom>
                        <a:avLst/>
                        <a:gdLst>
                          <a:gd name="T0" fmla="*/ 3866 w 4177"/>
                          <a:gd name="T1" fmla="*/ 935 h 1335"/>
                          <a:gd name="T2" fmla="*/ 3993 w 4177"/>
                          <a:gd name="T3" fmla="*/ 909 h 1335"/>
                          <a:gd name="T4" fmla="*/ 4168 w 4177"/>
                          <a:gd name="T5" fmla="*/ 1002 h 1335"/>
                          <a:gd name="T6" fmla="*/ 805 w 4177"/>
                          <a:gd name="T7" fmla="*/ 972 h 1335"/>
                          <a:gd name="T8" fmla="*/ 459 w 4177"/>
                          <a:gd name="T9" fmla="*/ 1027 h 1335"/>
                          <a:gd name="T10" fmla="*/ 222 w 4177"/>
                          <a:gd name="T11" fmla="*/ 842 h 1335"/>
                          <a:gd name="T12" fmla="*/ 121 w 4177"/>
                          <a:gd name="T13" fmla="*/ 534 h 1335"/>
                          <a:gd name="T14" fmla="*/ 371 w 4177"/>
                          <a:gd name="T15" fmla="*/ 310 h 1335"/>
                          <a:gd name="T16" fmla="*/ 660 w 4177"/>
                          <a:gd name="T17" fmla="*/ 278 h 1335"/>
                          <a:gd name="T18" fmla="*/ 853 w 4177"/>
                          <a:gd name="T19" fmla="*/ 421 h 1335"/>
                          <a:gd name="T20" fmla="*/ 860 w 4177"/>
                          <a:gd name="T21" fmla="*/ 616 h 1335"/>
                          <a:gd name="T22" fmla="*/ 671 w 4177"/>
                          <a:gd name="T23" fmla="*/ 743 h 1335"/>
                          <a:gd name="T24" fmla="*/ 309 w 4177"/>
                          <a:gd name="T25" fmla="*/ 750 h 1335"/>
                          <a:gd name="T26" fmla="*/ 538 w 4177"/>
                          <a:gd name="T27" fmla="*/ 926 h 1335"/>
                          <a:gd name="T28" fmla="*/ 777 w 4177"/>
                          <a:gd name="T29" fmla="*/ 849 h 1335"/>
                          <a:gd name="T30" fmla="*/ 335 w 4177"/>
                          <a:gd name="T31" fmla="*/ 500 h 1335"/>
                          <a:gd name="T32" fmla="*/ 616 w 4177"/>
                          <a:gd name="T33" fmla="*/ 639 h 1335"/>
                          <a:gd name="T34" fmla="*/ 761 w 4177"/>
                          <a:gd name="T35" fmla="*/ 509 h 1335"/>
                          <a:gd name="T36" fmla="*/ 591 w 4177"/>
                          <a:gd name="T37" fmla="*/ 379 h 1335"/>
                          <a:gd name="T38" fmla="*/ 1664 w 4177"/>
                          <a:gd name="T39" fmla="*/ 352 h 1335"/>
                          <a:gd name="T40" fmla="*/ 1787 w 4177"/>
                          <a:gd name="T41" fmla="*/ 625 h 1335"/>
                          <a:gd name="T42" fmla="*/ 1685 w 4177"/>
                          <a:gd name="T43" fmla="*/ 928 h 1335"/>
                          <a:gd name="T44" fmla="*/ 1402 w 4177"/>
                          <a:gd name="T45" fmla="*/ 1039 h 1335"/>
                          <a:gd name="T46" fmla="*/ 1151 w 4177"/>
                          <a:gd name="T47" fmla="*/ 893 h 1335"/>
                          <a:gd name="T48" fmla="*/ 1026 w 4177"/>
                          <a:gd name="T49" fmla="*/ 694 h 1335"/>
                          <a:gd name="T50" fmla="*/ 1137 w 4177"/>
                          <a:gd name="T51" fmla="*/ 423 h 1335"/>
                          <a:gd name="T52" fmla="*/ 1429 w 4177"/>
                          <a:gd name="T53" fmla="*/ 264 h 1335"/>
                          <a:gd name="T54" fmla="*/ 1605 w 4177"/>
                          <a:gd name="T55" fmla="*/ 842 h 1335"/>
                          <a:gd name="T56" fmla="*/ 1655 w 4177"/>
                          <a:gd name="T57" fmla="*/ 539 h 1335"/>
                          <a:gd name="T58" fmla="*/ 1439 w 4177"/>
                          <a:gd name="T59" fmla="*/ 379 h 1335"/>
                          <a:gd name="T60" fmla="*/ 1203 w 4177"/>
                          <a:gd name="T61" fmla="*/ 518 h 1335"/>
                          <a:gd name="T62" fmla="*/ 1247 w 4177"/>
                          <a:gd name="T63" fmla="*/ 844 h 1335"/>
                          <a:gd name="T64" fmla="*/ 1999 w 4177"/>
                          <a:gd name="T65" fmla="*/ 7 h 1335"/>
                          <a:gd name="T66" fmla="*/ 2033 w 4177"/>
                          <a:gd name="T67" fmla="*/ 139 h 1335"/>
                          <a:gd name="T68" fmla="*/ 1907 w 4177"/>
                          <a:gd name="T69" fmla="*/ 144 h 1335"/>
                          <a:gd name="T70" fmla="*/ 1914 w 4177"/>
                          <a:gd name="T71" fmla="*/ 19 h 1335"/>
                          <a:gd name="T72" fmla="*/ 2859 w 4177"/>
                          <a:gd name="T73" fmla="*/ 810 h 1335"/>
                          <a:gd name="T74" fmla="*/ 2669 w 4177"/>
                          <a:gd name="T75" fmla="*/ 1013 h 1335"/>
                          <a:gd name="T76" fmla="*/ 2370 w 4177"/>
                          <a:gd name="T77" fmla="*/ 1011 h 1335"/>
                          <a:gd name="T78" fmla="*/ 2185 w 4177"/>
                          <a:gd name="T79" fmla="*/ 833 h 1335"/>
                          <a:gd name="T80" fmla="*/ 2172 w 4177"/>
                          <a:gd name="T81" fmla="*/ 518 h 1335"/>
                          <a:gd name="T82" fmla="*/ 2395 w 4177"/>
                          <a:gd name="T83" fmla="*/ 283 h 1335"/>
                          <a:gd name="T84" fmla="*/ 2699 w 4177"/>
                          <a:gd name="T85" fmla="*/ 308 h 1335"/>
                          <a:gd name="T86" fmla="*/ 2711 w 4177"/>
                          <a:gd name="T87" fmla="*/ 465 h 1335"/>
                          <a:gd name="T88" fmla="*/ 2451 w 4177"/>
                          <a:gd name="T89" fmla="*/ 386 h 1335"/>
                          <a:gd name="T90" fmla="*/ 2289 w 4177"/>
                          <a:gd name="T91" fmla="*/ 539 h 1335"/>
                          <a:gd name="T92" fmla="*/ 2322 w 4177"/>
                          <a:gd name="T93" fmla="*/ 837 h 1335"/>
                          <a:gd name="T94" fmla="*/ 2594 w 4177"/>
                          <a:gd name="T95" fmla="*/ 918 h 1335"/>
                          <a:gd name="T96" fmla="*/ 3709 w 4177"/>
                          <a:gd name="T97" fmla="*/ 333 h 1335"/>
                          <a:gd name="T98" fmla="*/ 3709 w 4177"/>
                          <a:gd name="T99" fmla="*/ 1023 h 1335"/>
                          <a:gd name="T100" fmla="*/ 3345 w 4177"/>
                          <a:gd name="T101" fmla="*/ 1034 h 1335"/>
                          <a:gd name="T102" fmla="*/ 3059 w 4177"/>
                          <a:gd name="T103" fmla="*/ 963 h 1335"/>
                          <a:gd name="T104" fmla="*/ 2928 w 4177"/>
                          <a:gd name="T105" fmla="*/ 711 h 1335"/>
                          <a:gd name="T106" fmla="*/ 2995 w 4177"/>
                          <a:gd name="T107" fmla="*/ 416 h 1335"/>
                          <a:gd name="T108" fmla="*/ 3221 w 4177"/>
                          <a:gd name="T109" fmla="*/ 268 h 1335"/>
                          <a:gd name="T110" fmla="*/ 3502 w 4177"/>
                          <a:gd name="T111" fmla="*/ 349 h 1335"/>
                          <a:gd name="T112" fmla="*/ 3382 w 4177"/>
                          <a:gd name="T113" fmla="*/ 900 h 1335"/>
                          <a:gd name="T114" fmla="*/ 3550 w 4177"/>
                          <a:gd name="T115" fmla="*/ 690 h 1335"/>
                          <a:gd name="T116" fmla="*/ 3405 w 4177"/>
                          <a:gd name="T117" fmla="*/ 414 h 1335"/>
                          <a:gd name="T118" fmla="*/ 3163 w 4177"/>
                          <a:gd name="T119" fmla="*/ 412 h 1335"/>
                          <a:gd name="T120" fmla="*/ 3041 w 4177"/>
                          <a:gd name="T121" fmla="*/ 692 h 1335"/>
                          <a:gd name="T122" fmla="*/ 3161 w 4177"/>
                          <a:gd name="T123" fmla="*/ 895 h 13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4177" h="1335">
                            <a:moveTo>
                              <a:pt x="4036" y="1041"/>
                            </a:moveTo>
                            <a:lnTo>
                              <a:pt x="4015" y="1039"/>
                            </a:lnTo>
                            <a:lnTo>
                              <a:pt x="4004" y="1039"/>
                            </a:lnTo>
                            <a:lnTo>
                              <a:pt x="3993" y="1037"/>
                            </a:lnTo>
                            <a:lnTo>
                              <a:pt x="3974" y="1032"/>
                            </a:lnTo>
                            <a:lnTo>
                              <a:pt x="3956" y="1027"/>
                            </a:lnTo>
                            <a:lnTo>
                              <a:pt x="3940" y="1020"/>
                            </a:lnTo>
                            <a:lnTo>
                              <a:pt x="3925" y="1011"/>
                            </a:lnTo>
                            <a:lnTo>
                              <a:pt x="3917" y="1006"/>
                            </a:lnTo>
                            <a:lnTo>
                              <a:pt x="3912" y="1000"/>
                            </a:lnTo>
                            <a:lnTo>
                              <a:pt x="3905" y="993"/>
                            </a:lnTo>
                            <a:lnTo>
                              <a:pt x="3900" y="988"/>
                            </a:lnTo>
                            <a:lnTo>
                              <a:pt x="3887" y="974"/>
                            </a:lnTo>
                            <a:lnTo>
                              <a:pt x="3879" y="960"/>
                            </a:lnTo>
                            <a:lnTo>
                              <a:pt x="3870" y="944"/>
                            </a:lnTo>
                            <a:lnTo>
                              <a:pt x="3866" y="935"/>
                            </a:lnTo>
                            <a:lnTo>
                              <a:pt x="3863" y="926"/>
                            </a:lnTo>
                            <a:lnTo>
                              <a:pt x="3861" y="918"/>
                            </a:lnTo>
                            <a:lnTo>
                              <a:pt x="3857" y="909"/>
                            </a:lnTo>
                            <a:lnTo>
                              <a:pt x="3854" y="889"/>
                            </a:lnTo>
                            <a:lnTo>
                              <a:pt x="3852" y="870"/>
                            </a:lnTo>
                            <a:lnTo>
                              <a:pt x="3850" y="847"/>
                            </a:lnTo>
                            <a:lnTo>
                              <a:pt x="3850" y="16"/>
                            </a:lnTo>
                            <a:lnTo>
                              <a:pt x="3967" y="16"/>
                            </a:lnTo>
                            <a:lnTo>
                              <a:pt x="3967" y="821"/>
                            </a:lnTo>
                            <a:lnTo>
                              <a:pt x="3967" y="835"/>
                            </a:lnTo>
                            <a:lnTo>
                              <a:pt x="3969" y="845"/>
                            </a:lnTo>
                            <a:lnTo>
                              <a:pt x="3972" y="868"/>
                            </a:lnTo>
                            <a:lnTo>
                              <a:pt x="3978" y="886"/>
                            </a:lnTo>
                            <a:lnTo>
                              <a:pt x="3983" y="895"/>
                            </a:lnTo>
                            <a:lnTo>
                              <a:pt x="3986" y="902"/>
                            </a:lnTo>
                            <a:lnTo>
                              <a:pt x="3993" y="909"/>
                            </a:lnTo>
                            <a:lnTo>
                              <a:pt x="3999" y="914"/>
                            </a:lnTo>
                            <a:lnTo>
                              <a:pt x="4006" y="919"/>
                            </a:lnTo>
                            <a:lnTo>
                              <a:pt x="4015" y="923"/>
                            </a:lnTo>
                            <a:lnTo>
                              <a:pt x="4023" y="925"/>
                            </a:lnTo>
                            <a:lnTo>
                              <a:pt x="4032" y="928"/>
                            </a:lnTo>
                            <a:lnTo>
                              <a:pt x="4043" y="928"/>
                            </a:lnTo>
                            <a:lnTo>
                              <a:pt x="4053" y="930"/>
                            </a:lnTo>
                            <a:lnTo>
                              <a:pt x="4064" y="930"/>
                            </a:lnTo>
                            <a:lnTo>
                              <a:pt x="4075" y="928"/>
                            </a:lnTo>
                            <a:lnTo>
                              <a:pt x="4085" y="926"/>
                            </a:lnTo>
                            <a:lnTo>
                              <a:pt x="4094" y="923"/>
                            </a:lnTo>
                            <a:lnTo>
                              <a:pt x="4103" y="921"/>
                            </a:lnTo>
                            <a:lnTo>
                              <a:pt x="4112" y="916"/>
                            </a:lnTo>
                            <a:lnTo>
                              <a:pt x="4129" y="907"/>
                            </a:lnTo>
                            <a:lnTo>
                              <a:pt x="4177" y="995"/>
                            </a:lnTo>
                            <a:lnTo>
                              <a:pt x="4168" y="1002"/>
                            </a:lnTo>
                            <a:lnTo>
                              <a:pt x="4161" y="1007"/>
                            </a:lnTo>
                            <a:lnTo>
                              <a:pt x="4144" y="1016"/>
                            </a:lnTo>
                            <a:lnTo>
                              <a:pt x="4126" y="1023"/>
                            </a:lnTo>
                            <a:lnTo>
                              <a:pt x="4108" y="1030"/>
                            </a:lnTo>
                            <a:lnTo>
                              <a:pt x="4091" y="1036"/>
                            </a:lnTo>
                            <a:lnTo>
                              <a:pt x="4071" y="1037"/>
                            </a:lnTo>
                            <a:lnTo>
                              <a:pt x="4053" y="1039"/>
                            </a:lnTo>
                            <a:lnTo>
                              <a:pt x="4036" y="1041"/>
                            </a:lnTo>
                            <a:close/>
                            <a:moveTo>
                              <a:pt x="798" y="828"/>
                            </a:moveTo>
                            <a:lnTo>
                              <a:pt x="883" y="898"/>
                            </a:lnTo>
                            <a:lnTo>
                              <a:pt x="869" y="916"/>
                            </a:lnTo>
                            <a:lnTo>
                              <a:pt x="855" y="932"/>
                            </a:lnTo>
                            <a:lnTo>
                              <a:pt x="846" y="939"/>
                            </a:lnTo>
                            <a:lnTo>
                              <a:pt x="839" y="946"/>
                            </a:lnTo>
                            <a:lnTo>
                              <a:pt x="823" y="960"/>
                            </a:lnTo>
                            <a:lnTo>
                              <a:pt x="805" y="972"/>
                            </a:lnTo>
                            <a:lnTo>
                              <a:pt x="786" y="983"/>
                            </a:lnTo>
                            <a:lnTo>
                              <a:pt x="768" y="995"/>
                            </a:lnTo>
                            <a:lnTo>
                              <a:pt x="747" y="1004"/>
                            </a:lnTo>
                            <a:lnTo>
                              <a:pt x="727" y="1013"/>
                            </a:lnTo>
                            <a:lnTo>
                              <a:pt x="706" y="1020"/>
                            </a:lnTo>
                            <a:lnTo>
                              <a:pt x="683" y="1027"/>
                            </a:lnTo>
                            <a:lnTo>
                              <a:pt x="662" y="1030"/>
                            </a:lnTo>
                            <a:lnTo>
                              <a:pt x="639" y="1036"/>
                            </a:lnTo>
                            <a:lnTo>
                              <a:pt x="614" y="1037"/>
                            </a:lnTo>
                            <a:lnTo>
                              <a:pt x="591" y="1039"/>
                            </a:lnTo>
                            <a:lnTo>
                              <a:pt x="567" y="1041"/>
                            </a:lnTo>
                            <a:lnTo>
                              <a:pt x="544" y="1039"/>
                            </a:lnTo>
                            <a:lnTo>
                              <a:pt x="521" y="1039"/>
                            </a:lnTo>
                            <a:lnTo>
                              <a:pt x="499" y="1036"/>
                            </a:lnTo>
                            <a:lnTo>
                              <a:pt x="478" y="1032"/>
                            </a:lnTo>
                            <a:lnTo>
                              <a:pt x="459" y="1027"/>
                            </a:lnTo>
                            <a:lnTo>
                              <a:pt x="439" y="1022"/>
                            </a:lnTo>
                            <a:lnTo>
                              <a:pt x="420" y="1016"/>
                            </a:lnTo>
                            <a:lnTo>
                              <a:pt x="402" y="1009"/>
                            </a:lnTo>
                            <a:lnTo>
                              <a:pt x="385" y="1000"/>
                            </a:lnTo>
                            <a:lnTo>
                              <a:pt x="369" y="992"/>
                            </a:lnTo>
                            <a:lnTo>
                              <a:pt x="353" y="983"/>
                            </a:lnTo>
                            <a:lnTo>
                              <a:pt x="337" y="972"/>
                            </a:lnTo>
                            <a:lnTo>
                              <a:pt x="309" y="951"/>
                            </a:lnTo>
                            <a:lnTo>
                              <a:pt x="295" y="939"/>
                            </a:lnTo>
                            <a:lnTo>
                              <a:pt x="282" y="926"/>
                            </a:lnTo>
                            <a:lnTo>
                              <a:pt x="272" y="912"/>
                            </a:lnTo>
                            <a:lnTo>
                              <a:pt x="261" y="900"/>
                            </a:lnTo>
                            <a:lnTo>
                              <a:pt x="250" y="886"/>
                            </a:lnTo>
                            <a:lnTo>
                              <a:pt x="240" y="872"/>
                            </a:lnTo>
                            <a:lnTo>
                              <a:pt x="231" y="858"/>
                            </a:lnTo>
                            <a:lnTo>
                              <a:pt x="222" y="842"/>
                            </a:lnTo>
                            <a:lnTo>
                              <a:pt x="208" y="812"/>
                            </a:lnTo>
                            <a:lnTo>
                              <a:pt x="203" y="796"/>
                            </a:lnTo>
                            <a:lnTo>
                              <a:pt x="196" y="780"/>
                            </a:lnTo>
                            <a:lnTo>
                              <a:pt x="187" y="748"/>
                            </a:lnTo>
                            <a:lnTo>
                              <a:pt x="182" y="717"/>
                            </a:lnTo>
                            <a:lnTo>
                              <a:pt x="176" y="685"/>
                            </a:lnTo>
                            <a:lnTo>
                              <a:pt x="152" y="674"/>
                            </a:lnTo>
                            <a:lnTo>
                              <a:pt x="127" y="662"/>
                            </a:lnTo>
                            <a:lnTo>
                              <a:pt x="79" y="637"/>
                            </a:lnTo>
                            <a:lnTo>
                              <a:pt x="58" y="623"/>
                            </a:lnTo>
                            <a:lnTo>
                              <a:pt x="37" y="611"/>
                            </a:lnTo>
                            <a:lnTo>
                              <a:pt x="17" y="599"/>
                            </a:lnTo>
                            <a:lnTo>
                              <a:pt x="0" y="585"/>
                            </a:lnTo>
                            <a:lnTo>
                              <a:pt x="65" y="497"/>
                            </a:lnTo>
                            <a:lnTo>
                              <a:pt x="93" y="516"/>
                            </a:lnTo>
                            <a:lnTo>
                              <a:pt x="121" y="534"/>
                            </a:lnTo>
                            <a:lnTo>
                              <a:pt x="153" y="551"/>
                            </a:lnTo>
                            <a:lnTo>
                              <a:pt x="185" y="569"/>
                            </a:lnTo>
                            <a:lnTo>
                              <a:pt x="189" y="553"/>
                            </a:lnTo>
                            <a:lnTo>
                              <a:pt x="194" y="539"/>
                            </a:lnTo>
                            <a:lnTo>
                              <a:pt x="203" y="509"/>
                            </a:lnTo>
                            <a:lnTo>
                              <a:pt x="208" y="495"/>
                            </a:lnTo>
                            <a:lnTo>
                              <a:pt x="215" y="481"/>
                            </a:lnTo>
                            <a:lnTo>
                              <a:pt x="229" y="453"/>
                            </a:lnTo>
                            <a:lnTo>
                              <a:pt x="245" y="426"/>
                            </a:lnTo>
                            <a:lnTo>
                              <a:pt x="254" y="414"/>
                            </a:lnTo>
                            <a:lnTo>
                              <a:pt x="265" y="401"/>
                            </a:lnTo>
                            <a:lnTo>
                              <a:pt x="284" y="377"/>
                            </a:lnTo>
                            <a:lnTo>
                              <a:pt x="307" y="356"/>
                            </a:lnTo>
                            <a:lnTo>
                              <a:pt x="330" y="336"/>
                            </a:lnTo>
                            <a:lnTo>
                              <a:pt x="356" y="317"/>
                            </a:lnTo>
                            <a:lnTo>
                              <a:pt x="371" y="310"/>
                            </a:lnTo>
                            <a:lnTo>
                              <a:pt x="385" y="301"/>
                            </a:lnTo>
                            <a:lnTo>
                              <a:pt x="399" y="294"/>
                            </a:lnTo>
                            <a:lnTo>
                              <a:pt x="415" y="289"/>
                            </a:lnTo>
                            <a:lnTo>
                              <a:pt x="431" y="283"/>
                            </a:lnTo>
                            <a:lnTo>
                              <a:pt x="446" y="278"/>
                            </a:lnTo>
                            <a:lnTo>
                              <a:pt x="462" y="273"/>
                            </a:lnTo>
                            <a:lnTo>
                              <a:pt x="478" y="269"/>
                            </a:lnTo>
                            <a:lnTo>
                              <a:pt x="496" y="268"/>
                            </a:lnTo>
                            <a:lnTo>
                              <a:pt x="514" y="266"/>
                            </a:lnTo>
                            <a:lnTo>
                              <a:pt x="531" y="264"/>
                            </a:lnTo>
                            <a:lnTo>
                              <a:pt x="551" y="264"/>
                            </a:lnTo>
                            <a:lnTo>
                              <a:pt x="583" y="264"/>
                            </a:lnTo>
                            <a:lnTo>
                              <a:pt x="614" y="268"/>
                            </a:lnTo>
                            <a:lnTo>
                              <a:pt x="630" y="271"/>
                            </a:lnTo>
                            <a:lnTo>
                              <a:pt x="646" y="275"/>
                            </a:lnTo>
                            <a:lnTo>
                              <a:pt x="660" y="278"/>
                            </a:lnTo>
                            <a:lnTo>
                              <a:pt x="674" y="283"/>
                            </a:lnTo>
                            <a:lnTo>
                              <a:pt x="690" y="287"/>
                            </a:lnTo>
                            <a:lnTo>
                              <a:pt x="704" y="294"/>
                            </a:lnTo>
                            <a:lnTo>
                              <a:pt x="717" y="299"/>
                            </a:lnTo>
                            <a:lnTo>
                              <a:pt x="731" y="306"/>
                            </a:lnTo>
                            <a:lnTo>
                              <a:pt x="743" y="313"/>
                            </a:lnTo>
                            <a:lnTo>
                              <a:pt x="756" y="320"/>
                            </a:lnTo>
                            <a:lnTo>
                              <a:pt x="768" y="329"/>
                            </a:lnTo>
                            <a:lnTo>
                              <a:pt x="780" y="336"/>
                            </a:lnTo>
                            <a:lnTo>
                              <a:pt x="791" y="345"/>
                            </a:lnTo>
                            <a:lnTo>
                              <a:pt x="802" y="356"/>
                            </a:lnTo>
                            <a:lnTo>
                              <a:pt x="821" y="375"/>
                            </a:lnTo>
                            <a:lnTo>
                              <a:pt x="830" y="386"/>
                            </a:lnTo>
                            <a:lnTo>
                              <a:pt x="837" y="398"/>
                            </a:lnTo>
                            <a:lnTo>
                              <a:pt x="846" y="408"/>
                            </a:lnTo>
                            <a:lnTo>
                              <a:pt x="853" y="421"/>
                            </a:lnTo>
                            <a:lnTo>
                              <a:pt x="858" y="433"/>
                            </a:lnTo>
                            <a:lnTo>
                              <a:pt x="863" y="445"/>
                            </a:lnTo>
                            <a:lnTo>
                              <a:pt x="869" y="458"/>
                            </a:lnTo>
                            <a:lnTo>
                              <a:pt x="872" y="472"/>
                            </a:lnTo>
                            <a:lnTo>
                              <a:pt x="876" y="484"/>
                            </a:lnTo>
                            <a:lnTo>
                              <a:pt x="877" y="498"/>
                            </a:lnTo>
                            <a:lnTo>
                              <a:pt x="879" y="512"/>
                            </a:lnTo>
                            <a:lnTo>
                              <a:pt x="879" y="528"/>
                            </a:lnTo>
                            <a:lnTo>
                              <a:pt x="879" y="539"/>
                            </a:lnTo>
                            <a:lnTo>
                              <a:pt x="877" y="551"/>
                            </a:lnTo>
                            <a:lnTo>
                              <a:pt x="876" y="562"/>
                            </a:lnTo>
                            <a:lnTo>
                              <a:pt x="874" y="572"/>
                            </a:lnTo>
                            <a:lnTo>
                              <a:pt x="872" y="585"/>
                            </a:lnTo>
                            <a:lnTo>
                              <a:pt x="869" y="595"/>
                            </a:lnTo>
                            <a:lnTo>
                              <a:pt x="865" y="606"/>
                            </a:lnTo>
                            <a:lnTo>
                              <a:pt x="860" y="616"/>
                            </a:lnTo>
                            <a:lnTo>
                              <a:pt x="855" y="625"/>
                            </a:lnTo>
                            <a:lnTo>
                              <a:pt x="849" y="636"/>
                            </a:lnTo>
                            <a:lnTo>
                              <a:pt x="842" y="646"/>
                            </a:lnTo>
                            <a:lnTo>
                              <a:pt x="835" y="655"/>
                            </a:lnTo>
                            <a:lnTo>
                              <a:pt x="826" y="664"/>
                            </a:lnTo>
                            <a:lnTo>
                              <a:pt x="817" y="673"/>
                            </a:lnTo>
                            <a:lnTo>
                              <a:pt x="809" y="682"/>
                            </a:lnTo>
                            <a:lnTo>
                              <a:pt x="798" y="689"/>
                            </a:lnTo>
                            <a:lnTo>
                              <a:pt x="787" y="697"/>
                            </a:lnTo>
                            <a:lnTo>
                              <a:pt x="775" y="704"/>
                            </a:lnTo>
                            <a:lnTo>
                              <a:pt x="763" y="711"/>
                            </a:lnTo>
                            <a:lnTo>
                              <a:pt x="749" y="719"/>
                            </a:lnTo>
                            <a:lnTo>
                              <a:pt x="734" y="724"/>
                            </a:lnTo>
                            <a:lnTo>
                              <a:pt x="720" y="729"/>
                            </a:lnTo>
                            <a:lnTo>
                              <a:pt x="687" y="740"/>
                            </a:lnTo>
                            <a:lnTo>
                              <a:pt x="671" y="743"/>
                            </a:lnTo>
                            <a:lnTo>
                              <a:pt x="651" y="747"/>
                            </a:lnTo>
                            <a:lnTo>
                              <a:pt x="632" y="750"/>
                            </a:lnTo>
                            <a:lnTo>
                              <a:pt x="613" y="754"/>
                            </a:lnTo>
                            <a:lnTo>
                              <a:pt x="591" y="756"/>
                            </a:lnTo>
                            <a:lnTo>
                              <a:pt x="568" y="757"/>
                            </a:lnTo>
                            <a:lnTo>
                              <a:pt x="545" y="757"/>
                            </a:lnTo>
                            <a:lnTo>
                              <a:pt x="522" y="757"/>
                            </a:lnTo>
                            <a:lnTo>
                              <a:pt x="492" y="757"/>
                            </a:lnTo>
                            <a:lnTo>
                              <a:pt x="464" y="756"/>
                            </a:lnTo>
                            <a:lnTo>
                              <a:pt x="436" y="754"/>
                            </a:lnTo>
                            <a:lnTo>
                              <a:pt x="408" y="750"/>
                            </a:lnTo>
                            <a:lnTo>
                              <a:pt x="381" y="747"/>
                            </a:lnTo>
                            <a:lnTo>
                              <a:pt x="355" y="741"/>
                            </a:lnTo>
                            <a:lnTo>
                              <a:pt x="328" y="736"/>
                            </a:lnTo>
                            <a:lnTo>
                              <a:pt x="303" y="729"/>
                            </a:lnTo>
                            <a:lnTo>
                              <a:pt x="309" y="750"/>
                            </a:lnTo>
                            <a:lnTo>
                              <a:pt x="316" y="770"/>
                            </a:lnTo>
                            <a:lnTo>
                              <a:pt x="325" y="787"/>
                            </a:lnTo>
                            <a:lnTo>
                              <a:pt x="335" y="807"/>
                            </a:lnTo>
                            <a:lnTo>
                              <a:pt x="346" y="822"/>
                            </a:lnTo>
                            <a:lnTo>
                              <a:pt x="358" y="840"/>
                            </a:lnTo>
                            <a:lnTo>
                              <a:pt x="372" y="854"/>
                            </a:lnTo>
                            <a:lnTo>
                              <a:pt x="381" y="863"/>
                            </a:lnTo>
                            <a:lnTo>
                              <a:pt x="388" y="870"/>
                            </a:lnTo>
                            <a:lnTo>
                              <a:pt x="397" y="875"/>
                            </a:lnTo>
                            <a:lnTo>
                              <a:pt x="406" y="882"/>
                            </a:lnTo>
                            <a:lnTo>
                              <a:pt x="425" y="893"/>
                            </a:lnTo>
                            <a:lnTo>
                              <a:pt x="445" y="904"/>
                            </a:lnTo>
                            <a:lnTo>
                              <a:pt x="466" y="912"/>
                            </a:lnTo>
                            <a:lnTo>
                              <a:pt x="489" y="919"/>
                            </a:lnTo>
                            <a:lnTo>
                              <a:pt x="512" y="925"/>
                            </a:lnTo>
                            <a:lnTo>
                              <a:pt x="538" y="926"/>
                            </a:lnTo>
                            <a:lnTo>
                              <a:pt x="551" y="928"/>
                            </a:lnTo>
                            <a:lnTo>
                              <a:pt x="565" y="928"/>
                            </a:lnTo>
                            <a:lnTo>
                              <a:pt x="584" y="928"/>
                            </a:lnTo>
                            <a:lnTo>
                              <a:pt x="602" y="926"/>
                            </a:lnTo>
                            <a:lnTo>
                              <a:pt x="620" y="925"/>
                            </a:lnTo>
                            <a:lnTo>
                              <a:pt x="637" y="921"/>
                            </a:lnTo>
                            <a:lnTo>
                              <a:pt x="653" y="918"/>
                            </a:lnTo>
                            <a:lnTo>
                              <a:pt x="669" y="912"/>
                            </a:lnTo>
                            <a:lnTo>
                              <a:pt x="685" y="907"/>
                            </a:lnTo>
                            <a:lnTo>
                              <a:pt x="701" y="900"/>
                            </a:lnTo>
                            <a:lnTo>
                              <a:pt x="715" y="893"/>
                            </a:lnTo>
                            <a:lnTo>
                              <a:pt x="727" y="886"/>
                            </a:lnTo>
                            <a:lnTo>
                              <a:pt x="741" y="877"/>
                            </a:lnTo>
                            <a:lnTo>
                              <a:pt x="754" y="868"/>
                            </a:lnTo>
                            <a:lnTo>
                              <a:pt x="766" y="859"/>
                            </a:lnTo>
                            <a:lnTo>
                              <a:pt x="777" y="849"/>
                            </a:lnTo>
                            <a:lnTo>
                              <a:pt x="787" y="838"/>
                            </a:lnTo>
                            <a:lnTo>
                              <a:pt x="798" y="828"/>
                            </a:lnTo>
                            <a:close/>
                            <a:moveTo>
                              <a:pt x="551" y="375"/>
                            </a:moveTo>
                            <a:lnTo>
                              <a:pt x="524" y="377"/>
                            </a:lnTo>
                            <a:lnTo>
                              <a:pt x="499" y="380"/>
                            </a:lnTo>
                            <a:lnTo>
                              <a:pt x="477" y="386"/>
                            </a:lnTo>
                            <a:lnTo>
                              <a:pt x="454" y="394"/>
                            </a:lnTo>
                            <a:lnTo>
                              <a:pt x="443" y="400"/>
                            </a:lnTo>
                            <a:lnTo>
                              <a:pt x="432" y="405"/>
                            </a:lnTo>
                            <a:lnTo>
                              <a:pt x="413" y="416"/>
                            </a:lnTo>
                            <a:lnTo>
                              <a:pt x="395" y="430"/>
                            </a:lnTo>
                            <a:lnTo>
                              <a:pt x="378" y="445"/>
                            </a:lnTo>
                            <a:lnTo>
                              <a:pt x="362" y="461"/>
                            </a:lnTo>
                            <a:lnTo>
                              <a:pt x="348" y="481"/>
                            </a:lnTo>
                            <a:lnTo>
                              <a:pt x="342" y="490"/>
                            </a:lnTo>
                            <a:lnTo>
                              <a:pt x="335" y="500"/>
                            </a:lnTo>
                            <a:lnTo>
                              <a:pt x="325" y="519"/>
                            </a:lnTo>
                            <a:lnTo>
                              <a:pt x="316" y="542"/>
                            </a:lnTo>
                            <a:lnTo>
                              <a:pt x="307" y="565"/>
                            </a:lnTo>
                            <a:lnTo>
                              <a:pt x="302" y="588"/>
                            </a:lnTo>
                            <a:lnTo>
                              <a:pt x="296" y="613"/>
                            </a:lnTo>
                            <a:lnTo>
                              <a:pt x="323" y="620"/>
                            </a:lnTo>
                            <a:lnTo>
                              <a:pt x="349" y="627"/>
                            </a:lnTo>
                            <a:lnTo>
                              <a:pt x="376" y="632"/>
                            </a:lnTo>
                            <a:lnTo>
                              <a:pt x="404" y="637"/>
                            </a:lnTo>
                            <a:lnTo>
                              <a:pt x="434" y="641"/>
                            </a:lnTo>
                            <a:lnTo>
                              <a:pt x="464" y="643"/>
                            </a:lnTo>
                            <a:lnTo>
                              <a:pt x="494" y="645"/>
                            </a:lnTo>
                            <a:lnTo>
                              <a:pt x="526" y="646"/>
                            </a:lnTo>
                            <a:lnTo>
                              <a:pt x="560" y="645"/>
                            </a:lnTo>
                            <a:lnTo>
                              <a:pt x="590" y="643"/>
                            </a:lnTo>
                            <a:lnTo>
                              <a:pt x="616" y="639"/>
                            </a:lnTo>
                            <a:lnTo>
                              <a:pt x="641" y="634"/>
                            </a:lnTo>
                            <a:lnTo>
                              <a:pt x="664" y="629"/>
                            </a:lnTo>
                            <a:lnTo>
                              <a:pt x="681" y="622"/>
                            </a:lnTo>
                            <a:lnTo>
                              <a:pt x="690" y="618"/>
                            </a:lnTo>
                            <a:lnTo>
                              <a:pt x="699" y="615"/>
                            </a:lnTo>
                            <a:lnTo>
                              <a:pt x="713" y="606"/>
                            </a:lnTo>
                            <a:lnTo>
                              <a:pt x="726" y="597"/>
                            </a:lnTo>
                            <a:lnTo>
                              <a:pt x="731" y="592"/>
                            </a:lnTo>
                            <a:lnTo>
                              <a:pt x="736" y="588"/>
                            </a:lnTo>
                            <a:lnTo>
                              <a:pt x="745" y="578"/>
                            </a:lnTo>
                            <a:lnTo>
                              <a:pt x="750" y="567"/>
                            </a:lnTo>
                            <a:lnTo>
                              <a:pt x="756" y="556"/>
                            </a:lnTo>
                            <a:lnTo>
                              <a:pt x="759" y="546"/>
                            </a:lnTo>
                            <a:lnTo>
                              <a:pt x="761" y="535"/>
                            </a:lnTo>
                            <a:lnTo>
                              <a:pt x="763" y="525"/>
                            </a:lnTo>
                            <a:lnTo>
                              <a:pt x="761" y="509"/>
                            </a:lnTo>
                            <a:lnTo>
                              <a:pt x="759" y="502"/>
                            </a:lnTo>
                            <a:lnTo>
                              <a:pt x="757" y="493"/>
                            </a:lnTo>
                            <a:lnTo>
                              <a:pt x="756" y="486"/>
                            </a:lnTo>
                            <a:lnTo>
                              <a:pt x="752" y="479"/>
                            </a:lnTo>
                            <a:lnTo>
                              <a:pt x="745" y="465"/>
                            </a:lnTo>
                            <a:lnTo>
                              <a:pt x="734" y="453"/>
                            </a:lnTo>
                            <a:lnTo>
                              <a:pt x="724" y="440"/>
                            </a:lnTo>
                            <a:lnTo>
                              <a:pt x="711" y="428"/>
                            </a:lnTo>
                            <a:lnTo>
                              <a:pt x="697" y="417"/>
                            </a:lnTo>
                            <a:lnTo>
                              <a:pt x="690" y="414"/>
                            </a:lnTo>
                            <a:lnTo>
                              <a:pt x="681" y="408"/>
                            </a:lnTo>
                            <a:lnTo>
                              <a:pt x="666" y="400"/>
                            </a:lnTo>
                            <a:lnTo>
                              <a:pt x="648" y="393"/>
                            </a:lnTo>
                            <a:lnTo>
                              <a:pt x="630" y="387"/>
                            </a:lnTo>
                            <a:lnTo>
                              <a:pt x="611" y="382"/>
                            </a:lnTo>
                            <a:lnTo>
                              <a:pt x="591" y="379"/>
                            </a:lnTo>
                            <a:lnTo>
                              <a:pt x="570" y="377"/>
                            </a:lnTo>
                            <a:lnTo>
                              <a:pt x="551" y="375"/>
                            </a:lnTo>
                            <a:close/>
                            <a:moveTo>
                              <a:pt x="1429" y="264"/>
                            </a:moveTo>
                            <a:lnTo>
                              <a:pt x="1448" y="264"/>
                            </a:lnTo>
                            <a:lnTo>
                              <a:pt x="1467" y="266"/>
                            </a:lnTo>
                            <a:lnTo>
                              <a:pt x="1487" y="268"/>
                            </a:lnTo>
                            <a:lnTo>
                              <a:pt x="1506" y="271"/>
                            </a:lnTo>
                            <a:lnTo>
                              <a:pt x="1524" y="276"/>
                            </a:lnTo>
                            <a:lnTo>
                              <a:pt x="1542" y="282"/>
                            </a:lnTo>
                            <a:lnTo>
                              <a:pt x="1558" y="287"/>
                            </a:lnTo>
                            <a:lnTo>
                              <a:pt x="1575" y="294"/>
                            </a:lnTo>
                            <a:lnTo>
                              <a:pt x="1591" y="303"/>
                            </a:lnTo>
                            <a:lnTo>
                              <a:pt x="1607" y="312"/>
                            </a:lnTo>
                            <a:lnTo>
                              <a:pt x="1637" y="331"/>
                            </a:lnTo>
                            <a:lnTo>
                              <a:pt x="1651" y="342"/>
                            </a:lnTo>
                            <a:lnTo>
                              <a:pt x="1664" y="352"/>
                            </a:lnTo>
                            <a:lnTo>
                              <a:pt x="1676" y="364"/>
                            </a:lnTo>
                            <a:lnTo>
                              <a:pt x="1688" y="379"/>
                            </a:lnTo>
                            <a:lnTo>
                              <a:pt x="1701" y="391"/>
                            </a:lnTo>
                            <a:lnTo>
                              <a:pt x="1711" y="405"/>
                            </a:lnTo>
                            <a:lnTo>
                              <a:pt x="1722" y="419"/>
                            </a:lnTo>
                            <a:lnTo>
                              <a:pt x="1731" y="435"/>
                            </a:lnTo>
                            <a:lnTo>
                              <a:pt x="1739" y="451"/>
                            </a:lnTo>
                            <a:lnTo>
                              <a:pt x="1748" y="467"/>
                            </a:lnTo>
                            <a:lnTo>
                              <a:pt x="1755" y="482"/>
                            </a:lnTo>
                            <a:lnTo>
                              <a:pt x="1762" y="500"/>
                            </a:lnTo>
                            <a:lnTo>
                              <a:pt x="1768" y="516"/>
                            </a:lnTo>
                            <a:lnTo>
                              <a:pt x="1773" y="534"/>
                            </a:lnTo>
                            <a:lnTo>
                              <a:pt x="1782" y="571"/>
                            </a:lnTo>
                            <a:lnTo>
                              <a:pt x="1784" y="588"/>
                            </a:lnTo>
                            <a:lnTo>
                              <a:pt x="1785" y="606"/>
                            </a:lnTo>
                            <a:lnTo>
                              <a:pt x="1787" y="625"/>
                            </a:lnTo>
                            <a:lnTo>
                              <a:pt x="1787" y="645"/>
                            </a:lnTo>
                            <a:lnTo>
                              <a:pt x="1787" y="680"/>
                            </a:lnTo>
                            <a:lnTo>
                              <a:pt x="1785" y="697"/>
                            </a:lnTo>
                            <a:lnTo>
                              <a:pt x="1782" y="715"/>
                            </a:lnTo>
                            <a:lnTo>
                              <a:pt x="1778" y="733"/>
                            </a:lnTo>
                            <a:lnTo>
                              <a:pt x="1775" y="752"/>
                            </a:lnTo>
                            <a:lnTo>
                              <a:pt x="1770" y="770"/>
                            </a:lnTo>
                            <a:lnTo>
                              <a:pt x="1764" y="785"/>
                            </a:lnTo>
                            <a:lnTo>
                              <a:pt x="1752" y="821"/>
                            </a:lnTo>
                            <a:lnTo>
                              <a:pt x="1745" y="837"/>
                            </a:lnTo>
                            <a:lnTo>
                              <a:pt x="1736" y="852"/>
                            </a:lnTo>
                            <a:lnTo>
                              <a:pt x="1727" y="868"/>
                            </a:lnTo>
                            <a:lnTo>
                              <a:pt x="1717" y="884"/>
                            </a:lnTo>
                            <a:lnTo>
                              <a:pt x="1708" y="898"/>
                            </a:lnTo>
                            <a:lnTo>
                              <a:pt x="1695" y="914"/>
                            </a:lnTo>
                            <a:lnTo>
                              <a:pt x="1685" y="928"/>
                            </a:lnTo>
                            <a:lnTo>
                              <a:pt x="1672" y="941"/>
                            </a:lnTo>
                            <a:lnTo>
                              <a:pt x="1658" y="953"/>
                            </a:lnTo>
                            <a:lnTo>
                              <a:pt x="1646" y="965"/>
                            </a:lnTo>
                            <a:lnTo>
                              <a:pt x="1630" y="976"/>
                            </a:lnTo>
                            <a:lnTo>
                              <a:pt x="1616" y="986"/>
                            </a:lnTo>
                            <a:lnTo>
                              <a:pt x="1600" y="997"/>
                            </a:lnTo>
                            <a:lnTo>
                              <a:pt x="1584" y="1006"/>
                            </a:lnTo>
                            <a:lnTo>
                              <a:pt x="1566" y="1013"/>
                            </a:lnTo>
                            <a:lnTo>
                              <a:pt x="1549" y="1020"/>
                            </a:lnTo>
                            <a:lnTo>
                              <a:pt x="1531" y="1027"/>
                            </a:lnTo>
                            <a:lnTo>
                              <a:pt x="1512" y="1032"/>
                            </a:lnTo>
                            <a:lnTo>
                              <a:pt x="1492" y="1036"/>
                            </a:lnTo>
                            <a:lnTo>
                              <a:pt x="1471" y="1037"/>
                            </a:lnTo>
                            <a:lnTo>
                              <a:pt x="1450" y="1039"/>
                            </a:lnTo>
                            <a:lnTo>
                              <a:pt x="1429" y="1041"/>
                            </a:lnTo>
                            <a:lnTo>
                              <a:pt x="1402" y="1039"/>
                            </a:lnTo>
                            <a:lnTo>
                              <a:pt x="1377" y="1037"/>
                            </a:lnTo>
                            <a:lnTo>
                              <a:pt x="1353" y="1032"/>
                            </a:lnTo>
                            <a:lnTo>
                              <a:pt x="1330" y="1027"/>
                            </a:lnTo>
                            <a:lnTo>
                              <a:pt x="1308" y="1020"/>
                            </a:lnTo>
                            <a:lnTo>
                              <a:pt x="1287" y="1009"/>
                            </a:lnTo>
                            <a:lnTo>
                              <a:pt x="1277" y="1006"/>
                            </a:lnTo>
                            <a:lnTo>
                              <a:pt x="1268" y="999"/>
                            </a:lnTo>
                            <a:lnTo>
                              <a:pt x="1248" y="988"/>
                            </a:lnTo>
                            <a:lnTo>
                              <a:pt x="1238" y="981"/>
                            </a:lnTo>
                            <a:lnTo>
                              <a:pt x="1229" y="974"/>
                            </a:lnTo>
                            <a:lnTo>
                              <a:pt x="1211" y="960"/>
                            </a:lnTo>
                            <a:lnTo>
                              <a:pt x="1195" y="944"/>
                            </a:lnTo>
                            <a:lnTo>
                              <a:pt x="1180" y="928"/>
                            </a:lnTo>
                            <a:lnTo>
                              <a:pt x="1165" y="911"/>
                            </a:lnTo>
                            <a:lnTo>
                              <a:pt x="1157" y="902"/>
                            </a:lnTo>
                            <a:lnTo>
                              <a:pt x="1151" y="893"/>
                            </a:lnTo>
                            <a:lnTo>
                              <a:pt x="1137" y="874"/>
                            </a:lnTo>
                            <a:lnTo>
                              <a:pt x="1125" y="854"/>
                            </a:lnTo>
                            <a:lnTo>
                              <a:pt x="1121" y="898"/>
                            </a:lnTo>
                            <a:lnTo>
                              <a:pt x="1118" y="942"/>
                            </a:lnTo>
                            <a:lnTo>
                              <a:pt x="1118" y="1023"/>
                            </a:lnTo>
                            <a:lnTo>
                              <a:pt x="1118" y="1335"/>
                            </a:lnTo>
                            <a:lnTo>
                              <a:pt x="1001" y="1335"/>
                            </a:lnTo>
                            <a:lnTo>
                              <a:pt x="1001" y="1023"/>
                            </a:lnTo>
                            <a:lnTo>
                              <a:pt x="1001" y="981"/>
                            </a:lnTo>
                            <a:lnTo>
                              <a:pt x="1003" y="935"/>
                            </a:lnTo>
                            <a:lnTo>
                              <a:pt x="1005" y="889"/>
                            </a:lnTo>
                            <a:lnTo>
                              <a:pt x="1006" y="840"/>
                            </a:lnTo>
                            <a:lnTo>
                              <a:pt x="1012" y="793"/>
                            </a:lnTo>
                            <a:lnTo>
                              <a:pt x="1017" y="743"/>
                            </a:lnTo>
                            <a:lnTo>
                              <a:pt x="1022" y="719"/>
                            </a:lnTo>
                            <a:lnTo>
                              <a:pt x="1026" y="694"/>
                            </a:lnTo>
                            <a:lnTo>
                              <a:pt x="1031" y="669"/>
                            </a:lnTo>
                            <a:lnTo>
                              <a:pt x="1036" y="646"/>
                            </a:lnTo>
                            <a:lnTo>
                              <a:pt x="1031" y="622"/>
                            </a:lnTo>
                            <a:lnTo>
                              <a:pt x="1026" y="599"/>
                            </a:lnTo>
                            <a:lnTo>
                              <a:pt x="1022" y="574"/>
                            </a:lnTo>
                            <a:lnTo>
                              <a:pt x="1019" y="551"/>
                            </a:lnTo>
                            <a:lnTo>
                              <a:pt x="1012" y="502"/>
                            </a:lnTo>
                            <a:lnTo>
                              <a:pt x="1008" y="454"/>
                            </a:lnTo>
                            <a:lnTo>
                              <a:pt x="1005" y="408"/>
                            </a:lnTo>
                            <a:lnTo>
                              <a:pt x="1003" y="363"/>
                            </a:lnTo>
                            <a:lnTo>
                              <a:pt x="1001" y="278"/>
                            </a:lnTo>
                            <a:lnTo>
                              <a:pt x="1118" y="278"/>
                            </a:lnTo>
                            <a:lnTo>
                              <a:pt x="1118" y="359"/>
                            </a:lnTo>
                            <a:lnTo>
                              <a:pt x="1121" y="401"/>
                            </a:lnTo>
                            <a:lnTo>
                              <a:pt x="1125" y="444"/>
                            </a:lnTo>
                            <a:lnTo>
                              <a:pt x="1137" y="423"/>
                            </a:lnTo>
                            <a:lnTo>
                              <a:pt x="1151" y="405"/>
                            </a:lnTo>
                            <a:lnTo>
                              <a:pt x="1158" y="396"/>
                            </a:lnTo>
                            <a:lnTo>
                              <a:pt x="1165" y="386"/>
                            </a:lnTo>
                            <a:lnTo>
                              <a:pt x="1180" y="370"/>
                            </a:lnTo>
                            <a:lnTo>
                              <a:pt x="1195" y="354"/>
                            </a:lnTo>
                            <a:lnTo>
                              <a:pt x="1213" y="338"/>
                            </a:lnTo>
                            <a:lnTo>
                              <a:pt x="1231" y="326"/>
                            </a:lnTo>
                            <a:lnTo>
                              <a:pt x="1248" y="313"/>
                            </a:lnTo>
                            <a:lnTo>
                              <a:pt x="1268" y="301"/>
                            </a:lnTo>
                            <a:lnTo>
                              <a:pt x="1289" y="292"/>
                            </a:lnTo>
                            <a:lnTo>
                              <a:pt x="1310" y="283"/>
                            </a:lnTo>
                            <a:lnTo>
                              <a:pt x="1331" y="276"/>
                            </a:lnTo>
                            <a:lnTo>
                              <a:pt x="1354" y="271"/>
                            </a:lnTo>
                            <a:lnTo>
                              <a:pt x="1377" y="266"/>
                            </a:lnTo>
                            <a:lnTo>
                              <a:pt x="1402" y="264"/>
                            </a:lnTo>
                            <a:lnTo>
                              <a:pt x="1429" y="264"/>
                            </a:lnTo>
                            <a:close/>
                            <a:moveTo>
                              <a:pt x="1425" y="925"/>
                            </a:moveTo>
                            <a:lnTo>
                              <a:pt x="1452" y="925"/>
                            </a:lnTo>
                            <a:lnTo>
                              <a:pt x="1466" y="921"/>
                            </a:lnTo>
                            <a:lnTo>
                              <a:pt x="1478" y="919"/>
                            </a:lnTo>
                            <a:lnTo>
                              <a:pt x="1490" y="916"/>
                            </a:lnTo>
                            <a:lnTo>
                              <a:pt x="1503" y="912"/>
                            </a:lnTo>
                            <a:lnTo>
                              <a:pt x="1515" y="909"/>
                            </a:lnTo>
                            <a:lnTo>
                              <a:pt x="1520" y="905"/>
                            </a:lnTo>
                            <a:lnTo>
                              <a:pt x="1528" y="904"/>
                            </a:lnTo>
                            <a:lnTo>
                              <a:pt x="1538" y="896"/>
                            </a:lnTo>
                            <a:lnTo>
                              <a:pt x="1549" y="891"/>
                            </a:lnTo>
                            <a:lnTo>
                              <a:pt x="1570" y="877"/>
                            </a:lnTo>
                            <a:lnTo>
                              <a:pt x="1579" y="868"/>
                            </a:lnTo>
                            <a:lnTo>
                              <a:pt x="1588" y="861"/>
                            </a:lnTo>
                            <a:lnTo>
                              <a:pt x="1596" y="852"/>
                            </a:lnTo>
                            <a:lnTo>
                              <a:pt x="1605" y="842"/>
                            </a:lnTo>
                            <a:lnTo>
                              <a:pt x="1612" y="833"/>
                            </a:lnTo>
                            <a:lnTo>
                              <a:pt x="1619" y="822"/>
                            </a:lnTo>
                            <a:lnTo>
                              <a:pt x="1626" y="812"/>
                            </a:lnTo>
                            <a:lnTo>
                              <a:pt x="1634" y="801"/>
                            </a:lnTo>
                            <a:lnTo>
                              <a:pt x="1646" y="778"/>
                            </a:lnTo>
                            <a:lnTo>
                              <a:pt x="1655" y="754"/>
                            </a:lnTo>
                            <a:lnTo>
                              <a:pt x="1662" y="729"/>
                            </a:lnTo>
                            <a:lnTo>
                              <a:pt x="1667" y="703"/>
                            </a:lnTo>
                            <a:lnTo>
                              <a:pt x="1671" y="674"/>
                            </a:lnTo>
                            <a:lnTo>
                              <a:pt x="1672" y="646"/>
                            </a:lnTo>
                            <a:lnTo>
                              <a:pt x="1672" y="632"/>
                            </a:lnTo>
                            <a:lnTo>
                              <a:pt x="1671" y="618"/>
                            </a:lnTo>
                            <a:lnTo>
                              <a:pt x="1669" y="604"/>
                            </a:lnTo>
                            <a:lnTo>
                              <a:pt x="1667" y="590"/>
                            </a:lnTo>
                            <a:lnTo>
                              <a:pt x="1662" y="563"/>
                            </a:lnTo>
                            <a:lnTo>
                              <a:pt x="1655" y="539"/>
                            </a:lnTo>
                            <a:lnTo>
                              <a:pt x="1644" y="516"/>
                            </a:lnTo>
                            <a:lnTo>
                              <a:pt x="1632" y="493"/>
                            </a:lnTo>
                            <a:lnTo>
                              <a:pt x="1626" y="482"/>
                            </a:lnTo>
                            <a:lnTo>
                              <a:pt x="1619" y="474"/>
                            </a:lnTo>
                            <a:lnTo>
                              <a:pt x="1603" y="454"/>
                            </a:lnTo>
                            <a:lnTo>
                              <a:pt x="1596" y="445"/>
                            </a:lnTo>
                            <a:lnTo>
                              <a:pt x="1588" y="437"/>
                            </a:lnTo>
                            <a:lnTo>
                              <a:pt x="1570" y="423"/>
                            </a:lnTo>
                            <a:lnTo>
                              <a:pt x="1561" y="416"/>
                            </a:lnTo>
                            <a:lnTo>
                              <a:pt x="1550" y="410"/>
                            </a:lnTo>
                            <a:lnTo>
                              <a:pt x="1531" y="398"/>
                            </a:lnTo>
                            <a:lnTo>
                              <a:pt x="1508" y="389"/>
                            </a:lnTo>
                            <a:lnTo>
                              <a:pt x="1497" y="387"/>
                            </a:lnTo>
                            <a:lnTo>
                              <a:pt x="1487" y="384"/>
                            </a:lnTo>
                            <a:lnTo>
                              <a:pt x="1464" y="380"/>
                            </a:lnTo>
                            <a:lnTo>
                              <a:pt x="1439" y="379"/>
                            </a:lnTo>
                            <a:lnTo>
                              <a:pt x="1411" y="380"/>
                            </a:lnTo>
                            <a:lnTo>
                              <a:pt x="1397" y="382"/>
                            </a:lnTo>
                            <a:lnTo>
                              <a:pt x="1383" y="384"/>
                            </a:lnTo>
                            <a:lnTo>
                              <a:pt x="1369" y="387"/>
                            </a:lnTo>
                            <a:lnTo>
                              <a:pt x="1356" y="391"/>
                            </a:lnTo>
                            <a:lnTo>
                              <a:pt x="1331" y="400"/>
                            </a:lnTo>
                            <a:lnTo>
                              <a:pt x="1308" y="410"/>
                            </a:lnTo>
                            <a:lnTo>
                              <a:pt x="1298" y="417"/>
                            </a:lnTo>
                            <a:lnTo>
                              <a:pt x="1287" y="424"/>
                            </a:lnTo>
                            <a:lnTo>
                              <a:pt x="1277" y="431"/>
                            </a:lnTo>
                            <a:lnTo>
                              <a:pt x="1268" y="438"/>
                            </a:lnTo>
                            <a:lnTo>
                              <a:pt x="1248" y="456"/>
                            </a:lnTo>
                            <a:lnTo>
                              <a:pt x="1233" y="475"/>
                            </a:lnTo>
                            <a:lnTo>
                              <a:pt x="1224" y="486"/>
                            </a:lnTo>
                            <a:lnTo>
                              <a:pt x="1217" y="495"/>
                            </a:lnTo>
                            <a:lnTo>
                              <a:pt x="1203" y="518"/>
                            </a:lnTo>
                            <a:lnTo>
                              <a:pt x="1190" y="541"/>
                            </a:lnTo>
                            <a:lnTo>
                              <a:pt x="1178" y="565"/>
                            </a:lnTo>
                            <a:lnTo>
                              <a:pt x="1167" y="592"/>
                            </a:lnTo>
                            <a:lnTo>
                              <a:pt x="1162" y="604"/>
                            </a:lnTo>
                            <a:lnTo>
                              <a:pt x="1158" y="618"/>
                            </a:lnTo>
                            <a:lnTo>
                              <a:pt x="1150" y="646"/>
                            </a:lnTo>
                            <a:lnTo>
                              <a:pt x="1158" y="674"/>
                            </a:lnTo>
                            <a:lnTo>
                              <a:pt x="1167" y="703"/>
                            </a:lnTo>
                            <a:lnTo>
                              <a:pt x="1172" y="717"/>
                            </a:lnTo>
                            <a:lnTo>
                              <a:pt x="1178" y="729"/>
                            </a:lnTo>
                            <a:lnTo>
                              <a:pt x="1188" y="756"/>
                            </a:lnTo>
                            <a:lnTo>
                              <a:pt x="1203" y="780"/>
                            </a:lnTo>
                            <a:lnTo>
                              <a:pt x="1217" y="803"/>
                            </a:lnTo>
                            <a:lnTo>
                              <a:pt x="1231" y="824"/>
                            </a:lnTo>
                            <a:lnTo>
                              <a:pt x="1240" y="835"/>
                            </a:lnTo>
                            <a:lnTo>
                              <a:pt x="1247" y="844"/>
                            </a:lnTo>
                            <a:lnTo>
                              <a:pt x="1264" y="861"/>
                            </a:lnTo>
                            <a:lnTo>
                              <a:pt x="1275" y="870"/>
                            </a:lnTo>
                            <a:lnTo>
                              <a:pt x="1284" y="877"/>
                            </a:lnTo>
                            <a:lnTo>
                              <a:pt x="1303" y="891"/>
                            </a:lnTo>
                            <a:lnTo>
                              <a:pt x="1314" y="898"/>
                            </a:lnTo>
                            <a:lnTo>
                              <a:pt x="1326" y="904"/>
                            </a:lnTo>
                            <a:lnTo>
                              <a:pt x="1347" y="912"/>
                            </a:lnTo>
                            <a:lnTo>
                              <a:pt x="1360" y="916"/>
                            </a:lnTo>
                            <a:lnTo>
                              <a:pt x="1372" y="919"/>
                            </a:lnTo>
                            <a:lnTo>
                              <a:pt x="1397" y="925"/>
                            </a:lnTo>
                            <a:lnTo>
                              <a:pt x="1425" y="925"/>
                            </a:lnTo>
                            <a:close/>
                            <a:moveTo>
                              <a:pt x="1967" y="0"/>
                            </a:moveTo>
                            <a:lnTo>
                              <a:pt x="1976" y="1"/>
                            </a:lnTo>
                            <a:lnTo>
                              <a:pt x="1983" y="1"/>
                            </a:lnTo>
                            <a:lnTo>
                              <a:pt x="1992" y="5"/>
                            </a:lnTo>
                            <a:lnTo>
                              <a:pt x="1999" y="7"/>
                            </a:lnTo>
                            <a:lnTo>
                              <a:pt x="2008" y="10"/>
                            </a:lnTo>
                            <a:lnTo>
                              <a:pt x="2015" y="16"/>
                            </a:lnTo>
                            <a:lnTo>
                              <a:pt x="2027" y="24"/>
                            </a:lnTo>
                            <a:lnTo>
                              <a:pt x="2033" y="31"/>
                            </a:lnTo>
                            <a:lnTo>
                              <a:pt x="2038" y="38"/>
                            </a:lnTo>
                            <a:lnTo>
                              <a:pt x="2042" y="44"/>
                            </a:lnTo>
                            <a:lnTo>
                              <a:pt x="2047" y="53"/>
                            </a:lnTo>
                            <a:lnTo>
                              <a:pt x="2049" y="60"/>
                            </a:lnTo>
                            <a:lnTo>
                              <a:pt x="2050" y="68"/>
                            </a:lnTo>
                            <a:lnTo>
                              <a:pt x="2052" y="75"/>
                            </a:lnTo>
                            <a:lnTo>
                              <a:pt x="2052" y="84"/>
                            </a:lnTo>
                            <a:lnTo>
                              <a:pt x="2052" y="93"/>
                            </a:lnTo>
                            <a:lnTo>
                              <a:pt x="2050" y="102"/>
                            </a:lnTo>
                            <a:lnTo>
                              <a:pt x="2047" y="118"/>
                            </a:lnTo>
                            <a:lnTo>
                              <a:pt x="2038" y="132"/>
                            </a:lnTo>
                            <a:lnTo>
                              <a:pt x="2033" y="139"/>
                            </a:lnTo>
                            <a:lnTo>
                              <a:pt x="2027" y="144"/>
                            </a:lnTo>
                            <a:lnTo>
                              <a:pt x="2020" y="149"/>
                            </a:lnTo>
                            <a:lnTo>
                              <a:pt x="2015" y="155"/>
                            </a:lnTo>
                            <a:lnTo>
                              <a:pt x="2008" y="158"/>
                            </a:lnTo>
                            <a:lnTo>
                              <a:pt x="1999" y="162"/>
                            </a:lnTo>
                            <a:lnTo>
                              <a:pt x="1992" y="165"/>
                            </a:lnTo>
                            <a:lnTo>
                              <a:pt x="1983" y="167"/>
                            </a:lnTo>
                            <a:lnTo>
                              <a:pt x="1976" y="169"/>
                            </a:lnTo>
                            <a:lnTo>
                              <a:pt x="1967" y="169"/>
                            </a:lnTo>
                            <a:lnTo>
                              <a:pt x="1959" y="169"/>
                            </a:lnTo>
                            <a:lnTo>
                              <a:pt x="1950" y="167"/>
                            </a:lnTo>
                            <a:lnTo>
                              <a:pt x="1943" y="165"/>
                            </a:lnTo>
                            <a:lnTo>
                              <a:pt x="1934" y="162"/>
                            </a:lnTo>
                            <a:lnTo>
                              <a:pt x="1927" y="158"/>
                            </a:lnTo>
                            <a:lnTo>
                              <a:pt x="1920" y="155"/>
                            </a:lnTo>
                            <a:lnTo>
                              <a:pt x="1907" y="144"/>
                            </a:lnTo>
                            <a:lnTo>
                              <a:pt x="1898" y="132"/>
                            </a:lnTo>
                            <a:lnTo>
                              <a:pt x="1893" y="125"/>
                            </a:lnTo>
                            <a:lnTo>
                              <a:pt x="1890" y="118"/>
                            </a:lnTo>
                            <a:lnTo>
                              <a:pt x="1888" y="109"/>
                            </a:lnTo>
                            <a:lnTo>
                              <a:pt x="1886" y="102"/>
                            </a:lnTo>
                            <a:lnTo>
                              <a:pt x="1884" y="93"/>
                            </a:lnTo>
                            <a:lnTo>
                              <a:pt x="1884" y="84"/>
                            </a:lnTo>
                            <a:lnTo>
                              <a:pt x="1884" y="75"/>
                            </a:lnTo>
                            <a:lnTo>
                              <a:pt x="1886" y="68"/>
                            </a:lnTo>
                            <a:lnTo>
                              <a:pt x="1888" y="60"/>
                            </a:lnTo>
                            <a:lnTo>
                              <a:pt x="1890" y="53"/>
                            </a:lnTo>
                            <a:lnTo>
                              <a:pt x="1893" y="44"/>
                            </a:lnTo>
                            <a:lnTo>
                              <a:pt x="1898" y="38"/>
                            </a:lnTo>
                            <a:lnTo>
                              <a:pt x="1902" y="31"/>
                            </a:lnTo>
                            <a:lnTo>
                              <a:pt x="1907" y="24"/>
                            </a:lnTo>
                            <a:lnTo>
                              <a:pt x="1914" y="19"/>
                            </a:lnTo>
                            <a:lnTo>
                              <a:pt x="1920" y="16"/>
                            </a:lnTo>
                            <a:lnTo>
                              <a:pt x="1927" y="10"/>
                            </a:lnTo>
                            <a:lnTo>
                              <a:pt x="1934" y="7"/>
                            </a:lnTo>
                            <a:lnTo>
                              <a:pt x="1943" y="5"/>
                            </a:lnTo>
                            <a:lnTo>
                              <a:pt x="1950" y="1"/>
                            </a:lnTo>
                            <a:lnTo>
                              <a:pt x="1959" y="1"/>
                            </a:lnTo>
                            <a:lnTo>
                              <a:pt x="1967" y="0"/>
                            </a:lnTo>
                            <a:close/>
                            <a:moveTo>
                              <a:pt x="1911" y="278"/>
                            </a:moveTo>
                            <a:lnTo>
                              <a:pt x="2026" y="278"/>
                            </a:lnTo>
                            <a:lnTo>
                              <a:pt x="2026" y="1023"/>
                            </a:lnTo>
                            <a:lnTo>
                              <a:pt x="1911" y="1023"/>
                            </a:lnTo>
                            <a:lnTo>
                              <a:pt x="1911" y="278"/>
                            </a:lnTo>
                            <a:close/>
                            <a:moveTo>
                              <a:pt x="2759" y="748"/>
                            </a:moveTo>
                            <a:lnTo>
                              <a:pt x="2870" y="777"/>
                            </a:lnTo>
                            <a:lnTo>
                              <a:pt x="2865" y="794"/>
                            </a:lnTo>
                            <a:lnTo>
                              <a:pt x="2859" y="810"/>
                            </a:lnTo>
                            <a:lnTo>
                              <a:pt x="2847" y="840"/>
                            </a:lnTo>
                            <a:lnTo>
                              <a:pt x="2840" y="854"/>
                            </a:lnTo>
                            <a:lnTo>
                              <a:pt x="2833" y="868"/>
                            </a:lnTo>
                            <a:lnTo>
                              <a:pt x="2817" y="895"/>
                            </a:lnTo>
                            <a:lnTo>
                              <a:pt x="2808" y="907"/>
                            </a:lnTo>
                            <a:lnTo>
                              <a:pt x="2798" y="918"/>
                            </a:lnTo>
                            <a:lnTo>
                              <a:pt x="2778" y="941"/>
                            </a:lnTo>
                            <a:lnTo>
                              <a:pt x="2768" y="949"/>
                            </a:lnTo>
                            <a:lnTo>
                              <a:pt x="2755" y="960"/>
                            </a:lnTo>
                            <a:lnTo>
                              <a:pt x="2745" y="969"/>
                            </a:lnTo>
                            <a:lnTo>
                              <a:pt x="2732" y="978"/>
                            </a:lnTo>
                            <a:lnTo>
                              <a:pt x="2720" y="985"/>
                            </a:lnTo>
                            <a:lnTo>
                              <a:pt x="2707" y="993"/>
                            </a:lnTo>
                            <a:lnTo>
                              <a:pt x="2695" y="1000"/>
                            </a:lnTo>
                            <a:lnTo>
                              <a:pt x="2681" y="1006"/>
                            </a:lnTo>
                            <a:lnTo>
                              <a:pt x="2669" y="1013"/>
                            </a:lnTo>
                            <a:lnTo>
                              <a:pt x="2654" y="1018"/>
                            </a:lnTo>
                            <a:lnTo>
                              <a:pt x="2640" y="1022"/>
                            </a:lnTo>
                            <a:lnTo>
                              <a:pt x="2626" y="1027"/>
                            </a:lnTo>
                            <a:lnTo>
                              <a:pt x="2598" y="1034"/>
                            </a:lnTo>
                            <a:lnTo>
                              <a:pt x="2582" y="1036"/>
                            </a:lnTo>
                            <a:lnTo>
                              <a:pt x="2568" y="1037"/>
                            </a:lnTo>
                            <a:lnTo>
                              <a:pt x="2552" y="1039"/>
                            </a:lnTo>
                            <a:lnTo>
                              <a:pt x="2536" y="1041"/>
                            </a:lnTo>
                            <a:lnTo>
                              <a:pt x="2506" y="1041"/>
                            </a:lnTo>
                            <a:lnTo>
                              <a:pt x="2485" y="1039"/>
                            </a:lnTo>
                            <a:lnTo>
                              <a:pt x="2464" y="1036"/>
                            </a:lnTo>
                            <a:lnTo>
                              <a:pt x="2444" y="1034"/>
                            </a:lnTo>
                            <a:lnTo>
                              <a:pt x="2425" y="1029"/>
                            </a:lnTo>
                            <a:lnTo>
                              <a:pt x="2405" y="1023"/>
                            </a:lnTo>
                            <a:lnTo>
                              <a:pt x="2388" y="1018"/>
                            </a:lnTo>
                            <a:lnTo>
                              <a:pt x="2370" y="1011"/>
                            </a:lnTo>
                            <a:lnTo>
                              <a:pt x="2352" y="1004"/>
                            </a:lnTo>
                            <a:lnTo>
                              <a:pt x="2337" y="995"/>
                            </a:lnTo>
                            <a:lnTo>
                              <a:pt x="2321" y="986"/>
                            </a:lnTo>
                            <a:lnTo>
                              <a:pt x="2306" y="978"/>
                            </a:lnTo>
                            <a:lnTo>
                              <a:pt x="2299" y="972"/>
                            </a:lnTo>
                            <a:lnTo>
                              <a:pt x="2292" y="967"/>
                            </a:lnTo>
                            <a:lnTo>
                              <a:pt x="2278" y="956"/>
                            </a:lnTo>
                            <a:lnTo>
                              <a:pt x="2264" y="944"/>
                            </a:lnTo>
                            <a:lnTo>
                              <a:pt x="2254" y="932"/>
                            </a:lnTo>
                            <a:lnTo>
                              <a:pt x="2241" y="919"/>
                            </a:lnTo>
                            <a:lnTo>
                              <a:pt x="2231" y="905"/>
                            </a:lnTo>
                            <a:lnTo>
                              <a:pt x="2220" y="891"/>
                            </a:lnTo>
                            <a:lnTo>
                              <a:pt x="2209" y="877"/>
                            </a:lnTo>
                            <a:lnTo>
                              <a:pt x="2201" y="863"/>
                            </a:lnTo>
                            <a:lnTo>
                              <a:pt x="2193" y="847"/>
                            </a:lnTo>
                            <a:lnTo>
                              <a:pt x="2185" y="833"/>
                            </a:lnTo>
                            <a:lnTo>
                              <a:pt x="2179" y="815"/>
                            </a:lnTo>
                            <a:lnTo>
                              <a:pt x="2172" y="800"/>
                            </a:lnTo>
                            <a:lnTo>
                              <a:pt x="2167" y="784"/>
                            </a:lnTo>
                            <a:lnTo>
                              <a:pt x="2162" y="766"/>
                            </a:lnTo>
                            <a:lnTo>
                              <a:pt x="2158" y="750"/>
                            </a:lnTo>
                            <a:lnTo>
                              <a:pt x="2155" y="733"/>
                            </a:lnTo>
                            <a:lnTo>
                              <a:pt x="2153" y="715"/>
                            </a:lnTo>
                            <a:lnTo>
                              <a:pt x="2151" y="697"/>
                            </a:lnTo>
                            <a:lnTo>
                              <a:pt x="2149" y="660"/>
                            </a:lnTo>
                            <a:lnTo>
                              <a:pt x="2151" y="625"/>
                            </a:lnTo>
                            <a:lnTo>
                              <a:pt x="2153" y="606"/>
                            </a:lnTo>
                            <a:lnTo>
                              <a:pt x="2155" y="588"/>
                            </a:lnTo>
                            <a:lnTo>
                              <a:pt x="2158" y="571"/>
                            </a:lnTo>
                            <a:lnTo>
                              <a:pt x="2162" y="553"/>
                            </a:lnTo>
                            <a:lnTo>
                              <a:pt x="2167" y="535"/>
                            </a:lnTo>
                            <a:lnTo>
                              <a:pt x="2172" y="518"/>
                            </a:lnTo>
                            <a:lnTo>
                              <a:pt x="2186" y="482"/>
                            </a:lnTo>
                            <a:lnTo>
                              <a:pt x="2202" y="451"/>
                            </a:lnTo>
                            <a:lnTo>
                              <a:pt x="2211" y="435"/>
                            </a:lnTo>
                            <a:lnTo>
                              <a:pt x="2220" y="419"/>
                            </a:lnTo>
                            <a:lnTo>
                              <a:pt x="2231" y="403"/>
                            </a:lnTo>
                            <a:lnTo>
                              <a:pt x="2243" y="389"/>
                            </a:lnTo>
                            <a:lnTo>
                              <a:pt x="2255" y="375"/>
                            </a:lnTo>
                            <a:lnTo>
                              <a:pt x="2268" y="363"/>
                            </a:lnTo>
                            <a:lnTo>
                              <a:pt x="2282" y="350"/>
                            </a:lnTo>
                            <a:lnTo>
                              <a:pt x="2296" y="338"/>
                            </a:lnTo>
                            <a:lnTo>
                              <a:pt x="2310" y="327"/>
                            </a:lnTo>
                            <a:lnTo>
                              <a:pt x="2326" y="317"/>
                            </a:lnTo>
                            <a:lnTo>
                              <a:pt x="2342" y="306"/>
                            </a:lnTo>
                            <a:lnTo>
                              <a:pt x="2359" y="297"/>
                            </a:lnTo>
                            <a:lnTo>
                              <a:pt x="2377" y="290"/>
                            </a:lnTo>
                            <a:lnTo>
                              <a:pt x="2395" y="283"/>
                            </a:lnTo>
                            <a:lnTo>
                              <a:pt x="2414" y="278"/>
                            </a:lnTo>
                            <a:lnTo>
                              <a:pt x="2435" y="273"/>
                            </a:lnTo>
                            <a:lnTo>
                              <a:pt x="2455" y="269"/>
                            </a:lnTo>
                            <a:lnTo>
                              <a:pt x="2465" y="268"/>
                            </a:lnTo>
                            <a:lnTo>
                              <a:pt x="2478" y="266"/>
                            </a:lnTo>
                            <a:lnTo>
                              <a:pt x="2499" y="264"/>
                            </a:lnTo>
                            <a:lnTo>
                              <a:pt x="2522" y="264"/>
                            </a:lnTo>
                            <a:lnTo>
                              <a:pt x="2548" y="264"/>
                            </a:lnTo>
                            <a:lnTo>
                              <a:pt x="2575" y="268"/>
                            </a:lnTo>
                            <a:lnTo>
                              <a:pt x="2589" y="269"/>
                            </a:lnTo>
                            <a:lnTo>
                              <a:pt x="2601" y="271"/>
                            </a:lnTo>
                            <a:lnTo>
                              <a:pt x="2614" y="275"/>
                            </a:lnTo>
                            <a:lnTo>
                              <a:pt x="2626" y="278"/>
                            </a:lnTo>
                            <a:lnTo>
                              <a:pt x="2651" y="287"/>
                            </a:lnTo>
                            <a:lnTo>
                              <a:pt x="2676" y="296"/>
                            </a:lnTo>
                            <a:lnTo>
                              <a:pt x="2699" y="308"/>
                            </a:lnTo>
                            <a:lnTo>
                              <a:pt x="2709" y="315"/>
                            </a:lnTo>
                            <a:lnTo>
                              <a:pt x="2722" y="320"/>
                            </a:lnTo>
                            <a:lnTo>
                              <a:pt x="2743" y="336"/>
                            </a:lnTo>
                            <a:lnTo>
                              <a:pt x="2752" y="343"/>
                            </a:lnTo>
                            <a:lnTo>
                              <a:pt x="2762" y="352"/>
                            </a:lnTo>
                            <a:lnTo>
                              <a:pt x="2782" y="370"/>
                            </a:lnTo>
                            <a:lnTo>
                              <a:pt x="2799" y="389"/>
                            </a:lnTo>
                            <a:lnTo>
                              <a:pt x="2815" y="408"/>
                            </a:lnTo>
                            <a:lnTo>
                              <a:pt x="2831" y="430"/>
                            </a:lnTo>
                            <a:lnTo>
                              <a:pt x="2843" y="453"/>
                            </a:lnTo>
                            <a:lnTo>
                              <a:pt x="2856" y="477"/>
                            </a:lnTo>
                            <a:lnTo>
                              <a:pt x="2750" y="527"/>
                            </a:lnTo>
                            <a:lnTo>
                              <a:pt x="2741" y="509"/>
                            </a:lnTo>
                            <a:lnTo>
                              <a:pt x="2732" y="493"/>
                            </a:lnTo>
                            <a:lnTo>
                              <a:pt x="2722" y="479"/>
                            </a:lnTo>
                            <a:lnTo>
                              <a:pt x="2711" y="465"/>
                            </a:lnTo>
                            <a:lnTo>
                              <a:pt x="2699" y="451"/>
                            </a:lnTo>
                            <a:lnTo>
                              <a:pt x="2686" y="438"/>
                            </a:lnTo>
                            <a:lnTo>
                              <a:pt x="2672" y="426"/>
                            </a:lnTo>
                            <a:lnTo>
                              <a:pt x="2658" y="417"/>
                            </a:lnTo>
                            <a:lnTo>
                              <a:pt x="2644" y="407"/>
                            </a:lnTo>
                            <a:lnTo>
                              <a:pt x="2628" y="400"/>
                            </a:lnTo>
                            <a:lnTo>
                              <a:pt x="2612" y="393"/>
                            </a:lnTo>
                            <a:lnTo>
                              <a:pt x="2594" y="386"/>
                            </a:lnTo>
                            <a:lnTo>
                              <a:pt x="2577" y="382"/>
                            </a:lnTo>
                            <a:lnTo>
                              <a:pt x="2559" y="379"/>
                            </a:lnTo>
                            <a:lnTo>
                              <a:pt x="2541" y="377"/>
                            </a:lnTo>
                            <a:lnTo>
                              <a:pt x="2522" y="375"/>
                            </a:lnTo>
                            <a:lnTo>
                              <a:pt x="2492" y="377"/>
                            </a:lnTo>
                            <a:lnTo>
                              <a:pt x="2478" y="379"/>
                            </a:lnTo>
                            <a:lnTo>
                              <a:pt x="2465" y="382"/>
                            </a:lnTo>
                            <a:lnTo>
                              <a:pt x="2451" y="386"/>
                            </a:lnTo>
                            <a:lnTo>
                              <a:pt x="2439" y="389"/>
                            </a:lnTo>
                            <a:lnTo>
                              <a:pt x="2427" y="393"/>
                            </a:lnTo>
                            <a:lnTo>
                              <a:pt x="2414" y="398"/>
                            </a:lnTo>
                            <a:lnTo>
                              <a:pt x="2402" y="405"/>
                            </a:lnTo>
                            <a:lnTo>
                              <a:pt x="2391" y="410"/>
                            </a:lnTo>
                            <a:lnTo>
                              <a:pt x="2381" y="417"/>
                            </a:lnTo>
                            <a:lnTo>
                              <a:pt x="2370" y="426"/>
                            </a:lnTo>
                            <a:lnTo>
                              <a:pt x="2361" y="433"/>
                            </a:lnTo>
                            <a:lnTo>
                              <a:pt x="2351" y="442"/>
                            </a:lnTo>
                            <a:lnTo>
                              <a:pt x="2342" y="451"/>
                            </a:lnTo>
                            <a:lnTo>
                              <a:pt x="2335" y="461"/>
                            </a:lnTo>
                            <a:lnTo>
                              <a:pt x="2319" y="481"/>
                            </a:lnTo>
                            <a:lnTo>
                              <a:pt x="2312" y="491"/>
                            </a:lnTo>
                            <a:lnTo>
                              <a:pt x="2305" y="504"/>
                            </a:lnTo>
                            <a:lnTo>
                              <a:pt x="2294" y="527"/>
                            </a:lnTo>
                            <a:lnTo>
                              <a:pt x="2289" y="539"/>
                            </a:lnTo>
                            <a:lnTo>
                              <a:pt x="2284" y="551"/>
                            </a:lnTo>
                            <a:lnTo>
                              <a:pt x="2276" y="578"/>
                            </a:lnTo>
                            <a:lnTo>
                              <a:pt x="2275" y="592"/>
                            </a:lnTo>
                            <a:lnTo>
                              <a:pt x="2271" y="604"/>
                            </a:lnTo>
                            <a:lnTo>
                              <a:pt x="2269" y="618"/>
                            </a:lnTo>
                            <a:lnTo>
                              <a:pt x="2268" y="632"/>
                            </a:lnTo>
                            <a:lnTo>
                              <a:pt x="2268" y="646"/>
                            </a:lnTo>
                            <a:lnTo>
                              <a:pt x="2268" y="660"/>
                            </a:lnTo>
                            <a:lnTo>
                              <a:pt x="2268" y="687"/>
                            </a:lnTo>
                            <a:lnTo>
                              <a:pt x="2271" y="713"/>
                            </a:lnTo>
                            <a:lnTo>
                              <a:pt x="2276" y="738"/>
                            </a:lnTo>
                            <a:lnTo>
                              <a:pt x="2284" y="763"/>
                            </a:lnTo>
                            <a:lnTo>
                              <a:pt x="2292" y="785"/>
                            </a:lnTo>
                            <a:lnTo>
                              <a:pt x="2303" y="807"/>
                            </a:lnTo>
                            <a:lnTo>
                              <a:pt x="2315" y="826"/>
                            </a:lnTo>
                            <a:lnTo>
                              <a:pt x="2322" y="837"/>
                            </a:lnTo>
                            <a:lnTo>
                              <a:pt x="2331" y="845"/>
                            </a:lnTo>
                            <a:lnTo>
                              <a:pt x="2338" y="854"/>
                            </a:lnTo>
                            <a:lnTo>
                              <a:pt x="2347" y="863"/>
                            </a:lnTo>
                            <a:lnTo>
                              <a:pt x="2365" y="879"/>
                            </a:lnTo>
                            <a:lnTo>
                              <a:pt x="2386" y="891"/>
                            </a:lnTo>
                            <a:lnTo>
                              <a:pt x="2397" y="898"/>
                            </a:lnTo>
                            <a:lnTo>
                              <a:pt x="2407" y="904"/>
                            </a:lnTo>
                            <a:lnTo>
                              <a:pt x="2430" y="912"/>
                            </a:lnTo>
                            <a:lnTo>
                              <a:pt x="2455" y="921"/>
                            </a:lnTo>
                            <a:lnTo>
                              <a:pt x="2467" y="923"/>
                            </a:lnTo>
                            <a:lnTo>
                              <a:pt x="2481" y="925"/>
                            </a:lnTo>
                            <a:lnTo>
                              <a:pt x="2510" y="928"/>
                            </a:lnTo>
                            <a:lnTo>
                              <a:pt x="2533" y="928"/>
                            </a:lnTo>
                            <a:lnTo>
                              <a:pt x="2554" y="926"/>
                            </a:lnTo>
                            <a:lnTo>
                              <a:pt x="2575" y="923"/>
                            </a:lnTo>
                            <a:lnTo>
                              <a:pt x="2594" y="918"/>
                            </a:lnTo>
                            <a:lnTo>
                              <a:pt x="2614" y="912"/>
                            </a:lnTo>
                            <a:lnTo>
                              <a:pt x="2633" y="904"/>
                            </a:lnTo>
                            <a:lnTo>
                              <a:pt x="2651" y="895"/>
                            </a:lnTo>
                            <a:lnTo>
                              <a:pt x="2667" y="884"/>
                            </a:lnTo>
                            <a:lnTo>
                              <a:pt x="2683" y="872"/>
                            </a:lnTo>
                            <a:lnTo>
                              <a:pt x="2690" y="865"/>
                            </a:lnTo>
                            <a:lnTo>
                              <a:pt x="2697" y="858"/>
                            </a:lnTo>
                            <a:lnTo>
                              <a:pt x="2711" y="844"/>
                            </a:lnTo>
                            <a:lnTo>
                              <a:pt x="2723" y="826"/>
                            </a:lnTo>
                            <a:lnTo>
                              <a:pt x="2734" y="808"/>
                            </a:lnTo>
                            <a:lnTo>
                              <a:pt x="2745" y="789"/>
                            </a:lnTo>
                            <a:lnTo>
                              <a:pt x="2752" y="770"/>
                            </a:lnTo>
                            <a:lnTo>
                              <a:pt x="2755" y="759"/>
                            </a:lnTo>
                            <a:lnTo>
                              <a:pt x="2759" y="748"/>
                            </a:lnTo>
                            <a:close/>
                            <a:moveTo>
                              <a:pt x="3709" y="278"/>
                            </a:moveTo>
                            <a:lnTo>
                              <a:pt x="3709" y="333"/>
                            </a:lnTo>
                            <a:lnTo>
                              <a:pt x="3707" y="386"/>
                            </a:lnTo>
                            <a:lnTo>
                              <a:pt x="3704" y="435"/>
                            </a:lnTo>
                            <a:lnTo>
                              <a:pt x="3700" y="482"/>
                            </a:lnTo>
                            <a:lnTo>
                              <a:pt x="3697" y="505"/>
                            </a:lnTo>
                            <a:lnTo>
                              <a:pt x="3695" y="528"/>
                            </a:lnTo>
                            <a:lnTo>
                              <a:pt x="3688" y="572"/>
                            </a:lnTo>
                            <a:lnTo>
                              <a:pt x="3681" y="613"/>
                            </a:lnTo>
                            <a:lnTo>
                              <a:pt x="3672" y="653"/>
                            </a:lnTo>
                            <a:lnTo>
                              <a:pt x="3677" y="676"/>
                            </a:lnTo>
                            <a:lnTo>
                              <a:pt x="3683" y="701"/>
                            </a:lnTo>
                            <a:lnTo>
                              <a:pt x="3691" y="750"/>
                            </a:lnTo>
                            <a:lnTo>
                              <a:pt x="3697" y="798"/>
                            </a:lnTo>
                            <a:lnTo>
                              <a:pt x="3702" y="845"/>
                            </a:lnTo>
                            <a:lnTo>
                              <a:pt x="3705" y="893"/>
                            </a:lnTo>
                            <a:lnTo>
                              <a:pt x="3707" y="939"/>
                            </a:lnTo>
                            <a:lnTo>
                              <a:pt x="3709" y="1023"/>
                            </a:lnTo>
                            <a:lnTo>
                              <a:pt x="3592" y="1023"/>
                            </a:lnTo>
                            <a:lnTo>
                              <a:pt x="3592" y="847"/>
                            </a:lnTo>
                            <a:lnTo>
                              <a:pt x="3575" y="870"/>
                            </a:lnTo>
                            <a:lnTo>
                              <a:pt x="3568" y="882"/>
                            </a:lnTo>
                            <a:lnTo>
                              <a:pt x="3559" y="893"/>
                            </a:lnTo>
                            <a:lnTo>
                              <a:pt x="3541" y="914"/>
                            </a:lnTo>
                            <a:lnTo>
                              <a:pt x="3524" y="933"/>
                            </a:lnTo>
                            <a:lnTo>
                              <a:pt x="3506" y="951"/>
                            </a:lnTo>
                            <a:lnTo>
                              <a:pt x="3486" y="967"/>
                            </a:lnTo>
                            <a:lnTo>
                              <a:pt x="3467" y="981"/>
                            </a:lnTo>
                            <a:lnTo>
                              <a:pt x="3448" y="993"/>
                            </a:lnTo>
                            <a:lnTo>
                              <a:pt x="3428" y="1004"/>
                            </a:lnTo>
                            <a:lnTo>
                              <a:pt x="3407" y="1015"/>
                            </a:lnTo>
                            <a:lnTo>
                              <a:pt x="3388" y="1022"/>
                            </a:lnTo>
                            <a:lnTo>
                              <a:pt x="3366" y="1029"/>
                            </a:lnTo>
                            <a:lnTo>
                              <a:pt x="3345" y="1034"/>
                            </a:lnTo>
                            <a:lnTo>
                              <a:pt x="3322" y="1037"/>
                            </a:lnTo>
                            <a:lnTo>
                              <a:pt x="3301" y="1039"/>
                            </a:lnTo>
                            <a:lnTo>
                              <a:pt x="3280" y="1041"/>
                            </a:lnTo>
                            <a:lnTo>
                              <a:pt x="3259" y="1039"/>
                            </a:lnTo>
                            <a:lnTo>
                              <a:pt x="3239" y="1039"/>
                            </a:lnTo>
                            <a:lnTo>
                              <a:pt x="3221" y="1036"/>
                            </a:lnTo>
                            <a:lnTo>
                              <a:pt x="3202" y="1032"/>
                            </a:lnTo>
                            <a:lnTo>
                              <a:pt x="3184" y="1029"/>
                            </a:lnTo>
                            <a:lnTo>
                              <a:pt x="3167" y="1023"/>
                            </a:lnTo>
                            <a:lnTo>
                              <a:pt x="3151" y="1018"/>
                            </a:lnTo>
                            <a:lnTo>
                              <a:pt x="3133" y="1011"/>
                            </a:lnTo>
                            <a:lnTo>
                              <a:pt x="3117" y="1002"/>
                            </a:lnTo>
                            <a:lnTo>
                              <a:pt x="3101" y="993"/>
                            </a:lnTo>
                            <a:lnTo>
                              <a:pt x="3087" y="985"/>
                            </a:lnTo>
                            <a:lnTo>
                              <a:pt x="3073" y="974"/>
                            </a:lnTo>
                            <a:lnTo>
                              <a:pt x="3059" y="963"/>
                            </a:lnTo>
                            <a:lnTo>
                              <a:pt x="3047" y="953"/>
                            </a:lnTo>
                            <a:lnTo>
                              <a:pt x="3034" y="941"/>
                            </a:lnTo>
                            <a:lnTo>
                              <a:pt x="3022" y="928"/>
                            </a:lnTo>
                            <a:lnTo>
                              <a:pt x="3010" y="914"/>
                            </a:lnTo>
                            <a:lnTo>
                              <a:pt x="2999" y="900"/>
                            </a:lnTo>
                            <a:lnTo>
                              <a:pt x="2990" y="886"/>
                            </a:lnTo>
                            <a:lnTo>
                              <a:pt x="2979" y="870"/>
                            </a:lnTo>
                            <a:lnTo>
                              <a:pt x="2971" y="854"/>
                            </a:lnTo>
                            <a:lnTo>
                              <a:pt x="2964" y="838"/>
                            </a:lnTo>
                            <a:lnTo>
                              <a:pt x="2957" y="822"/>
                            </a:lnTo>
                            <a:lnTo>
                              <a:pt x="2949" y="805"/>
                            </a:lnTo>
                            <a:lnTo>
                              <a:pt x="2944" y="787"/>
                            </a:lnTo>
                            <a:lnTo>
                              <a:pt x="2939" y="770"/>
                            </a:lnTo>
                            <a:lnTo>
                              <a:pt x="2934" y="750"/>
                            </a:lnTo>
                            <a:lnTo>
                              <a:pt x="2930" y="731"/>
                            </a:lnTo>
                            <a:lnTo>
                              <a:pt x="2928" y="711"/>
                            </a:lnTo>
                            <a:lnTo>
                              <a:pt x="2925" y="692"/>
                            </a:lnTo>
                            <a:lnTo>
                              <a:pt x="2925" y="673"/>
                            </a:lnTo>
                            <a:lnTo>
                              <a:pt x="2923" y="653"/>
                            </a:lnTo>
                            <a:lnTo>
                              <a:pt x="2925" y="616"/>
                            </a:lnTo>
                            <a:lnTo>
                              <a:pt x="2927" y="599"/>
                            </a:lnTo>
                            <a:lnTo>
                              <a:pt x="2930" y="581"/>
                            </a:lnTo>
                            <a:lnTo>
                              <a:pt x="2934" y="563"/>
                            </a:lnTo>
                            <a:lnTo>
                              <a:pt x="2937" y="546"/>
                            </a:lnTo>
                            <a:lnTo>
                              <a:pt x="2942" y="528"/>
                            </a:lnTo>
                            <a:lnTo>
                              <a:pt x="2948" y="511"/>
                            </a:lnTo>
                            <a:lnTo>
                              <a:pt x="2953" y="495"/>
                            </a:lnTo>
                            <a:lnTo>
                              <a:pt x="2960" y="477"/>
                            </a:lnTo>
                            <a:lnTo>
                              <a:pt x="2969" y="461"/>
                            </a:lnTo>
                            <a:lnTo>
                              <a:pt x="2976" y="445"/>
                            </a:lnTo>
                            <a:lnTo>
                              <a:pt x="2985" y="430"/>
                            </a:lnTo>
                            <a:lnTo>
                              <a:pt x="2995" y="416"/>
                            </a:lnTo>
                            <a:lnTo>
                              <a:pt x="3006" y="400"/>
                            </a:lnTo>
                            <a:lnTo>
                              <a:pt x="3017" y="386"/>
                            </a:lnTo>
                            <a:lnTo>
                              <a:pt x="3029" y="373"/>
                            </a:lnTo>
                            <a:lnTo>
                              <a:pt x="3041" y="359"/>
                            </a:lnTo>
                            <a:lnTo>
                              <a:pt x="3054" y="347"/>
                            </a:lnTo>
                            <a:lnTo>
                              <a:pt x="3068" y="336"/>
                            </a:lnTo>
                            <a:lnTo>
                              <a:pt x="3082" y="326"/>
                            </a:lnTo>
                            <a:lnTo>
                              <a:pt x="3098" y="315"/>
                            </a:lnTo>
                            <a:lnTo>
                              <a:pt x="3114" y="306"/>
                            </a:lnTo>
                            <a:lnTo>
                              <a:pt x="3130" y="297"/>
                            </a:lnTo>
                            <a:lnTo>
                              <a:pt x="3147" y="290"/>
                            </a:lnTo>
                            <a:lnTo>
                              <a:pt x="3156" y="287"/>
                            </a:lnTo>
                            <a:lnTo>
                              <a:pt x="3165" y="283"/>
                            </a:lnTo>
                            <a:lnTo>
                              <a:pt x="3183" y="276"/>
                            </a:lnTo>
                            <a:lnTo>
                              <a:pt x="3202" y="273"/>
                            </a:lnTo>
                            <a:lnTo>
                              <a:pt x="3221" y="268"/>
                            </a:lnTo>
                            <a:lnTo>
                              <a:pt x="3230" y="268"/>
                            </a:lnTo>
                            <a:lnTo>
                              <a:pt x="3241" y="266"/>
                            </a:lnTo>
                            <a:lnTo>
                              <a:pt x="3262" y="264"/>
                            </a:lnTo>
                            <a:lnTo>
                              <a:pt x="3283" y="264"/>
                            </a:lnTo>
                            <a:lnTo>
                              <a:pt x="3310" y="264"/>
                            </a:lnTo>
                            <a:lnTo>
                              <a:pt x="3322" y="266"/>
                            </a:lnTo>
                            <a:lnTo>
                              <a:pt x="3335" y="268"/>
                            </a:lnTo>
                            <a:lnTo>
                              <a:pt x="3359" y="271"/>
                            </a:lnTo>
                            <a:lnTo>
                              <a:pt x="3382" y="278"/>
                            </a:lnTo>
                            <a:lnTo>
                              <a:pt x="3393" y="282"/>
                            </a:lnTo>
                            <a:lnTo>
                              <a:pt x="3405" y="285"/>
                            </a:lnTo>
                            <a:lnTo>
                              <a:pt x="3426" y="296"/>
                            </a:lnTo>
                            <a:lnTo>
                              <a:pt x="3446" y="306"/>
                            </a:lnTo>
                            <a:lnTo>
                              <a:pt x="3465" y="319"/>
                            </a:lnTo>
                            <a:lnTo>
                              <a:pt x="3485" y="333"/>
                            </a:lnTo>
                            <a:lnTo>
                              <a:pt x="3502" y="349"/>
                            </a:lnTo>
                            <a:lnTo>
                              <a:pt x="3518" y="364"/>
                            </a:lnTo>
                            <a:lnTo>
                              <a:pt x="3527" y="373"/>
                            </a:lnTo>
                            <a:lnTo>
                              <a:pt x="3534" y="382"/>
                            </a:lnTo>
                            <a:lnTo>
                              <a:pt x="3550" y="401"/>
                            </a:lnTo>
                            <a:lnTo>
                              <a:pt x="3564" y="421"/>
                            </a:lnTo>
                            <a:lnTo>
                              <a:pt x="3578" y="442"/>
                            </a:lnTo>
                            <a:lnTo>
                              <a:pt x="3592" y="463"/>
                            </a:lnTo>
                            <a:lnTo>
                              <a:pt x="3592" y="278"/>
                            </a:lnTo>
                            <a:lnTo>
                              <a:pt x="3709" y="278"/>
                            </a:lnTo>
                            <a:close/>
                            <a:moveTo>
                              <a:pt x="3280" y="925"/>
                            </a:moveTo>
                            <a:lnTo>
                              <a:pt x="3297" y="925"/>
                            </a:lnTo>
                            <a:lnTo>
                              <a:pt x="3315" y="923"/>
                            </a:lnTo>
                            <a:lnTo>
                              <a:pt x="3335" y="919"/>
                            </a:lnTo>
                            <a:lnTo>
                              <a:pt x="3352" y="912"/>
                            </a:lnTo>
                            <a:lnTo>
                              <a:pt x="3372" y="905"/>
                            </a:lnTo>
                            <a:lnTo>
                              <a:pt x="3382" y="900"/>
                            </a:lnTo>
                            <a:lnTo>
                              <a:pt x="3391" y="896"/>
                            </a:lnTo>
                            <a:lnTo>
                              <a:pt x="3402" y="889"/>
                            </a:lnTo>
                            <a:lnTo>
                              <a:pt x="3412" y="884"/>
                            </a:lnTo>
                            <a:lnTo>
                              <a:pt x="3432" y="870"/>
                            </a:lnTo>
                            <a:lnTo>
                              <a:pt x="3441" y="861"/>
                            </a:lnTo>
                            <a:lnTo>
                              <a:pt x="3449" y="852"/>
                            </a:lnTo>
                            <a:lnTo>
                              <a:pt x="3460" y="844"/>
                            </a:lnTo>
                            <a:lnTo>
                              <a:pt x="3469" y="833"/>
                            </a:lnTo>
                            <a:lnTo>
                              <a:pt x="3478" y="822"/>
                            </a:lnTo>
                            <a:lnTo>
                              <a:pt x="3486" y="812"/>
                            </a:lnTo>
                            <a:lnTo>
                              <a:pt x="3495" y="800"/>
                            </a:lnTo>
                            <a:lnTo>
                              <a:pt x="3504" y="785"/>
                            </a:lnTo>
                            <a:lnTo>
                              <a:pt x="3513" y="771"/>
                            </a:lnTo>
                            <a:lnTo>
                              <a:pt x="3522" y="757"/>
                            </a:lnTo>
                            <a:lnTo>
                              <a:pt x="3536" y="726"/>
                            </a:lnTo>
                            <a:lnTo>
                              <a:pt x="3550" y="690"/>
                            </a:lnTo>
                            <a:lnTo>
                              <a:pt x="3564" y="653"/>
                            </a:lnTo>
                            <a:lnTo>
                              <a:pt x="3554" y="622"/>
                            </a:lnTo>
                            <a:lnTo>
                              <a:pt x="3543" y="592"/>
                            </a:lnTo>
                            <a:lnTo>
                              <a:pt x="3531" y="563"/>
                            </a:lnTo>
                            <a:lnTo>
                              <a:pt x="3516" y="537"/>
                            </a:lnTo>
                            <a:lnTo>
                              <a:pt x="3502" y="512"/>
                            </a:lnTo>
                            <a:lnTo>
                              <a:pt x="3494" y="502"/>
                            </a:lnTo>
                            <a:lnTo>
                              <a:pt x="3486" y="491"/>
                            </a:lnTo>
                            <a:lnTo>
                              <a:pt x="3471" y="470"/>
                            </a:lnTo>
                            <a:lnTo>
                              <a:pt x="3462" y="460"/>
                            </a:lnTo>
                            <a:lnTo>
                              <a:pt x="3453" y="451"/>
                            </a:lnTo>
                            <a:lnTo>
                              <a:pt x="3442" y="442"/>
                            </a:lnTo>
                            <a:lnTo>
                              <a:pt x="3433" y="435"/>
                            </a:lnTo>
                            <a:lnTo>
                              <a:pt x="3425" y="428"/>
                            </a:lnTo>
                            <a:lnTo>
                              <a:pt x="3414" y="421"/>
                            </a:lnTo>
                            <a:lnTo>
                              <a:pt x="3405" y="414"/>
                            </a:lnTo>
                            <a:lnTo>
                              <a:pt x="3395" y="407"/>
                            </a:lnTo>
                            <a:lnTo>
                              <a:pt x="3384" y="401"/>
                            </a:lnTo>
                            <a:lnTo>
                              <a:pt x="3373" y="398"/>
                            </a:lnTo>
                            <a:lnTo>
                              <a:pt x="3352" y="389"/>
                            </a:lnTo>
                            <a:lnTo>
                              <a:pt x="3340" y="386"/>
                            </a:lnTo>
                            <a:lnTo>
                              <a:pt x="3329" y="384"/>
                            </a:lnTo>
                            <a:lnTo>
                              <a:pt x="3317" y="382"/>
                            </a:lnTo>
                            <a:lnTo>
                              <a:pt x="3306" y="380"/>
                            </a:lnTo>
                            <a:lnTo>
                              <a:pt x="3282" y="379"/>
                            </a:lnTo>
                            <a:lnTo>
                              <a:pt x="3255" y="380"/>
                            </a:lnTo>
                            <a:lnTo>
                              <a:pt x="3230" y="384"/>
                            </a:lnTo>
                            <a:lnTo>
                              <a:pt x="3218" y="387"/>
                            </a:lnTo>
                            <a:lnTo>
                              <a:pt x="3207" y="391"/>
                            </a:lnTo>
                            <a:lnTo>
                              <a:pt x="3195" y="394"/>
                            </a:lnTo>
                            <a:lnTo>
                              <a:pt x="3184" y="400"/>
                            </a:lnTo>
                            <a:lnTo>
                              <a:pt x="3163" y="412"/>
                            </a:lnTo>
                            <a:lnTo>
                              <a:pt x="3153" y="419"/>
                            </a:lnTo>
                            <a:lnTo>
                              <a:pt x="3144" y="426"/>
                            </a:lnTo>
                            <a:lnTo>
                              <a:pt x="3124" y="442"/>
                            </a:lnTo>
                            <a:lnTo>
                              <a:pt x="3108" y="460"/>
                            </a:lnTo>
                            <a:lnTo>
                              <a:pt x="3100" y="470"/>
                            </a:lnTo>
                            <a:lnTo>
                              <a:pt x="3093" y="479"/>
                            </a:lnTo>
                            <a:lnTo>
                              <a:pt x="3085" y="491"/>
                            </a:lnTo>
                            <a:lnTo>
                              <a:pt x="3080" y="502"/>
                            </a:lnTo>
                            <a:lnTo>
                              <a:pt x="3068" y="525"/>
                            </a:lnTo>
                            <a:lnTo>
                              <a:pt x="3059" y="551"/>
                            </a:lnTo>
                            <a:lnTo>
                              <a:pt x="3050" y="578"/>
                            </a:lnTo>
                            <a:lnTo>
                              <a:pt x="3045" y="606"/>
                            </a:lnTo>
                            <a:lnTo>
                              <a:pt x="3041" y="634"/>
                            </a:lnTo>
                            <a:lnTo>
                              <a:pt x="3041" y="666"/>
                            </a:lnTo>
                            <a:lnTo>
                              <a:pt x="3041" y="678"/>
                            </a:lnTo>
                            <a:lnTo>
                              <a:pt x="3041" y="692"/>
                            </a:lnTo>
                            <a:lnTo>
                              <a:pt x="3045" y="719"/>
                            </a:lnTo>
                            <a:lnTo>
                              <a:pt x="3050" y="743"/>
                            </a:lnTo>
                            <a:lnTo>
                              <a:pt x="3054" y="756"/>
                            </a:lnTo>
                            <a:lnTo>
                              <a:pt x="3057" y="766"/>
                            </a:lnTo>
                            <a:lnTo>
                              <a:pt x="3063" y="778"/>
                            </a:lnTo>
                            <a:lnTo>
                              <a:pt x="3068" y="789"/>
                            </a:lnTo>
                            <a:lnTo>
                              <a:pt x="3073" y="801"/>
                            </a:lnTo>
                            <a:lnTo>
                              <a:pt x="3078" y="812"/>
                            </a:lnTo>
                            <a:lnTo>
                              <a:pt x="3085" y="821"/>
                            </a:lnTo>
                            <a:lnTo>
                              <a:pt x="3093" y="831"/>
                            </a:lnTo>
                            <a:lnTo>
                              <a:pt x="3100" y="840"/>
                            </a:lnTo>
                            <a:lnTo>
                              <a:pt x="3107" y="849"/>
                            </a:lnTo>
                            <a:lnTo>
                              <a:pt x="3123" y="867"/>
                            </a:lnTo>
                            <a:lnTo>
                              <a:pt x="3142" y="881"/>
                            </a:lnTo>
                            <a:lnTo>
                              <a:pt x="3151" y="888"/>
                            </a:lnTo>
                            <a:lnTo>
                              <a:pt x="3161" y="895"/>
                            </a:lnTo>
                            <a:lnTo>
                              <a:pt x="3183" y="905"/>
                            </a:lnTo>
                            <a:lnTo>
                              <a:pt x="3206" y="914"/>
                            </a:lnTo>
                            <a:lnTo>
                              <a:pt x="3216" y="918"/>
                            </a:lnTo>
                            <a:lnTo>
                              <a:pt x="3229" y="919"/>
                            </a:lnTo>
                            <a:lnTo>
                              <a:pt x="3253" y="925"/>
                            </a:lnTo>
                            <a:lnTo>
                              <a:pt x="3267" y="925"/>
                            </a:lnTo>
                            <a:lnTo>
                              <a:pt x="3280" y="925"/>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07FE3A9E" id="Freeform 5" o:spid="_x0000_s1026" style="position:absolute;margin-left:56.7pt;margin-top:42.55pt;width:106.6pt;height:34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4177,1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" path="m4036,1041r-21,-2l4004,1039r-11,-2l3974,1032r-18,-5l3940,1020r-15,-9l3917,1006r-5,-6l3905,993r-5,-5l3887,974r-8,-14l3870,944r-4,-9l3863,926r-2,-8l3857,909r-3,-20l3852,870r-2,-23l3850,16r117,l3967,821r,14l3969,845r3,23l3978,886r5,9l3986,902r7,7l3999,914r7,5l4015,923r8,2l4032,928r11,l4053,930r11,l4075,928r10,-2l4094,923r9,-2l4112,916r17,-9l4177,995r-9,7l4161,1007r-17,9l4126,1023r-18,7l4091,1036r-20,1l4053,1039r-17,2xm798,828r85,70l869,916r-14,16l846,939r-7,7l823,960r-18,12l786,983r-18,12l747,1004r-20,9l706,1020r-23,7l662,1030r-23,6l614,1037r-23,2l567,1041r-23,-2l521,1039r-22,-3l478,1032r-19,-5l439,1022r-19,-6l402,1009r-17,-9l369,992r-16,-9l337,972,309,951,295,939,282,926,272,912,261,900,250,886,240,872r-9,-14l222,842,208,812r-5,-16l196,780r-9,-32l182,717r-6,-32l152,674,127,662,79,637,58,623,37,611,17,599,,585,65,497r28,19l121,534r32,17l185,569r4,-16l194,539r9,-30l208,495r7,-14l229,453r16,-27l254,414r11,-13l284,377r23,-21l330,336r26,-19l371,310r14,-9l399,294r16,-5l431,283r15,-5l462,273r16,-4l496,268r18,-2l531,264r20,l583,264r31,4l630,271r16,4l660,278r14,5l690,287r14,7l717,299r14,7l743,313r13,7l768,329r12,7l791,345r11,11l821,375r9,11l837,398r9,10l853,421r5,12l863,445r6,13l872,472r4,12l877,498r2,14l879,528r,11l877,551r-1,11l874,572r-2,13l869,595r-4,11l860,616r-5,9l849,636r-7,10l835,655r-9,9l817,673r-8,9l798,689r-11,8l775,704r-12,7l749,719r-15,5l720,729r-33,11l671,743r-20,4l632,750r-19,4l591,756r-23,1l545,757r-23,l492,757r-28,-1l436,754r-28,-4l381,747r-26,-6l328,736r-25,-7l309,750r7,20l325,787r10,20l346,822r12,18l372,854r9,9l388,870r9,5l406,882r19,11l445,904r21,8l489,919r23,6l538,926r13,2l565,928r19,l602,926r18,-1l637,921r16,-3l669,912r16,-5l701,900r14,-7l727,886r14,-9l754,868r12,-9l777,849r10,-11l798,828xm551,375r-27,2l499,380r-22,6l454,394r-11,6l432,405r-19,11l395,430r-17,15l362,461r-14,20l342,490r-7,10l325,519r-9,23l307,565r-5,23l296,613r27,7l349,627r27,5l404,637r30,4l464,643r30,2l526,646r34,-1l590,643r26,-4l641,634r23,-5l681,622r9,-4l699,615r14,-9l726,597r5,-5l736,588r9,-10l750,567r6,-11l759,546r2,-11l763,525r-2,-16l759,502r-2,-9l756,486r-4,-7l745,465,734,453,724,440,711,428,697,417r-7,-3l681,408r-15,-8l648,393r-18,-6l611,382r-20,-3l570,377r-19,-2xm1429,264r19,l1467,266r20,2l1506,271r18,5l1542,282r16,5l1575,294r16,9l1607,312r30,19l1651,342r13,10l1676,364r12,15l1701,391r10,14l1722,419r9,16l1739,451r9,16l1755,482r7,18l1768,516r5,18l1782,571r2,17l1785,606r2,19l1787,645r,35l1785,697r-3,18l1778,733r-3,19l1770,770r-6,15l1752,821r-7,16l1736,852r-9,16l1717,884r-9,14l1695,914r-10,14l1672,941r-14,12l1646,965r-16,11l1616,986r-16,11l1584,1006r-18,7l1549,1020r-18,7l1512,1032r-20,4l1471,1037r-21,2l1429,1041r-27,-2l1377,1037r-24,-5l1330,1027r-22,-7l1287,1009r-10,-3l1268,999r-20,-11l1238,981r-9,-7l1211,960r-16,-16l1180,928r-15,-17l1157,902r-6,-9l1137,874r-12,-20l1121,898r-3,44l1118,1023r,312l1001,1335r,-312l1001,981r2,-46l1005,889r1,-49l1012,793r5,-50l1022,719r4,-25l1031,669r5,-23l1031,622r-5,-23l1022,574r-3,-23l1012,502r-4,-48l1005,408r-2,-45l1001,278r117,l1118,359r3,42l1125,444r12,-21l1151,405r7,-9l1165,386r15,-16l1195,354r18,-16l1231,326r17,-13l1268,301r21,-9l1310,283r21,-7l1354,271r23,-5l1402,264r27,xm1425,925r27,l1466,921r12,-2l1490,916r13,-4l1515,909r5,-4l1528,904r10,-8l1549,891r21,-14l1579,868r9,-7l1596,852r9,-10l1612,833r7,-11l1626,812r8,-11l1646,778r9,-24l1662,729r5,-26l1671,674r1,-28l1672,632r-1,-14l1669,604r-2,-14l1662,563r-7,-24l1644,516r-12,-23l1626,482r-7,-8l1603,454r-7,-9l1588,437r-18,-14l1561,416r-11,-6l1531,398r-23,-9l1497,387r-10,-3l1464,380r-25,-1l1411,380r-14,2l1383,384r-14,3l1356,391r-25,9l1308,410r-10,7l1287,424r-10,7l1268,438r-20,18l1233,475r-9,11l1217,495r-14,23l1190,541r-12,24l1167,592r-5,12l1158,618r-8,28l1158,674r9,29l1172,717r6,12l1188,756r15,24l1217,803r14,21l1240,835r7,9l1264,861r11,9l1284,877r19,14l1314,898r12,6l1347,912r13,4l1372,919r25,6l1425,925xm1967,r9,1l1983,1r9,4l1999,7r9,3l2015,16r12,8l2033,31r5,7l2042,44r5,9l2049,60r1,8l2052,75r,9l2052,93r-2,9l2047,118r-9,14l2033,139r-6,5l2020,149r-5,6l2008,158r-9,4l1992,165r-9,2l1976,169r-9,l1959,169r-9,-2l1943,165r-9,-3l1927,158r-7,-3l1907,144r-9,-12l1893,125r-3,-7l1888,109r-2,-7l1884,93r,-9l1884,75r2,-7l1888,60r2,-7l1893,44r5,-6l1902,31r5,-7l1914,19r6,-3l1927,10r7,-3l1943,5r7,-4l1959,1r8,-1xm1911,278r115,l2026,1023r-115,l1911,278xm2759,748r111,29l2865,794r-6,16l2847,840r-7,14l2833,868r-16,27l2808,907r-10,11l2778,941r-10,8l2755,960r-10,9l2732,978r-12,7l2707,993r-12,7l2681,1006r-12,7l2654,1018r-14,4l2626,1027r-28,7l2582,1036r-14,1l2552,1039r-16,2l2506,1041r-21,-2l2464,1036r-20,-2l2425,1029r-20,-6l2388,1018r-18,-7l2352,1004r-15,-9l2321,986r-15,-8l2299,972r-7,-5l2278,956r-14,-12l2254,932r-13,-13l2231,905r-11,-14l2209,877r-8,-14l2193,847r-8,-14l2179,815r-7,-15l2167,784r-5,-18l2158,750r-3,-17l2153,715r-2,-18l2149,660r2,-35l2153,606r2,-18l2158,571r4,-18l2167,535r5,-17l2186,482r16,-31l2211,435r9,-16l2231,403r12,-14l2255,375r13,-12l2282,350r14,-12l2310,327r16,-10l2342,306r17,-9l2377,290r18,-7l2414,278r21,-5l2455,269r10,-1l2478,266r21,-2l2522,264r26,l2575,268r14,1l2601,271r13,4l2626,278r25,9l2676,296r23,12l2709,315r13,5l2743,336r9,7l2762,352r20,18l2799,389r16,19l2831,430r12,23l2856,477r-106,50l2741,509r-9,-16l2722,479r-11,-14l2699,451r-13,-13l2672,426r-14,-9l2644,407r-16,-7l2612,393r-18,-7l2577,382r-18,-3l2541,377r-19,-2l2492,377r-14,2l2465,382r-14,4l2439,389r-12,4l2414,398r-12,7l2391,410r-10,7l2370,426r-9,7l2351,442r-9,9l2335,461r-16,20l2312,491r-7,13l2294,527r-5,12l2284,551r-8,27l2275,592r-4,12l2269,618r-1,14l2268,646r,14l2268,687r3,26l2276,738r8,25l2292,785r11,22l2315,826r7,11l2331,845r7,9l2347,863r18,16l2386,891r11,7l2407,904r23,8l2455,921r12,2l2481,925r29,3l2533,928r21,-2l2575,923r19,-5l2614,912r19,-8l2651,895r16,-11l2683,872r7,-7l2697,858r14,-14l2723,826r11,-18l2745,789r7,-19l2755,759r4,-11xm3709,278r,55l3707,386r-3,49l3700,482r-3,23l3695,528r-7,44l3681,613r-9,40l3677,676r6,25l3691,750r6,48l3702,845r3,48l3707,939r2,84l3592,1023r,-176l3575,870r-7,12l3559,893r-18,21l3524,933r-18,18l3486,967r-19,14l3448,993r-20,11l3407,1015r-19,7l3366,1029r-21,5l3322,1037r-21,2l3280,1041r-21,-2l3239,1039r-18,-3l3202,1032r-18,-3l3167,1023r-16,-5l3133,1011r-16,-9l3101,993r-14,-8l3073,974r-14,-11l3047,953r-13,-12l3022,928r-12,-14l2999,900r-9,-14l2979,870r-8,-16l2964,838r-7,-16l2949,805r-5,-18l2939,770r-5,-20l2930,731r-2,-20l2925,692r,-19l2923,653r2,-37l2927,599r3,-18l2934,563r3,-17l2942,528r6,-17l2953,495r7,-18l2969,461r7,-16l2985,430r10,-14l3006,400r11,-14l3029,373r12,-14l3054,347r14,-11l3082,326r16,-11l3114,306r16,-9l3147,290r9,-3l3165,283r18,-7l3202,273r19,-5l3230,268r11,-2l3262,264r21,l3310,264r12,2l3335,268r24,3l3382,278r11,4l3405,285r21,11l3446,306r19,13l3485,333r17,16l3518,364r9,9l3534,382r16,19l3564,421r14,21l3592,463r,-185l3709,278xm3280,925r17,l3315,923r20,-4l3352,912r20,-7l3382,900r9,-4l3402,889r10,-5l3432,870r9,-9l3449,852r11,-8l3469,833r9,-11l3486,812r9,-12l3504,785r9,-14l3522,757r14,-31l3550,690r14,-37l3554,622r-11,-30l3531,563r-15,-26l3502,512r-8,-10l3486,491r-15,-21l3462,460r-9,-9l3442,442r-9,-7l3425,428r-11,-7l3405,414r-10,-7l3384,401r-11,-3l3352,389r-12,-3l3329,384r-12,-2l3306,380r-24,-1l3255,380r-25,4l3218,387r-11,4l3195,394r-11,6l3163,412r-10,7l3144,426r-20,16l3108,460r-8,10l3093,479r-8,12l3080,502r-12,23l3059,551r-9,27l3045,606r-4,28l3041,666r,12l3041,692r4,27l3050,743r4,13l3057,766r6,12l3068,789r5,12l3078,812r7,9l3093,831r7,9l3107,849r16,18l3142,881r9,7l3161,895r22,10l3206,914r10,4l3229,919r24,6l3267,925r13,xe" fillcolor="#f04800 [3204]" stroked="f">
              <v:path arrowok="t" o:connecttype="custom" o:connectlocs="1252817,302562;1293973,294148;1350683,324243;260869,314535;148744,332333;71941,272467;39211,172800;120226,100315;213880,89960;276423,136234;278692,199335;217444,240431;100135,242697;174344,299649;251795,274733;108560,161798;199621,206778;246610,164710;191520,122643;539236,113906;579096,202247;546042,300297;454333,336216;372993,288971;332486,224575;368457,136881;463082,85429;520117,272467;536320,174418;466323,122643;389845,167622;404103,273115;647797,2265;658815,44980;617983,46598;620251,6148;926488,262112;864917,327802;768023,327155;708072,269555;703859,167622;776124,91578;874639,99667;878528,150472;794272,124908;741774,174418;752468,270849;840612,297061;1201940,107757;1201940,331038;1083982,334598;991301,311622;948849,230076;970561,134616;1043798,86724;1134859,112935;1095972,291236;1150414,223281;1103425,133969;1025003,133321;985467,223928;1024355,289618" o:connectangles="0,0,0,0,0,0,0,0,0,0,0,0,0,0,0,0,0,0,0,0,0,0,0,0,0,0,0,0,0,0,0,0,0,0,0,0,0,0,0,0,0,0,0,0,0,0,0,0,0,0,0,0,0,0,0,0,0,0,0,0,0,0"/>
              <o:lock v:ext="edit" aspectratio="t" verticies="t"/>
              <w10:wrap anchorx="page" anchory="page"/>
              <w10:anchorlock/>
            </v:shape>
          </w:pict>
        </mc:Fallback>
      </mc:AlternateContent>
    </w:r>
    <w:r w:rsidR="0002741A" w:rsidRPr="0002741A">
      <w:rPr>
        <w:color w:val="FFFFFF" w:themeColor="background1"/>
      </w:rPr>
      <w:t>epicalgr</w:t>
    </w:r>
    <w:r w:rsidR="0002741A">
      <w:rPr>
        <w:color w:val="FFFFFF" w:themeColor="background1"/>
      </w:rPr>
      <w:t>o</w:t>
    </w:r>
    <w:r w:rsidR="0002741A" w:rsidRPr="0002741A">
      <w:rPr>
        <w:color w:val="FFFFFF" w:themeColor="background1"/>
      </w:rPr>
      <w:t>up.com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8A12C" w14:textId="77777777" w:rsidR="00895DCA" w:rsidRDefault="00895DCA" w:rsidP="000527DA">
      <w:pPr>
        <w:spacing w:line="240" w:lineRule="auto"/>
      </w:pPr>
      <w:r>
        <w:separator/>
      </w:r>
    </w:p>
  </w:footnote>
  <w:footnote w:type="continuationSeparator" w:id="0">
    <w:p w14:paraId="2F0A60B1" w14:textId="77777777" w:rsidR="00895DCA" w:rsidRDefault="00895DCA" w:rsidP="000527D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5F854" w14:textId="77777777" w:rsidR="0002741A" w:rsidRDefault="0002741A">
    <w:pPr>
      <w:pStyle w:val="Header"/>
    </w:pPr>
  </w:p>
  <w:p w14:paraId="10B46C69" w14:textId="77777777" w:rsidR="0002741A" w:rsidRDefault="0002741A">
    <w:pPr>
      <w:pStyle w:val="Header"/>
    </w:pPr>
  </w:p>
  <w:p w14:paraId="74AFACF7" w14:textId="77777777" w:rsidR="0002741A" w:rsidRDefault="0002741A">
    <w:pPr>
      <w:pStyle w:val="Header"/>
    </w:pPr>
  </w:p>
  <w:p w14:paraId="128B821C" w14:textId="77777777" w:rsidR="0002741A" w:rsidRDefault="0002741A">
    <w:pPr>
      <w:pStyle w:val="Header"/>
    </w:pPr>
  </w:p>
  <w:p w14:paraId="0D0B21C0" w14:textId="77777777" w:rsidR="0002741A" w:rsidRDefault="0002741A">
    <w:pPr>
      <w:pStyle w:val="Header"/>
    </w:pPr>
  </w:p>
  <w:p w14:paraId="7F1A715A" w14:textId="77777777" w:rsidR="0002741A" w:rsidRDefault="0002741A">
    <w:pPr>
      <w:pStyle w:val="Header"/>
    </w:pPr>
  </w:p>
  <w:p w14:paraId="347B8926" w14:textId="77777777" w:rsidR="0066723F" w:rsidRDefault="0066723F">
    <w:pPr>
      <w:pStyle w:val="Header"/>
    </w:pPr>
    <w:r>
      <w:rPr>
        <w:noProof/>
      </w:rPr>
      <mc:AlternateContent>
        <mc:Choice Requires="wps">
          <w:drawing>
            <wp:anchor distT="0" distB="0" distL="114300" distR="114300" simplePos="0" relativeHeight="251658239" behindDoc="1" locked="1" layoutInCell="1" allowOverlap="1" wp14:anchorId="76D3C5B8" wp14:editId="35551AFB">
              <wp:simplePos x="962025" y="2743200"/>
              <wp:positionH relativeFrom="page">
                <wp:align>center</wp:align>
              </wp:positionH>
              <wp:positionV relativeFrom="page">
                <wp:align>center</wp:align>
              </wp:positionV>
              <wp:extent cx="7560000" cy="10692000"/>
              <wp:effectExtent l="0" t="0" r="3175" b="0"/>
              <wp:wrapNone/>
              <wp:docPr id="1190558072" name="Rectangle 1"/>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963E35" id="Rectangle 1" o:spid="_x0000_s1026" style="position:absolute;margin-left:0;margin-top:0;width:595.3pt;height:841.9pt;z-index:-251658241;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" fillcolor="#240041 [3205]"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3A900E64"/>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4ED6BEC6"/>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257EB8CE"/>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87541306"/>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8"/>
    <w:multiLevelType w:val="singleLevel"/>
    <w:tmpl w:val="1FFC74C2"/>
    <w:lvl w:ilvl="0">
      <w:start w:val="1"/>
      <w:numFmt w:val="decimal"/>
      <w:pStyle w:val="ListNumber"/>
      <w:lvlText w:val="%1."/>
      <w:lvlJc w:val="left"/>
      <w:pPr>
        <w:tabs>
          <w:tab w:val="num" w:pos="360"/>
        </w:tabs>
        <w:ind w:left="360" w:hanging="360"/>
      </w:pPr>
    </w:lvl>
  </w:abstractNum>
  <w:abstractNum w:abstractNumId="5" w15:restartNumberingAfterBreak="0">
    <w:nsid w:val="02953B23"/>
    <w:multiLevelType w:val="multilevel"/>
    <w:tmpl w:val="EBC0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A650F"/>
    <w:multiLevelType w:val="multilevel"/>
    <w:tmpl w:val="9F2E4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A7022"/>
    <w:multiLevelType w:val="multilevel"/>
    <w:tmpl w:val="51F8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04923"/>
    <w:multiLevelType w:val="hybridMultilevel"/>
    <w:tmpl w:val="FD148716"/>
    <w:lvl w:ilvl="0" w:tplc="2B3A97F6">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14954D15"/>
    <w:multiLevelType w:val="multilevel"/>
    <w:tmpl w:val="D07E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F2C45"/>
    <w:multiLevelType w:val="hybridMultilevel"/>
    <w:tmpl w:val="1DBADE9A"/>
    <w:lvl w:ilvl="0" w:tplc="2B3A97F6">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251A20CC"/>
    <w:multiLevelType w:val="multilevel"/>
    <w:tmpl w:val="B874A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892133"/>
    <w:multiLevelType w:val="multilevel"/>
    <w:tmpl w:val="9724B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8C6F6B"/>
    <w:multiLevelType w:val="multilevel"/>
    <w:tmpl w:val="45EA8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650D6C"/>
    <w:multiLevelType w:val="hybridMultilevel"/>
    <w:tmpl w:val="415AADA0"/>
    <w:lvl w:ilvl="0" w:tplc="C0C606FC">
      <w:start w:val="1"/>
      <w:numFmt w:val="decimal"/>
      <w:lvlText w:val="%1."/>
      <w:lvlJc w:val="left"/>
      <w:pPr>
        <w:ind w:left="1080" w:hanging="72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5" w15:restartNumberingAfterBreak="0">
    <w:nsid w:val="43F30A8B"/>
    <w:multiLevelType w:val="multilevel"/>
    <w:tmpl w:val="5074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0A0A7B"/>
    <w:multiLevelType w:val="multilevel"/>
    <w:tmpl w:val="793A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291409"/>
    <w:multiLevelType w:val="hybridMultilevel"/>
    <w:tmpl w:val="C1268100"/>
    <w:lvl w:ilvl="0" w:tplc="2B3A97F6">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4861048E"/>
    <w:multiLevelType w:val="multilevel"/>
    <w:tmpl w:val="BC1E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7F60B0"/>
    <w:multiLevelType w:val="multilevel"/>
    <w:tmpl w:val="1CE02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EE2E40"/>
    <w:multiLevelType w:val="multilevel"/>
    <w:tmpl w:val="180C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C16F39"/>
    <w:multiLevelType w:val="multilevel"/>
    <w:tmpl w:val="63D68C1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56D313A6"/>
    <w:multiLevelType w:val="multilevel"/>
    <w:tmpl w:val="E5AA3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3E15B7"/>
    <w:multiLevelType w:val="multilevel"/>
    <w:tmpl w:val="BD781778"/>
    <w:lvl w:ilvl="0">
      <w:start w:val="1"/>
      <w:numFmt w:val="decimal"/>
      <w:lvlText w:val="%1"/>
      <w:lvlJc w:val="left"/>
      <w:pPr>
        <w:tabs>
          <w:tab w:val="num" w:pos="567"/>
        </w:tabs>
        <w:ind w:left="0" w:firstLine="0"/>
      </w:pPr>
      <w:rPr>
        <w:rFonts w:hint="default"/>
      </w:rPr>
    </w:lvl>
    <w:lvl w:ilvl="1">
      <w:start w:val="1"/>
      <w:numFmt w:val="decimal"/>
      <w:lvlText w:val="%1.%2"/>
      <w:lvlJc w:val="left"/>
      <w:pPr>
        <w:tabs>
          <w:tab w:val="num" w:pos="567"/>
        </w:tabs>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4" w15:restartNumberingAfterBreak="0">
    <w:nsid w:val="5F5A4712"/>
    <w:multiLevelType w:val="multilevel"/>
    <w:tmpl w:val="80A8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603943"/>
    <w:multiLevelType w:val="multilevel"/>
    <w:tmpl w:val="0BCA823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618A2C54"/>
    <w:multiLevelType w:val="multilevel"/>
    <w:tmpl w:val="DC70304A"/>
    <w:lvl w:ilvl="0">
      <w:start w:val="1"/>
      <w:numFmt w:val="bullet"/>
      <w:pStyle w:val="ListBullet"/>
      <w:lvlText w:val="•"/>
      <w:lvlJc w:val="left"/>
      <w:pPr>
        <w:ind w:left="357" w:hanging="357"/>
      </w:pPr>
      <w:rPr>
        <w:rFonts w:ascii="Calibri" w:hAnsi="Calibri" w:hint="default"/>
        <w:color w:val="auto"/>
      </w:rPr>
    </w:lvl>
    <w:lvl w:ilvl="1">
      <w:start w:val="1"/>
      <w:numFmt w:val="bullet"/>
      <w:pStyle w:val="ListBullet2"/>
      <w:lvlText w:val="‒"/>
      <w:lvlJc w:val="left"/>
      <w:pPr>
        <w:ind w:left="714" w:hanging="357"/>
      </w:pPr>
      <w:rPr>
        <w:rFonts w:ascii="Calibri" w:hAnsi="Calibri" w:hint="default"/>
        <w:color w:val="auto"/>
      </w:rPr>
    </w:lvl>
    <w:lvl w:ilvl="2">
      <w:start w:val="1"/>
      <w:numFmt w:val="bullet"/>
      <w:pStyle w:val="ListBullet3"/>
      <w:lvlText w:val="‒"/>
      <w:lvlJc w:val="left"/>
      <w:pPr>
        <w:ind w:left="1071" w:hanging="357"/>
      </w:pPr>
      <w:rPr>
        <w:rFonts w:ascii="Calibri" w:hAnsi="Calibri" w:hint="default"/>
        <w:color w:val="auto"/>
      </w:rPr>
    </w:lvl>
    <w:lvl w:ilvl="3">
      <w:start w:val="1"/>
      <w:numFmt w:val="bullet"/>
      <w:pStyle w:val="ListBullet4"/>
      <w:lvlText w:val="‒"/>
      <w:lvlJc w:val="left"/>
      <w:pPr>
        <w:ind w:left="1428" w:hanging="357"/>
      </w:pPr>
      <w:rPr>
        <w:rFonts w:ascii="Calibri" w:hAnsi="Calibri" w:hint="default"/>
        <w:color w:val="auto"/>
      </w:rPr>
    </w:lvl>
    <w:lvl w:ilvl="4">
      <w:start w:val="1"/>
      <w:numFmt w:val="bullet"/>
      <w:pStyle w:val="ListBullet5"/>
      <w:lvlText w:val="‒"/>
      <w:lvlJc w:val="left"/>
      <w:pPr>
        <w:ind w:left="1785" w:hanging="357"/>
      </w:pPr>
      <w:rPr>
        <w:rFonts w:ascii="Calibri" w:hAnsi="Calibri" w:hint="default"/>
        <w:color w:val="auto"/>
      </w:rPr>
    </w:lvl>
    <w:lvl w:ilvl="5">
      <w:start w:val="1"/>
      <w:numFmt w:val="bullet"/>
      <w:lvlText w:val="‒"/>
      <w:lvlJc w:val="left"/>
      <w:pPr>
        <w:ind w:left="2142" w:hanging="357"/>
      </w:pPr>
      <w:rPr>
        <w:rFonts w:ascii="Calibri" w:hAnsi="Calibri" w:hint="default"/>
        <w:color w:val="auto"/>
      </w:rPr>
    </w:lvl>
    <w:lvl w:ilvl="6">
      <w:start w:val="1"/>
      <w:numFmt w:val="bullet"/>
      <w:lvlText w:val="‒"/>
      <w:lvlJc w:val="left"/>
      <w:pPr>
        <w:ind w:left="2499" w:hanging="357"/>
      </w:pPr>
      <w:rPr>
        <w:rFonts w:ascii="Calibri" w:hAnsi="Calibri" w:hint="default"/>
        <w:color w:val="auto"/>
      </w:rPr>
    </w:lvl>
    <w:lvl w:ilvl="7">
      <w:start w:val="1"/>
      <w:numFmt w:val="bullet"/>
      <w:lvlText w:val="‒"/>
      <w:lvlJc w:val="left"/>
      <w:pPr>
        <w:ind w:left="2856" w:hanging="357"/>
      </w:pPr>
      <w:rPr>
        <w:rFonts w:ascii="Calibri" w:hAnsi="Calibri" w:hint="default"/>
        <w:color w:val="auto"/>
      </w:rPr>
    </w:lvl>
    <w:lvl w:ilvl="8">
      <w:start w:val="1"/>
      <w:numFmt w:val="bullet"/>
      <w:lvlText w:val="‒"/>
      <w:lvlJc w:val="left"/>
      <w:pPr>
        <w:ind w:left="3213" w:hanging="357"/>
      </w:pPr>
      <w:rPr>
        <w:rFonts w:ascii="Calibri" w:hAnsi="Calibri" w:hint="default"/>
        <w:color w:val="auto"/>
      </w:rPr>
    </w:lvl>
  </w:abstractNum>
  <w:abstractNum w:abstractNumId="27" w15:restartNumberingAfterBreak="0">
    <w:nsid w:val="65C17A23"/>
    <w:multiLevelType w:val="multilevel"/>
    <w:tmpl w:val="E7D6B1E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674766EC"/>
    <w:multiLevelType w:val="hybridMultilevel"/>
    <w:tmpl w:val="561E14F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9" w15:restartNumberingAfterBreak="0">
    <w:nsid w:val="67DD5B01"/>
    <w:multiLevelType w:val="multilevel"/>
    <w:tmpl w:val="DA3CD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5A5E5E"/>
    <w:multiLevelType w:val="multilevel"/>
    <w:tmpl w:val="2568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E07AD7"/>
    <w:multiLevelType w:val="hybridMultilevel"/>
    <w:tmpl w:val="E74CFB02"/>
    <w:lvl w:ilvl="0" w:tplc="2B3A97F6">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2" w15:restartNumberingAfterBreak="0">
    <w:nsid w:val="71017374"/>
    <w:multiLevelType w:val="multilevel"/>
    <w:tmpl w:val="FD04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E05D7F"/>
    <w:multiLevelType w:val="multilevel"/>
    <w:tmpl w:val="21FC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B83838"/>
    <w:multiLevelType w:val="multilevel"/>
    <w:tmpl w:val="168A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745259">
    <w:abstractNumId w:val="23"/>
  </w:num>
  <w:num w:numId="2" w16cid:durableId="1323049970">
    <w:abstractNumId w:val="14"/>
  </w:num>
  <w:num w:numId="3" w16cid:durableId="589386674">
    <w:abstractNumId w:val="26"/>
  </w:num>
  <w:num w:numId="4" w16cid:durableId="1758936771">
    <w:abstractNumId w:val="4"/>
  </w:num>
  <w:num w:numId="5" w16cid:durableId="848714525">
    <w:abstractNumId w:val="3"/>
  </w:num>
  <w:num w:numId="6" w16cid:durableId="1451895523">
    <w:abstractNumId w:val="2"/>
  </w:num>
  <w:num w:numId="7" w16cid:durableId="1762412673">
    <w:abstractNumId w:val="1"/>
  </w:num>
  <w:num w:numId="8" w16cid:durableId="47448976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4272784">
    <w:abstractNumId w:val="0"/>
  </w:num>
  <w:num w:numId="10" w16cid:durableId="1870528601">
    <w:abstractNumId w:val="11"/>
  </w:num>
  <w:num w:numId="11" w16cid:durableId="192232794">
    <w:abstractNumId w:val="19"/>
  </w:num>
  <w:num w:numId="12" w16cid:durableId="370690851">
    <w:abstractNumId w:val="12"/>
  </w:num>
  <w:num w:numId="13" w16cid:durableId="208761316">
    <w:abstractNumId w:val="13"/>
  </w:num>
  <w:num w:numId="14" w16cid:durableId="1498232742">
    <w:abstractNumId w:val="6"/>
  </w:num>
  <w:num w:numId="15" w16cid:durableId="410584541">
    <w:abstractNumId w:val="22"/>
  </w:num>
  <w:num w:numId="16" w16cid:durableId="1397049616">
    <w:abstractNumId w:val="29"/>
  </w:num>
  <w:num w:numId="17" w16cid:durableId="690762113">
    <w:abstractNumId w:val="28"/>
  </w:num>
  <w:num w:numId="18" w16cid:durableId="1397120513">
    <w:abstractNumId w:val="10"/>
  </w:num>
  <w:num w:numId="19" w16cid:durableId="755247877">
    <w:abstractNumId w:val="8"/>
  </w:num>
  <w:num w:numId="20" w16cid:durableId="1311322850">
    <w:abstractNumId w:val="17"/>
  </w:num>
  <w:num w:numId="21" w16cid:durableId="911894771">
    <w:abstractNumId w:val="31"/>
  </w:num>
  <w:num w:numId="22" w16cid:durableId="1635717891">
    <w:abstractNumId w:val="5"/>
  </w:num>
  <w:num w:numId="23" w16cid:durableId="1574780801">
    <w:abstractNumId w:val="7"/>
  </w:num>
  <w:num w:numId="24" w16cid:durableId="1425029321">
    <w:abstractNumId w:val="34"/>
  </w:num>
  <w:num w:numId="25" w16cid:durableId="1527324671">
    <w:abstractNumId w:val="18"/>
  </w:num>
  <w:num w:numId="26" w16cid:durableId="1774280208">
    <w:abstractNumId w:val="15"/>
  </w:num>
  <w:num w:numId="27" w16cid:durableId="1678388450">
    <w:abstractNumId w:val="20"/>
  </w:num>
  <w:num w:numId="28" w16cid:durableId="1227229402">
    <w:abstractNumId w:val="9"/>
  </w:num>
  <w:num w:numId="29" w16cid:durableId="747077058">
    <w:abstractNumId w:val="16"/>
  </w:num>
  <w:num w:numId="30" w16cid:durableId="901479024">
    <w:abstractNumId w:val="21"/>
  </w:num>
  <w:num w:numId="31" w16cid:durableId="1421368645">
    <w:abstractNumId w:val="32"/>
  </w:num>
  <w:num w:numId="32" w16cid:durableId="861551935">
    <w:abstractNumId w:val="24"/>
  </w:num>
  <w:num w:numId="33" w16cid:durableId="1440641277">
    <w:abstractNumId w:val="27"/>
  </w:num>
  <w:num w:numId="34" w16cid:durableId="731276937">
    <w:abstractNumId w:val="30"/>
  </w:num>
  <w:num w:numId="35" w16cid:durableId="1008368793">
    <w:abstractNumId w:val="33"/>
  </w:num>
  <w:num w:numId="36" w16cid:durableId="182512428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DCA"/>
    <w:rsid w:val="00000B7F"/>
    <w:rsid w:val="00000B9D"/>
    <w:rsid w:val="0002741A"/>
    <w:rsid w:val="000459C9"/>
    <w:rsid w:val="000527DA"/>
    <w:rsid w:val="000E5CE1"/>
    <w:rsid w:val="002017DE"/>
    <w:rsid w:val="002065EA"/>
    <w:rsid w:val="00266D2C"/>
    <w:rsid w:val="00312130"/>
    <w:rsid w:val="00380401"/>
    <w:rsid w:val="00430075"/>
    <w:rsid w:val="00441F68"/>
    <w:rsid w:val="00451196"/>
    <w:rsid w:val="004552FF"/>
    <w:rsid w:val="005E5BCD"/>
    <w:rsid w:val="00637D86"/>
    <w:rsid w:val="0066723F"/>
    <w:rsid w:val="00693730"/>
    <w:rsid w:val="006B2D15"/>
    <w:rsid w:val="006C4C7C"/>
    <w:rsid w:val="0079170C"/>
    <w:rsid w:val="007F6F7A"/>
    <w:rsid w:val="00895DCA"/>
    <w:rsid w:val="008D69BF"/>
    <w:rsid w:val="009206B6"/>
    <w:rsid w:val="0092298F"/>
    <w:rsid w:val="00957360"/>
    <w:rsid w:val="00A57BD8"/>
    <w:rsid w:val="00AB5302"/>
    <w:rsid w:val="00B373FF"/>
    <w:rsid w:val="00B92A7B"/>
    <w:rsid w:val="00C1421D"/>
    <w:rsid w:val="00C329A2"/>
    <w:rsid w:val="00D456F8"/>
    <w:rsid w:val="00D74F34"/>
    <w:rsid w:val="00DF1250"/>
    <w:rsid w:val="00E07EC0"/>
    <w:rsid w:val="00E4464E"/>
    <w:rsid w:val="00E81E27"/>
    <w:rsid w:val="00F26BF7"/>
    <w:rsid w:val="00FC0480"/>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5EBA65"/>
  <w15:chartTrackingRefBased/>
  <w15:docId w15:val="{3E0603AB-4A23-4ABF-8426-4BC8BAA3A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i-FI"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uiPriority="32"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DCA"/>
  </w:style>
  <w:style w:type="paragraph" w:styleId="Heading1">
    <w:name w:val="heading 1"/>
    <w:basedOn w:val="Normal"/>
    <w:next w:val="Normal"/>
    <w:link w:val="Heading1Char"/>
    <w:uiPriority w:val="9"/>
    <w:qFormat/>
    <w:rsid w:val="00895DCA"/>
    <w:pPr>
      <w:keepNext/>
      <w:keepLines/>
      <w:spacing w:before="320" w:after="0" w:line="240" w:lineRule="auto"/>
      <w:outlineLvl w:val="0"/>
    </w:pPr>
    <w:rPr>
      <w:rFonts w:asciiTheme="majorHAnsi" w:eastAsiaTheme="majorEastAsia" w:hAnsiTheme="majorHAnsi" w:cstheme="majorBidi"/>
      <w:color w:val="B33500" w:themeColor="accent1" w:themeShade="BF"/>
      <w:sz w:val="32"/>
      <w:szCs w:val="32"/>
    </w:rPr>
  </w:style>
  <w:style w:type="paragraph" w:styleId="Heading2">
    <w:name w:val="heading 2"/>
    <w:basedOn w:val="Normal"/>
    <w:next w:val="Normal"/>
    <w:link w:val="Heading2Char"/>
    <w:uiPriority w:val="9"/>
    <w:unhideWhenUsed/>
    <w:qFormat/>
    <w:rsid w:val="00895DCA"/>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895DCA"/>
    <w:pPr>
      <w:keepNext/>
      <w:keepLines/>
      <w:spacing w:before="40" w:after="0" w:line="240" w:lineRule="auto"/>
      <w:outlineLvl w:val="2"/>
    </w:pPr>
    <w:rPr>
      <w:rFonts w:asciiTheme="majorHAnsi" w:eastAsiaTheme="majorEastAsia" w:hAnsiTheme="majorHAnsi" w:cstheme="majorBidi"/>
      <w:color w:val="7B7B7D" w:themeColor="text2"/>
      <w:sz w:val="24"/>
      <w:szCs w:val="24"/>
    </w:rPr>
  </w:style>
  <w:style w:type="paragraph" w:styleId="Heading4">
    <w:name w:val="heading 4"/>
    <w:basedOn w:val="Normal"/>
    <w:next w:val="Normal"/>
    <w:link w:val="Heading4Char"/>
    <w:uiPriority w:val="9"/>
    <w:unhideWhenUsed/>
    <w:qFormat/>
    <w:rsid w:val="00895DCA"/>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unhideWhenUsed/>
    <w:qFormat/>
    <w:rsid w:val="00895DCA"/>
    <w:pPr>
      <w:keepNext/>
      <w:keepLines/>
      <w:spacing w:before="40" w:after="0"/>
      <w:outlineLvl w:val="4"/>
    </w:pPr>
    <w:rPr>
      <w:rFonts w:asciiTheme="majorHAnsi" w:eastAsiaTheme="majorEastAsia" w:hAnsiTheme="majorHAnsi" w:cstheme="majorBidi"/>
      <w:color w:val="7B7B7D" w:themeColor="text2"/>
      <w:sz w:val="22"/>
      <w:szCs w:val="22"/>
    </w:rPr>
  </w:style>
  <w:style w:type="paragraph" w:styleId="Heading6">
    <w:name w:val="heading 6"/>
    <w:basedOn w:val="Normal"/>
    <w:next w:val="Normal"/>
    <w:link w:val="Heading6Char"/>
    <w:uiPriority w:val="9"/>
    <w:semiHidden/>
    <w:unhideWhenUsed/>
    <w:qFormat/>
    <w:rsid w:val="00895DCA"/>
    <w:pPr>
      <w:keepNext/>
      <w:keepLines/>
      <w:spacing w:before="40" w:after="0"/>
      <w:outlineLvl w:val="5"/>
    </w:pPr>
    <w:rPr>
      <w:rFonts w:asciiTheme="majorHAnsi" w:eastAsiaTheme="majorEastAsia" w:hAnsiTheme="majorHAnsi" w:cstheme="majorBidi"/>
      <w:i/>
      <w:iCs/>
      <w:color w:val="7B7B7D" w:themeColor="text2"/>
      <w:sz w:val="21"/>
      <w:szCs w:val="21"/>
    </w:rPr>
  </w:style>
  <w:style w:type="paragraph" w:styleId="Heading7">
    <w:name w:val="heading 7"/>
    <w:basedOn w:val="Normal"/>
    <w:next w:val="Normal"/>
    <w:link w:val="Heading7Char"/>
    <w:uiPriority w:val="9"/>
    <w:semiHidden/>
    <w:unhideWhenUsed/>
    <w:qFormat/>
    <w:rsid w:val="00895DCA"/>
    <w:pPr>
      <w:keepNext/>
      <w:keepLines/>
      <w:spacing w:before="40" w:after="0"/>
      <w:outlineLvl w:val="6"/>
    </w:pPr>
    <w:rPr>
      <w:rFonts w:asciiTheme="majorHAnsi" w:eastAsiaTheme="majorEastAsia" w:hAnsiTheme="majorHAnsi" w:cstheme="majorBidi"/>
      <w:i/>
      <w:iCs/>
      <w:color w:val="782300" w:themeColor="accent1" w:themeShade="80"/>
      <w:sz w:val="21"/>
      <w:szCs w:val="21"/>
    </w:rPr>
  </w:style>
  <w:style w:type="paragraph" w:styleId="Heading8">
    <w:name w:val="heading 8"/>
    <w:basedOn w:val="Normal"/>
    <w:next w:val="Normal"/>
    <w:link w:val="Heading8Char"/>
    <w:uiPriority w:val="9"/>
    <w:semiHidden/>
    <w:unhideWhenUsed/>
    <w:qFormat/>
    <w:rsid w:val="00895DCA"/>
    <w:pPr>
      <w:keepNext/>
      <w:keepLines/>
      <w:spacing w:before="40" w:after="0"/>
      <w:outlineLvl w:val="7"/>
    </w:pPr>
    <w:rPr>
      <w:rFonts w:asciiTheme="majorHAnsi" w:eastAsiaTheme="majorEastAsia" w:hAnsiTheme="majorHAnsi" w:cstheme="majorBidi"/>
      <w:b/>
      <w:bCs/>
      <w:color w:val="7B7B7D" w:themeColor="text2"/>
    </w:rPr>
  </w:style>
  <w:style w:type="paragraph" w:styleId="Heading9">
    <w:name w:val="heading 9"/>
    <w:basedOn w:val="Normal"/>
    <w:next w:val="Normal"/>
    <w:link w:val="Heading9Char"/>
    <w:uiPriority w:val="9"/>
    <w:semiHidden/>
    <w:unhideWhenUsed/>
    <w:qFormat/>
    <w:rsid w:val="00895DCA"/>
    <w:pPr>
      <w:keepNext/>
      <w:keepLines/>
      <w:spacing w:before="40" w:after="0"/>
      <w:outlineLvl w:val="8"/>
    </w:pPr>
    <w:rPr>
      <w:rFonts w:asciiTheme="majorHAnsi" w:eastAsiaTheme="majorEastAsia" w:hAnsiTheme="majorHAnsi" w:cstheme="majorBidi"/>
      <w:b/>
      <w:bCs/>
      <w:i/>
      <w:iCs/>
      <w:color w:val="7B7B7D"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martLink">
    <w:name w:val="Smart Link"/>
    <w:basedOn w:val="DefaultParagraphFont"/>
    <w:uiPriority w:val="99"/>
    <w:semiHidden/>
    <w:unhideWhenUsed/>
    <w:rsid w:val="00E81E27"/>
    <w:rPr>
      <w:color w:val="240041" w:themeColor="accent2"/>
      <w:u w:val="single"/>
      <w:shd w:val="clear" w:color="auto" w:fill="F3F2F1"/>
    </w:rPr>
  </w:style>
  <w:style w:type="character" w:styleId="Mention">
    <w:name w:val="Mention"/>
    <w:basedOn w:val="DefaultParagraphFont"/>
    <w:uiPriority w:val="99"/>
    <w:semiHidden/>
    <w:unhideWhenUsed/>
    <w:rsid w:val="00E81E27"/>
    <w:rPr>
      <w:color w:val="240041" w:themeColor="accent2"/>
      <w:shd w:val="clear" w:color="auto" w:fill="E1DFDD"/>
    </w:rPr>
  </w:style>
  <w:style w:type="character" w:styleId="SmartHyperlink">
    <w:name w:val="Smart Hyperlink"/>
    <w:basedOn w:val="DefaultParagraphFont"/>
    <w:uiPriority w:val="99"/>
    <w:semiHidden/>
    <w:unhideWhenUsed/>
    <w:rsid w:val="00E81E27"/>
    <w:rPr>
      <w:color w:val="240041" w:themeColor="accent2"/>
      <w:u w:val="dotted"/>
    </w:rPr>
  </w:style>
  <w:style w:type="character" w:customStyle="1" w:styleId="Heading1Char">
    <w:name w:val="Heading 1 Char"/>
    <w:basedOn w:val="DefaultParagraphFont"/>
    <w:link w:val="Heading1"/>
    <w:uiPriority w:val="9"/>
    <w:rsid w:val="00895DCA"/>
    <w:rPr>
      <w:rFonts w:asciiTheme="majorHAnsi" w:eastAsiaTheme="majorEastAsia" w:hAnsiTheme="majorHAnsi" w:cstheme="majorBidi"/>
      <w:color w:val="B33500" w:themeColor="accent1" w:themeShade="BF"/>
      <w:sz w:val="32"/>
      <w:szCs w:val="32"/>
    </w:rPr>
  </w:style>
  <w:style w:type="paragraph" w:styleId="Caption">
    <w:name w:val="caption"/>
    <w:basedOn w:val="Normal"/>
    <w:next w:val="Normal"/>
    <w:uiPriority w:val="35"/>
    <w:unhideWhenUsed/>
    <w:qFormat/>
    <w:rsid w:val="00895DCA"/>
    <w:pPr>
      <w:spacing w:line="240" w:lineRule="auto"/>
    </w:pPr>
    <w:rPr>
      <w:b/>
      <w:bCs/>
      <w:smallCaps/>
      <w:color w:val="595959" w:themeColor="text1" w:themeTint="A6"/>
      <w:spacing w:val="6"/>
    </w:rPr>
  </w:style>
  <w:style w:type="paragraph" w:styleId="BodyText">
    <w:name w:val="Body Text"/>
    <w:basedOn w:val="Normal"/>
    <w:link w:val="BodyTextChar"/>
    <w:uiPriority w:val="12"/>
    <w:unhideWhenUsed/>
    <w:rsid w:val="0092298F"/>
    <w:pPr>
      <w:spacing w:after="280"/>
    </w:pPr>
  </w:style>
  <w:style w:type="character" w:customStyle="1" w:styleId="BodyTextChar">
    <w:name w:val="Body Text Char"/>
    <w:basedOn w:val="DefaultParagraphFont"/>
    <w:link w:val="BodyText"/>
    <w:uiPriority w:val="12"/>
    <w:rsid w:val="00451196"/>
  </w:style>
  <w:style w:type="character" w:customStyle="1" w:styleId="Heading2Char">
    <w:name w:val="Heading 2 Char"/>
    <w:basedOn w:val="DefaultParagraphFont"/>
    <w:link w:val="Heading2"/>
    <w:uiPriority w:val="9"/>
    <w:rsid w:val="00895DCA"/>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895DCA"/>
    <w:rPr>
      <w:rFonts w:asciiTheme="majorHAnsi" w:eastAsiaTheme="majorEastAsia" w:hAnsiTheme="majorHAnsi" w:cstheme="majorBidi"/>
      <w:color w:val="7B7B7D" w:themeColor="text2"/>
      <w:sz w:val="24"/>
      <w:szCs w:val="24"/>
    </w:rPr>
  </w:style>
  <w:style w:type="character" w:customStyle="1" w:styleId="Heading4Char">
    <w:name w:val="Heading 4 Char"/>
    <w:basedOn w:val="DefaultParagraphFont"/>
    <w:link w:val="Heading4"/>
    <w:uiPriority w:val="9"/>
    <w:rsid w:val="00895DCA"/>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rsid w:val="00895DCA"/>
    <w:rPr>
      <w:rFonts w:asciiTheme="majorHAnsi" w:eastAsiaTheme="majorEastAsia" w:hAnsiTheme="majorHAnsi" w:cstheme="majorBidi"/>
      <w:color w:val="7B7B7D" w:themeColor="text2"/>
      <w:sz w:val="22"/>
      <w:szCs w:val="22"/>
    </w:rPr>
  </w:style>
  <w:style w:type="character" w:customStyle="1" w:styleId="Heading6Char">
    <w:name w:val="Heading 6 Char"/>
    <w:basedOn w:val="DefaultParagraphFont"/>
    <w:link w:val="Heading6"/>
    <w:uiPriority w:val="9"/>
    <w:semiHidden/>
    <w:rsid w:val="00895DCA"/>
    <w:rPr>
      <w:rFonts w:asciiTheme="majorHAnsi" w:eastAsiaTheme="majorEastAsia" w:hAnsiTheme="majorHAnsi" w:cstheme="majorBidi"/>
      <w:i/>
      <w:iCs/>
      <w:color w:val="7B7B7D" w:themeColor="text2"/>
      <w:sz w:val="21"/>
      <w:szCs w:val="21"/>
    </w:rPr>
  </w:style>
  <w:style w:type="character" w:customStyle="1" w:styleId="Heading7Char">
    <w:name w:val="Heading 7 Char"/>
    <w:basedOn w:val="DefaultParagraphFont"/>
    <w:link w:val="Heading7"/>
    <w:uiPriority w:val="9"/>
    <w:semiHidden/>
    <w:rsid w:val="00895DCA"/>
    <w:rPr>
      <w:rFonts w:asciiTheme="majorHAnsi" w:eastAsiaTheme="majorEastAsia" w:hAnsiTheme="majorHAnsi" w:cstheme="majorBidi"/>
      <w:i/>
      <w:iCs/>
      <w:color w:val="782300" w:themeColor="accent1" w:themeShade="80"/>
      <w:sz w:val="21"/>
      <w:szCs w:val="21"/>
    </w:rPr>
  </w:style>
  <w:style w:type="character" w:customStyle="1" w:styleId="Heading8Char">
    <w:name w:val="Heading 8 Char"/>
    <w:basedOn w:val="DefaultParagraphFont"/>
    <w:link w:val="Heading8"/>
    <w:uiPriority w:val="9"/>
    <w:semiHidden/>
    <w:rsid w:val="00895DCA"/>
    <w:rPr>
      <w:rFonts w:asciiTheme="majorHAnsi" w:eastAsiaTheme="majorEastAsia" w:hAnsiTheme="majorHAnsi" w:cstheme="majorBidi"/>
      <w:b/>
      <w:bCs/>
      <w:color w:val="7B7B7D" w:themeColor="text2"/>
    </w:rPr>
  </w:style>
  <w:style w:type="character" w:customStyle="1" w:styleId="Heading9Char">
    <w:name w:val="Heading 9 Char"/>
    <w:basedOn w:val="DefaultParagraphFont"/>
    <w:link w:val="Heading9"/>
    <w:uiPriority w:val="9"/>
    <w:semiHidden/>
    <w:rsid w:val="00895DCA"/>
    <w:rPr>
      <w:rFonts w:asciiTheme="majorHAnsi" w:eastAsiaTheme="majorEastAsia" w:hAnsiTheme="majorHAnsi" w:cstheme="majorBidi"/>
      <w:b/>
      <w:bCs/>
      <w:i/>
      <w:iCs/>
      <w:color w:val="7B7B7D" w:themeColor="text2"/>
    </w:rPr>
  </w:style>
  <w:style w:type="paragraph" w:styleId="Title">
    <w:name w:val="Title"/>
    <w:basedOn w:val="Normal"/>
    <w:next w:val="Normal"/>
    <w:link w:val="TitleChar"/>
    <w:uiPriority w:val="10"/>
    <w:qFormat/>
    <w:rsid w:val="00895DCA"/>
    <w:pPr>
      <w:spacing w:after="0" w:line="240" w:lineRule="auto"/>
      <w:contextualSpacing/>
    </w:pPr>
    <w:rPr>
      <w:rFonts w:asciiTheme="majorHAnsi" w:eastAsiaTheme="majorEastAsia" w:hAnsiTheme="majorHAnsi" w:cstheme="majorBidi"/>
      <w:color w:val="F04800" w:themeColor="accent1"/>
      <w:spacing w:val="-10"/>
      <w:sz w:val="56"/>
      <w:szCs w:val="56"/>
    </w:rPr>
  </w:style>
  <w:style w:type="character" w:customStyle="1" w:styleId="TitleChar">
    <w:name w:val="Title Char"/>
    <w:basedOn w:val="DefaultParagraphFont"/>
    <w:link w:val="Title"/>
    <w:uiPriority w:val="10"/>
    <w:rsid w:val="00895DCA"/>
    <w:rPr>
      <w:rFonts w:asciiTheme="majorHAnsi" w:eastAsiaTheme="majorEastAsia" w:hAnsiTheme="majorHAnsi" w:cstheme="majorBidi"/>
      <w:color w:val="F04800" w:themeColor="accent1"/>
      <w:spacing w:val="-10"/>
      <w:sz w:val="56"/>
      <w:szCs w:val="56"/>
    </w:rPr>
  </w:style>
  <w:style w:type="paragraph" w:styleId="Subtitle">
    <w:name w:val="Subtitle"/>
    <w:basedOn w:val="Normal"/>
    <w:next w:val="Normal"/>
    <w:link w:val="SubtitleChar"/>
    <w:uiPriority w:val="11"/>
    <w:qFormat/>
    <w:rsid w:val="00895DCA"/>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895DCA"/>
    <w:rPr>
      <w:rFonts w:asciiTheme="majorHAnsi" w:eastAsiaTheme="majorEastAsia" w:hAnsiTheme="majorHAnsi" w:cstheme="majorBidi"/>
      <w:sz w:val="24"/>
      <w:szCs w:val="24"/>
    </w:rPr>
  </w:style>
  <w:style w:type="character" w:styleId="IntenseEmphasis">
    <w:name w:val="Intense Emphasis"/>
    <w:basedOn w:val="DefaultParagraphFont"/>
    <w:uiPriority w:val="21"/>
    <w:qFormat/>
    <w:rsid w:val="00895DCA"/>
    <w:rPr>
      <w:b/>
      <w:bCs/>
      <w:i/>
      <w:iCs/>
    </w:rPr>
  </w:style>
  <w:style w:type="paragraph" w:styleId="IntenseQuote">
    <w:name w:val="Intense Quote"/>
    <w:basedOn w:val="Normal"/>
    <w:next w:val="Normal"/>
    <w:link w:val="IntenseQuoteChar"/>
    <w:uiPriority w:val="30"/>
    <w:qFormat/>
    <w:rsid w:val="00895DCA"/>
    <w:pPr>
      <w:pBdr>
        <w:left w:val="single" w:sz="18" w:space="12" w:color="F04800" w:themeColor="accent1"/>
      </w:pBdr>
      <w:spacing w:before="100" w:beforeAutospacing="1" w:line="300" w:lineRule="auto"/>
      <w:ind w:left="1224" w:right="1224"/>
    </w:pPr>
    <w:rPr>
      <w:rFonts w:asciiTheme="majorHAnsi" w:eastAsiaTheme="majorEastAsia" w:hAnsiTheme="majorHAnsi" w:cstheme="majorBidi"/>
      <w:color w:val="F04800" w:themeColor="accent1"/>
      <w:sz w:val="28"/>
      <w:szCs w:val="28"/>
    </w:rPr>
  </w:style>
  <w:style w:type="character" w:customStyle="1" w:styleId="IntenseQuoteChar">
    <w:name w:val="Intense Quote Char"/>
    <w:basedOn w:val="DefaultParagraphFont"/>
    <w:link w:val="IntenseQuote"/>
    <w:uiPriority w:val="30"/>
    <w:rsid w:val="00895DCA"/>
    <w:rPr>
      <w:rFonts w:asciiTheme="majorHAnsi" w:eastAsiaTheme="majorEastAsia" w:hAnsiTheme="majorHAnsi" w:cstheme="majorBidi"/>
      <w:color w:val="F04800" w:themeColor="accent1"/>
      <w:sz w:val="28"/>
      <w:szCs w:val="28"/>
    </w:rPr>
  </w:style>
  <w:style w:type="character" w:styleId="IntenseReference">
    <w:name w:val="Intense Reference"/>
    <w:basedOn w:val="DefaultParagraphFont"/>
    <w:uiPriority w:val="32"/>
    <w:qFormat/>
    <w:rsid w:val="00895DCA"/>
    <w:rPr>
      <w:b/>
      <w:bCs/>
      <w:smallCaps/>
      <w:spacing w:val="5"/>
      <w:u w:val="single"/>
    </w:rPr>
  </w:style>
  <w:style w:type="paragraph" w:styleId="TOCHeading">
    <w:name w:val="TOC Heading"/>
    <w:basedOn w:val="Heading1"/>
    <w:next w:val="Normal"/>
    <w:uiPriority w:val="39"/>
    <w:unhideWhenUsed/>
    <w:qFormat/>
    <w:rsid w:val="00895DCA"/>
    <w:pPr>
      <w:outlineLvl w:val="9"/>
    </w:pPr>
  </w:style>
  <w:style w:type="character" w:styleId="Strong">
    <w:name w:val="Strong"/>
    <w:basedOn w:val="DefaultParagraphFont"/>
    <w:uiPriority w:val="22"/>
    <w:qFormat/>
    <w:rsid w:val="00895DCA"/>
    <w:rPr>
      <w:b/>
      <w:bCs/>
    </w:rPr>
  </w:style>
  <w:style w:type="paragraph" w:styleId="BlockText">
    <w:name w:val="Block Text"/>
    <w:basedOn w:val="Normal"/>
    <w:uiPriority w:val="99"/>
    <w:semiHidden/>
    <w:unhideWhenUsed/>
    <w:rsid w:val="0092298F"/>
    <w:pPr>
      <w:pBdr>
        <w:top w:val="single" w:sz="2" w:space="10" w:color="auto"/>
        <w:left w:val="single" w:sz="2" w:space="10" w:color="auto"/>
        <w:bottom w:val="single" w:sz="2" w:space="10" w:color="auto"/>
        <w:right w:val="single" w:sz="2" w:space="10" w:color="auto"/>
      </w:pBdr>
      <w:ind w:left="1152" w:right="1152"/>
    </w:pPr>
    <w:rPr>
      <w:iCs/>
    </w:rPr>
  </w:style>
  <w:style w:type="character" w:styleId="Hashtag">
    <w:name w:val="Hashtag"/>
    <w:basedOn w:val="DefaultParagraphFont"/>
    <w:uiPriority w:val="99"/>
    <w:semiHidden/>
    <w:unhideWhenUsed/>
    <w:rsid w:val="0092298F"/>
    <w:rPr>
      <w:color w:val="240041" w:themeColor="accent2"/>
      <w:shd w:val="clear" w:color="auto" w:fill="E1DFDD"/>
    </w:rPr>
  </w:style>
  <w:style w:type="paragraph" w:styleId="TOC1">
    <w:name w:val="toc 1"/>
    <w:basedOn w:val="Normal"/>
    <w:next w:val="Normal"/>
    <w:autoRedefine/>
    <w:uiPriority w:val="39"/>
    <w:rsid w:val="00B373FF"/>
    <w:pPr>
      <w:tabs>
        <w:tab w:val="right" w:leader="dot" w:pos="9639"/>
      </w:tabs>
    </w:pPr>
  </w:style>
  <w:style w:type="paragraph" w:styleId="FootnoteText">
    <w:name w:val="footnote text"/>
    <w:basedOn w:val="Normal"/>
    <w:link w:val="FootnoteTextChar"/>
    <w:uiPriority w:val="99"/>
    <w:semiHidden/>
    <w:unhideWhenUsed/>
    <w:rsid w:val="0092298F"/>
    <w:pPr>
      <w:spacing w:before="120" w:line="240" w:lineRule="atLeast"/>
    </w:pPr>
    <w:rPr>
      <w:color w:val="7B7B7D" w:themeColor="text2"/>
      <w:sz w:val="18"/>
    </w:rPr>
  </w:style>
  <w:style w:type="character" w:customStyle="1" w:styleId="FootnoteTextChar">
    <w:name w:val="Footnote Text Char"/>
    <w:basedOn w:val="DefaultParagraphFont"/>
    <w:link w:val="FootnoteText"/>
    <w:uiPriority w:val="99"/>
    <w:semiHidden/>
    <w:rsid w:val="0092298F"/>
    <w:rPr>
      <w:color w:val="7B7B7D" w:themeColor="text2"/>
      <w:sz w:val="18"/>
      <w:szCs w:val="20"/>
    </w:rPr>
  </w:style>
  <w:style w:type="paragraph" w:styleId="BodyText2">
    <w:name w:val="Body Text 2"/>
    <w:basedOn w:val="Normal"/>
    <w:link w:val="BodyText2Char"/>
    <w:uiPriority w:val="12"/>
    <w:semiHidden/>
    <w:unhideWhenUsed/>
    <w:rsid w:val="0092298F"/>
    <w:pPr>
      <w:spacing w:after="240" w:line="240" w:lineRule="atLeast"/>
    </w:pPr>
    <w:rPr>
      <w:sz w:val="18"/>
    </w:rPr>
  </w:style>
  <w:style w:type="character" w:customStyle="1" w:styleId="BodyText2Char">
    <w:name w:val="Body Text 2 Char"/>
    <w:basedOn w:val="DefaultParagraphFont"/>
    <w:link w:val="BodyText2"/>
    <w:uiPriority w:val="12"/>
    <w:semiHidden/>
    <w:rsid w:val="00451196"/>
    <w:rPr>
      <w:sz w:val="18"/>
    </w:rPr>
  </w:style>
  <w:style w:type="paragraph" w:styleId="BodyText3">
    <w:name w:val="Body Text 3"/>
    <w:basedOn w:val="Normal"/>
    <w:link w:val="BodyText3Char"/>
    <w:uiPriority w:val="12"/>
    <w:semiHidden/>
    <w:unhideWhenUsed/>
    <w:rsid w:val="0092298F"/>
    <w:pPr>
      <w:spacing w:before="280" w:after="280" w:line="320" w:lineRule="atLeast"/>
    </w:pPr>
    <w:rPr>
      <w:sz w:val="24"/>
      <w:szCs w:val="16"/>
    </w:rPr>
  </w:style>
  <w:style w:type="character" w:customStyle="1" w:styleId="BodyText3Char">
    <w:name w:val="Body Text 3 Char"/>
    <w:basedOn w:val="DefaultParagraphFont"/>
    <w:link w:val="BodyText3"/>
    <w:uiPriority w:val="12"/>
    <w:semiHidden/>
    <w:rsid w:val="00451196"/>
    <w:rPr>
      <w:sz w:val="24"/>
      <w:szCs w:val="16"/>
    </w:rPr>
  </w:style>
  <w:style w:type="paragraph" w:styleId="BodyTextFirstIndent">
    <w:name w:val="Body Text First Indent"/>
    <w:basedOn w:val="BodyText"/>
    <w:link w:val="BodyTextFirstIndentChar"/>
    <w:uiPriority w:val="12"/>
    <w:semiHidden/>
    <w:unhideWhenUsed/>
    <w:rsid w:val="0092298F"/>
    <w:pPr>
      <w:ind w:firstLine="567"/>
    </w:pPr>
  </w:style>
  <w:style w:type="character" w:customStyle="1" w:styleId="BodyTextFirstIndentChar">
    <w:name w:val="Body Text First Indent Char"/>
    <w:basedOn w:val="BodyTextChar"/>
    <w:link w:val="BodyTextFirstIndent"/>
    <w:uiPriority w:val="12"/>
    <w:semiHidden/>
    <w:rsid w:val="00451196"/>
  </w:style>
  <w:style w:type="paragraph" w:styleId="BodyTextIndent">
    <w:name w:val="Body Text Indent"/>
    <w:basedOn w:val="Normal"/>
    <w:link w:val="BodyTextIndentChar"/>
    <w:uiPriority w:val="12"/>
    <w:unhideWhenUsed/>
    <w:rsid w:val="0092298F"/>
    <w:pPr>
      <w:spacing w:after="280"/>
      <w:ind w:left="1304" w:hanging="1304"/>
    </w:pPr>
  </w:style>
  <w:style w:type="character" w:customStyle="1" w:styleId="BodyTextIndentChar">
    <w:name w:val="Body Text Indent Char"/>
    <w:basedOn w:val="DefaultParagraphFont"/>
    <w:link w:val="BodyTextIndent"/>
    <w:uiPriority w:val="12"/>
    <w:rsid w:val="00451196"/>
  </w:style>
  <w:style w:type="paragraph" w:styleId="BodyTextFirstIndent2">
    <w:name w:val="Body Text First Indent 2"/>
    <w:basedOn w:val="BodyTextIndent"/>
    <w:link w:val="BodyTextFirstIndent2Char"/>
    <w:uiPriority w:val="12"/>
    <w:semiHidden/>
    <w:unhideWhenUsed/>
    <w:rsid w:val="0092298F"/>
    <w:pPr>
      <w:ind w:left="567" w:firstLine="567"/>
    </w:pPr>
  </w:style>
  <w:style w:type="character" w:customStyle="1" w:styleId="BodyTextFirstIndent2Char">
    <w:name w:val="Body Text First Indent 2 Char"/>
    <w:basedOn w:val="BodyTextIndentChar"/>
    <w:link w:val="BodyTextFirstIndent2"/>
    <w:uiPriority w:val="12"/>
    <w:semiHidden/>
    <w:rsid w:val="00451196"/>
  </w:style>
  <w:style w:type="paragraph" w:styleId="BodyTextIndent2">
    <w:name w:val="Body Text Indent 2"/>
    <w:basedOn w:val="Normal"/>
    <w:link w:val="BodyTextIndent2Char"/>
    <w:uiPriority w:val="12"/>
    <w:semiHidden/>
    <w:unhideWhenUsed/>
    <w:rsid w:val="0092298F"/>
    <w:pPr>
      <w:spacing w:after="280"/>
      <w:ind w:left="2608" w:hanging="2608"/>
    </w:pPr>
  </w:style>
  <w:style w:type="character" w:customStyle="1" w:styleId="BodyTextIndent2Char">
    <w:name w:val="Body Text Indent 2 Char"/>
    <w:basedOn w:val="DefaultParagraphFont"/>
    <w:link w:val="BodyTextIndent2"/>
    <w:uiPriority w:val="12"/>
    <w:semiHidden/>
    <w:rsid w:val="00451196"/>
  </w:style>
  <w:style w:type="paragraph" w:styleId="BodyTextIndent3">
    <w:name w:val="Body Text Indent 3"/>
    <w:basedOn w:val="Normal"/>
    <w:link w:val="BodyTextIndent3Char"/>
    <w:uiPriority w:val="12"/>
    <w:semiHidden/>
    <w:unhideWhenUsed/>
    <w:rsid w:val="00312130"/>
    <w:pPr>
      <w:spacing w:after="240" w:line="240" w:lineRule="atLeast"/>
      <w:ind w:left="1304" w:hanging="1304"/>
    </w:pPr>
    <w:rPr>
      <w:sz w:val="16"/>
      <w:szCs w:val="16"/>
    </w:rPr>
  </w:style>
  <w:style w:type="character" w:customStyle="1" w:styleId="BodyTextIndent3Char">
    <w:name w:val="Body Text Indent 3 Char"/>
    <w:basedOn w:val="DefaultParagraphFont"/>
    <w:link w:val="BodyTextIndent3"/>
    <w:uiPriority w:val="12"/>
    <w:semiHidden/>
    <w:rsid w:val="00451196"/>
    <w:rPr>
      <w:sz w:val="16"/>
      <w:szCs w:val="16"/>
    </w:rPr>
  </w:style>
  <w:style w:type="paragraph" w:styleId="Header">
    <w:name w:val="header"/>
    <w:basedOn w:val="Normal"/>
    <w:link w:val="HeaderChar"/>
    <w:uiPriority w:val="49"/>
    <w:unhideWhenUsed/>
    <w:rsid w:val="0079170C"/>
    <w:pPr>
      <w:spacing w:line="200" w:lineRule="atLeast"/>
    </w:pPr>
    <w:rPr>
      <w:sz w:val="18"/>
    </w:rPr>
  </w:style>
  <w:style w:type="character" w:customStyle="1" w:styleId="HeaderChar">
    <w:name w:val="Header Char"/>
    <w:basedOn w:val="DefaultParagraphFont"/>
    <w:link w:val="Header"/>
    <w:uiPriority w:val="49"/>
    <w:rsid w:val="0079170C"/>
    <w:rPr>
      <w:color w:val="240041" w:themeColor="accent2"/>
      <w:sz w:val="18"/>
    </w:rPr>
  </w:style>
  <w:style w:type="paragraph" w:styleId="Footer">
    <w:name w:val="footer"/>
    <w:basedOn w:val="Normal"/>
    <w:link w:val="FooterChar"/>
    <w:uiPriority w:val="99"/>
    <w:unhideWhenUsed/>
    <w:rsid w:val="000527DA"/>
    <w:pPr>
      <w:tabs>
        <w:tab w:val="center" w:pos="4819"/>
        <w:tab w:val="right" w:pos="9638"/>
      </w:tabs>
      <w:spacing w:line="240" w:lineRule="atLeast"/>
    </w:pPr>
  </w:style>
  <w:style w:type="character" w:customStyle="1" w:styleId="FooterChar">
    <w:name w:val="Footer Char"/>
    <w:basedOn w:val="DefaultParagraphFont"/>
    <w:link w:val="Footer"/>
    <w:uiPriority w:val="99"/>
    <w:rsid w:val="000527DA"/>
    <w:rPr>
      <w:sz w:val="20"/>
    </w:rPr>
  </w:style>
  <w:style w:type="character" w:styleId="PlaceholderText">
    <w:name w:val="Placeholder Text"/>
    <w:basedOn w:val="DefaultParagraphFont"/>
    <w:uiPriority w:val="99"/>
    <w:semiHidden/>
    <w:rsid w:val="0002741A"/>
    <w:rPr>
      <w:color w:val="808080"/>
    </w:rPr>
  </w:style>
  <w:style w:type="paragraph" w:styleId="TOC2">
    <w:name w:val="toc 2"/>
    <w:basedOn w:val="Normal"/>
    <w:next w:val="Normal"/>
    <w:autoRedefine/>
    <w:uiPriority w:val="39"/>
    <w:rsid w:val="00B373FF"/>
    <w:pPr>
      <w:tabs>
        <w:tab w:val="right" w:leader="dot" w:pos="9639"/>
      </w:tabs>
      <w:ind w:left="567"/>
    </w:pPr>
  </w:style>
  <w:style w:type="paragraph" w:styleId="TOC3">
    <w:name w:val="toc 3"/>
    <w:basedOn w:val="Normal"/>
    <w:next w:val="Normal"/>
    <w:autoRedefine/>
    <w:uiPriority w:val="39"/>
    <w:rsid w:val="00B373FF"/>
    <w:pPr>
      <w:tabs>
        <w:tab w:val="right" w:leader="dot" w:pos="9639"/>
      </w:tabs>
      <w:ind w:left="567"/>
    </w:pPr>
  </w:style>
  <w:style w:type="paragraph" w:styleId="TOC4">
    <w:name w:val="toc 4"/>
    <w:basedOn w:val="Normal"/>
    <w:next w:val="Normal"/>
    <w:autoRedefine/>
    <w:uiPriority w:val="39"/>
    <w:unhideWhenUsed/>
    <w:rsid w:val="00B373FF"/>
    <w:pPr>
      <w:tabs>
        <w:tab w:val="right" w:leader="dot" w:pos="9639"/>
      </w:tabs>
      <w:ind w:left="567"/>
    </w:pPr>
  </w:style>
  <w:style w:type="paragraph" w:styleId="TOC5">
    <w:name w:val="toc 5"/>
    <w:basedOn w:val="Normal"/>
    <w:next w:val="Normal"/>
    <w:autoRedefine/>
    <w:uiPriority w:val="39"/>
    <w:semiHidden/>
    <w:unhideWhenUsed/>
    <w:rsid w:val="00B373FF"/>
    <w:pPr>
      <w:tabs>
        <w:tab w:val="right" w:leader="dot" w:pos="9639"/>
      </w:tabs>
      <w:ind w:left="567"/>
    </w:pPr>
  </w:style>
  <w:style w:type="paragraph" w:styleId="TOC6">
    <w:name w:val="toc 6"/>
    <w:basedOn w:val="Normal"/>
    <w:next w:val="Normal"/>
    <w:autoRedefine/>
    <w:uiPriority w:val="39"/>
    <w:semiHidden/>
    <w:unhideWhenUsed/>
    <w:rsid w:val="00B373FF"/>
    <w:pPr>
      <w:tabs>
        <w:tab w:val="right" w:leader="dot" w:pos="9639"/>
      </w:tabs>
      <w:ind w:left="567"/>
    </w:pPr>
  </w:style>
  <w:style w:type="paragraph" w:styleId="TOC7">
    <w:name w:val="toc 7"/>
    <w:basedOn w:val="Normal"/>
    <w:next w:val="Normal"/>
    <w:autoRedefine/>
    <w:uiPriority w:val="39"/>
    <w:semiHidden/>
    <w:unhideWhenUsed/>
    <w:rsid w:val="00B373FF"/>
    <w:pPr>
      <w:tabs>
        <w:tab w:val="right" w:leader="dot" w:pos="9639"/>
      </w:tabs>
      <w:spacing w:after="100"/>
      <w:ind w:left="567"/>
    </w:pPr>
  </w:style>
  <w:style w:type="paragraph" w:styleId="TOC8">
    <w:name w:val="toc 8"/>
    <w:basedOn w:val="Normal"/>
    <w:next w:val="Normal"/>
    <w:autoRedefine/>
    <w:uiPriority w:val="39"/>
    <w:semiHidden/>
    <w:unhideWhenUsed/>
    <w:rsid w:val="00B373FF"/>
    <w:pPr>
      <w:tabs>
        <w:tab w:val="right" w:pos="9639"/>
      </w:tabs>
      <w:ind w:left="567"/>
    </w:pPr>
  </w:style>
  <w:style w:type="paragraph" w:styleId="TOC9">
    <w:name w:val="toc 9"/>
    <w:basedOn w:val="Normal"/>
    <w:next w:val="Normal"/>
    <w:autoRedefine/>
    <w:uiPriority w:val="39"/>
    <w:semiHidden/>
    <w:unhideWhenUsed/>
    <w:rsid w:val="00B373FF"/>
    <w:pPr>
      <w:tabs>
        <w:tab w:val="right" w:pos="9639"/>
      </w:tabs>
      <w:ind w:left="567"/>
    </w:pPr>
  </w:style>
  <w:style w:type="character" w:styleId="Hyperlink">
    <w:name w:val="Hyperlink"/>
    <w:basedOn w:val="DefaultParagraphFont"/>
    <w:uiPriority w:val="99"/>
    <w:unhideWhenUsed/>
    <w:rsid w:val="009206B6"/>
    <w:rPr>
      <w:color w:val="240041" w:themeColor="hyperlink"/>
      <w:u w:val="single"/>
    </w:rPr>
  </w:style>
  <w:style w:type="paragraph" w:styleId="ListBullet">
    <w:name w:val="List Bullet"/>
    <w:basedOn w:val="Normal"/>
    <w:uiPriority w:val="99"/>
    <w:unhideWhenUsed/>
    <w:rsid w:val="009206B6"/>
    <w:pPr>
      <w:numPr>
        <w:numId w:val="3"/>
      </w:numPr>
      <w:contextualSpacing/>
    </w:pPr>
  </w:style>
  <w:style w:type="paragraph" w:styleId="ListNumber">
    <w:name w:val="List Number"/>
    <w:basedOn w:val="Normal"/>
    <w:uiPriority w:val="99"/>
    <w:unhideWhenUsed/>
    <w:rsid w:val="009206B6"/>
    <w:pPr>
      <w:numPr>
        <w:numId w:val="4"/>
      </w:numPr>
      <w:contextualSpacing/>
    </w:pPr>
  </w:style>
  <w:style w:type="paragraph" w:customStyle="1" w:styleId="DOCtype">
    <w:name w:val="DOC type"/>
    <w:basedOn w:val="Normal"/>
    <w:uiPriority w:val="49"/>
    <w:rsid w:val="00AB5302"/>
    <w:rPr>
      <w:color w:val="FFFFFF" w:themeColor="background1"/>
      <w:lang w:val="en-GB"/>
    </w:rPr>
  </w:style>
  <w:style w:type="table" w:styleId="TableGrid">
    <w:name w:val="Table Grid"/>
    <w:basedOn w:val="TableNormal"/>
    <w:uiPriority w:val="39"/>
    <w:rsid w:val="00AB53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style>
  <w:style w:type="paragraph" w:customStyle="1" w:styleId="Details">
    <w:name w:val="Details"/>
    <w:basedOn w:val="Normal"/>
    <w:uiPriority w:val="49"/>
    <w:rsid w:val="007F6F7A"/>
    <w:pPr>
      <w:spacing w:line="240" w:lineRule="atLeast"/>
    </w:pPr>
    <w:rPr>
      <w:color w:val="FFFFFF" w:themeColor="background1"/>
      <w:lang w:val="en-US"/>
    </w:rPr>
  </w:style>
  <w:style w:type="paragraph" w:customStyle="1" w:styleId="DOCstatus">
    <w:name w:val="DOC status"/>
    <w:basedOn w:val="Details"/>
    <w:uiPriority w:val="49"/>
    <w:rsid w:val="007F6F7A"/>
  </w:style>
  <w:style w:type="paragraph" w:customStyle="1" w:styleId="DOCpublicity">
    <w:name w:val="DOC publicity"/>
    <w:basedOn w:val="DOCstatus"/>
    <w:uiPriority w:val="49"/>
    <w:rsid w:val="007F6F7A"/>
  </w:style>
  <w:style w:type="paragraph" w:customStyle="1" w:styleId="DOCattachments">
    <w:name w:val="DOC attachments"/>
    <w:basedOn w:val="DOCstatus"/>
    <w:uiPriority w:val="49"/>
    <w:rsid w:val="007F6F7A"/>
  </w:style>
  <w:style w:type="paragraph" w:customStyle="1" w:styleId="DOCversion">
    <w:name w:val="DOC version"/>
    <w:basedOn w:val="DOCstatus"/>
    <w:uiPriority w:val="49"/>
    <w:rsid w:val="007F6F7A"/>
  </w:style>
  <w:style w:type="paragraph" w:customStyle="1" w:styleId="DOCauthor">
    <w:name w:val="DOC author"/>
    <w:basedOn w:val="DOCstatus"/>
    <w:uiPriority w:val="49"/>
    <w:rsid w:val="007F6F7A"/>
  </w:style>
  <w:style w:type="paragraph" w:customStyle="1" w:styleId="DOCdate">
    <w:name w:val="DOC date"/>
    <w:basedOn w:val="DOCtype"/>
    <w:uiPriority w:val="49"/>
    <w:rsid w:val="005E5BCD"/>
  </w:style>
  <w:style w:type="paragraph" w:customStyle="1" w:styleId="HeaderInfo">
    <w:name w:val="Header Info"/>
    <w:basedOn w:val="Header"/>
    <w:uiPriority w:val="49"/>
    <w:rsid w:val="005E5BCD"/>
    <w:pPr>
      <w:spacing w:line="140" w:lineRule="atLeast"/>
    </w:pPr>
    <w:rPr>
      <w:sz w:val="12"/>
    </w:rPr>
  </w:style>
  <w:style w:type="table" w:customStyle="1" w:styleId="Epical">
    <w:name w:val="Epical"/>
    <w:basedOn w:val="TableNormal"/>
    <w:uiPriority w:val="99"/>
    <w:rsid w:val="00C1421D"/>
    <w:pPr>
      <w:spacing w:after="0" w:line="240" w:lineRule="auto"/>
      <w:jc w:val="right"/>
    </w:pPr>
    <w:tblPr>
      <w:tblBorders>
        <w:insideH w:val="single" w:sz="4" w:space="0" w:color="240041" w:themeColor="accent2"/>
      </w:tblBorders>
      <w:tblCellMar>
        <w:top w:w="28" w:type="dxa"/>
        <w:left w:w="28" w:type="dxa"/>
        <w:bottom w:w="28" w:type="dxa"/>
        <w:right w:w="28" w:type="dxa"/>
      </w:tblCellMar>
    </w:tblPr>
    <w:tblStylePr w:type="firstRow">
      <w:rPr>
        <w:b/>
      </w:rPr>
      <w:tblPr/>
      <w:tcPr>
        <w:tcBorders>
          <w:bottom w:val="nil"/>
          <w:insideH w:val="nil"/>
        </w:tcBorders>
      </w:tcPr>
    </w:tblStylePr>
    <w:tblStylePr w:type="lastRow">
      <w:rPr>
        <w:b/>
      </w:rPr>
      <w:tblPr>
        <w:tblCellMar>
          <w:top w:w="28" w:type="dxa"/>
          <w:left w:w="28" w:type="dxa"/>
          <w:bottom w:w="28" w:type="dxa"/>
          <w:right w:w="28" w:type="dxa"/>
        </w:tblCellMar>
      </w:tblPr>
    </w:tblStylePr>
    <w:tblStylePr w:type="firstCol">
      <w:pPr>
        <w:jc w:val="left"/>
      </w:pPr>
    </w:tblStylePr>
  </w:style>
  <w:style w:type="paragraph" w:styleId="ListBullet2">
    <w:name w:val="List Bullet 2"/>
    <w:basedOn w:val="Normal"/>
    <w:uiPriority w:val="99"/>
    <w:unhideWhenUsed/>
    <w:rsid w:val="006B2D15"/>
    <w:pPr>
      <w:numPr>
        <w:ilvl w:val="1"/>
        <w:numId w:val="3"/>
      </w:numPr>
      <w:contextualSpacing/>
    </w:pPr>
  </w:style>
  <w:style w:type="paragraph" w:styleId="ListBullet3">
    <w:name w:val="List Bullet 3"/>
    <w:basedOn w:val="Normal"/>
    <w:uiPriority w:val="99"/>
    <w:unhideWhenUsed/>
    <w:rsid w:val="006B2D15"/>
    <w:pPr>
      <w:numPr>
        <w:ilvl w:val="2"/>
        <w:numId w:val="3"/>
      </w:numPr>
      <w:contextualSpacing/>
    </w:pPr>
  </w:style>
  <w:style w:type="paragraph" w:styleId="ListBullet4">
    <w:name w:val="List Bullet 4"/>
    <w:basedOn w:val="Normal"/>
    <w:uiPriority w:val="99"/>
    <w:semiHidden/>
    <w:unhideWhenUsed/>
    <w:rsid w:val="006B2D15"/>
    <w:pPr>
      <w:numPr>
        <w:ilvl w:val="3"/>
        <w:numId w:val="3"/>
      </w:numPr>
      <w:contextualSpacing/>
    </w:pPr>
  </w:style>
  <w:style w:type="paragraph" w:styleId="ListBullet5">
    <w:name w:val="List Bullet 5"/>
    <w:basedOn w:val="Normal"/>
    <w:uiPriority w:val="99"/>
    <w:semiHidden/>
    <w:unhideWhenUsed/>
    <w:rsid w:val="00451196"/>
    <w:pPr>
      <w:numPr>
        <w:ilvl w:val="4"/>
        <w:numId w:val="3"/>
      </w:numPr>
      <w:contextualSpacing/>
    </w:pPr>
  </w:style>
  <w:style w:type="character" w:styleId="Emphasis">
    <w:name w:val="Emphasis"/>
    <w:basedOn w:val="DefaultParagraphFont"/>
    <w:uiPriority w:val="20"/>
    <w:qFormat/>
    <w:rsid w:val="00895DCA"/>
    <w:rPr>
      <w:i/>
      <w:iCs/>
    </w:rPr>
  </w:style>
  <w:style w:type="paragraph" w:styleId="NoSpacing">
    <w:name w:val="No Spacing"/>
    <w:uiPriority w:val="1"/>
    <w:qFormat/>
    <w:rsid w:val="00895DCA"/>
    <w:pPr>
      <w:spacing w:after="0" w:line="240" w:lineRule="auto"/>
    </w:pPr>
  </w:style>
  <w:style w:type="paragraph" w:styleId="Quote">
    <w:name w:val="Quote"/>
    <w:basedOn w:val="Normal"/>
    <w:next w:val="Normal"/>
    <w:link w:val="QuoteChar"/>
    <w:uiPriority w:val="29"/>
    <w:qFormat/>
    <w:rsid w:val="00895DCA"/>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95DCA"/>
    <w:rPr>
      <w:i/>
      <w:iCs/>
      <w:color w:val="404040" w:themeColor="text1" w:themeTint="BF"/>
    </w:rPr>
  </w:style>
  <w:style w:type="character" w:styleId="SubtleEmphasis">
    <w:name w:val="Subtle Emphasis"/>
    <w:basedOn w:val="DefaultParagraphFont"/>
    <w:uiPriority w:val="19"/>
    <w:qFormat/>
    <w:rsid w:val="00895DCA"/>
    <w:rPr>
      <w:i/>
      <w:iCs/>
      <w:color w:val="404040" w:themeColor="text1" w:themeTint="BF"/>
    </w:rPr>
  </w:style>
  <w:style w:type="character" w:styleId="SubtleReference">
    <w:name w:val="Subtle Reference"/>
    <w:basedOn w:val="DefaultParagraphFont"/>
    <w:uiPriority w:val="31"/>
    <w:qFormat/>
    <w:rsid w:val="00895DCA"/>
    <w:rPr>
      <w:smallCaps/>
      <w:color w:val="404040" w:themeColor="text1" w:themeTint="BF"/>
      <w:u w:val="single" w:color="7F7F7F" w:themeColor="text1" w:themeTint="80"/>
    </w:rPr>
  </w:style>
  <w:style w:type="character" w:styleId="BookTitle">
    <w:name w:val="Book Title"/>
    <w:basedOn w:val="DefaultParagraphFont"/>
    <w:uiPriority w:val="33"/>
    <w:qFormat/>
    <w:rsid w:val="00895DCA"/>
    <w:rPr>
      <w:b/>
      <w:bCs/>
      <w:smallCaps/>
    </w:rPr>
  </w:style>
  <w:style w:type="paragraph" w:styleId="ListParagraph">
    <w:name w:val="List Paragraph"/>
    <w:basedOn w:val="Normal"/>
    <w:uiPriority w:val="34"/>
    <w:qFormat/>
    <w:rsid w:val="00895D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https://epical.sharepoint.com/sites/epicalassetslibrary/Document%20Templates/Office%20templates/Epical%20word%20blank.dotx" TargetMode="External"/></Relationships>
</file>

<file path=word/theme/theme1.xml><?xml version="1.0" encoding="utf-8"?>
<a:theme xmlns:a="http://schemas.openxmlformats.org/drawingml/2006/main" name="Office Theme">
  <a:themeElements>
    <a:clrScheme name="epical">
      <a:dk1>
        <a:sysClr val="windowText" lastClr="000000"/>
      </a:dk1>
      <a:lt1>
        <a:sysClr val="window" lastClr="FFFFFF"/>
      </a:lt1>
      <a:dk2>
        <a:srgbClr val="7B7B7D"/>
      </a:dk2>
      <a:lt2>
        <a:srgbClr val="E1E7FF"/>
      </a:lt2>
      <a:accent1>
        <a:srgbClr val="F04800"/>
      </a:accent1>
      <a:accent2>
        <a:srgbClr val="240041"/>
      </a:accent2>
      <a:accent3>
        <a:srgbClr val="FFDED7"/>
      </a:accent3>
      <a:accent4>
        <a:srgbClr val="587BFF"/>
      </a:accent4>
      <a:accent5>
        <a:srgbClr val="01A962"/>
      </a:accent5>
      <a:accent6>
        <a:srgbClr val="FFE976"/>
      </a:accent6>
      <a:hlink>
        <a:srgbClr val="240041"/>
      </a:hlink>
      <a:folHlink>
        <a:srgbClr val="24004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ln>
          <a:solidFill>
            <a:schemeClr val="accent2"/>
          </a:solidFill>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45d82655-2fa8-4fa9-bf01-49e876699d2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4C18D3AA887BC40B515E5ADF3393177" ma:contentTypeVersion="5" ma:contentTypeDescription="Create a new document." ma:contentTypeScope="" ma:versionID="0a4dcd4fc4cb1b7ab485c64a85f672b7">
  <xsd:schema xmlns:xsd="http://www.w3.org/2001/XMLSchema" xmlns:xs="http://www.w3.org/2001/XMLSchema" xmlns:p="http://schemas.microsoft.com/office/2006/metadata/properties" xmlns:ns3="45d82655-2fa8-4fa9-bf01-49e876699d20" targetNamespace="http://schemas.microsoft.com/office/2006/metadata/properties" ma:root="true" ma:fieldsID="ecc612b0969bda4b301db6e0a4099a04" ns3:_="">
    <xsd:import namespace="45d82655-2fa8-4fa9-bf01-49e876699d20"/>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d82655-2fa8-4fa9-bf01-49e876699d2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428404-F77E-4378-B4C7-8FFF2B1AB50F}">
  <ds:schemaRefs>
    <ds:schemaRef ds:uri="http://schemas.openxmlformats.org/officeDocument/2006/bibliography"/>
  </ds:schemaRefs>
</ds:datastoreItem>
</file>

<file path=customXml/itemProps2.xml><?xml version="1.0" encoding="utf-8"?>
<ds:datastoreItem xmlns:ds="http://schemas.openxmlformats.org/officeDocument/2006/customXml" ds:itemID="{AA6DB763-CF1F-462B-BD74-0019D7E0F746}">
  <ds:schemaRefs>
    <ds:schemaRef ds:uri="http://purl.org/dc/dcmitype/"/>
    <ds:schemaRef ds:uri="http://purl.org/dc/elements/1.1/"/>
    <ds:schemaRef ds:uri="http://schemas.microsoft.com/office/2006/documentManagement/types"/>
    <ds:schemaRef ds:uri="http://www.w3.org/XML/1998/namespace"/>
    <ds:schemaRef ds:uri="http://schemas.microsoft.com/office/infopath/2007/PartnerControls"/>
    <ds:schemaRef ds:uri="http://schemas.openxmlformats.org/package/2006/metadata/core-properties"/>
    <ds:schemaRef ds:uri="45d82655-2fa8-4fa9-bf01-49e876699d20"/>
    <ds:schemaRef ds:uri="http://schemas.microsoft.com/office/2006/metadata/properties"/>
    <ds:schemaRef ds:uri="http://purl.org/dc/terms/"/>
  </ds:schemaRefs>
</ds:datastoreItem>
</file>

<file path=customXml/itemProps3.xml><?xml version="1.0" encoding="utf-8"?>
<ds:datastoreItem xmlns:ds="http://schemas.openxmlformats.org/officeDocument/2006/customXml" ds:itemID="{C1AE6810-E686-4363-9A3A-D9F256DCA508}">
  <ds:schemaRefs>
    <ds:schemaRef ds:uri="http://schemas.microsoft.com/sharepoint/v3/contenttype/forms"/>
  </ds:schemaRefs>
</ds:datastoreItem>
</file>

<file path=customXml/itemProps4.xml><?xml version="1.0" encoding="utf-8"?>
<ds:datastoreItem xmlns:ds="http://schemas.openxmlformats.org/officeDocument/2006/customXml" ds:itemID="{ECBD5529-97AD-478B-9003-053C038082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d82655-2fa8-4fa9-bf01-49e876699d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57afc74-5ce9-44a4-8372-f4d9829f61c8}" enabled="1" method="Privileged" siteId="{f0f294b8-404d-442a-aa32-15f390295a6a}" contentBits="2" removed="0"/>
</clbl:labelList>
</file>

<file path=docProps/app.xml><?xml version="1.0" encoding="utf-8"?>
<Properties xmlns="http://schemas.openxmlformats.org/officeDocument/2006/extended-properties" xmlns:vt="http://schemas.openxmlformats.org/officeDocument/2006/docPropsVTypes">
  <Template>Epical%20word%20blank</Template>
  <TotalTime>12</TotalTime>
  <Pages>3</Pages>
  <Words>802</Words>
  <Characters>4572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grow.</Company>
  <LinksUpToDate>false</LinksUpToDate>
  <CharactersWithSpaces>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Thaer Saidi</dc:creator>
  <cp:keywords/>
  <dc:description/>
  <cp:lastModifiedBy>Thaer Saidi</cp:lastModifiedBy>
  <cp:revision>1</cp:revision>
  <dcterms:created xsi:type="dcterms:W3CDTF">2026-01-07T09:59:00Z</dcterms:created>
  <dcterms:modified xsi:type="dcterms:W3CDTF">2026-01-07T10:11:00Z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0x01010094C18D3AA887BC40B515E5ADF3393177</vt:lpwstr>
  </property>
  <property fmtid="{D5CDD505-2E9C-101B-9397-08002B2CF9AE}" pid="3" name="ClassificationContentMarkingFooterShapeIds">
    <vt:lpwstr>6266d0a2,23f285fe,215ab7a1</vt:lpwstr>
  </property>
  <property fmtid="{D5CDD505-2E9C-101B-9397-08002B2CF9AE}" pid="4" name="ClassificationContentMarkingFooterFontProps">
    <vt:lpwstr>#000000,12,Aptos</vt:lpwstr>
  </property>
  <property fmtid="{D5CDD505-2E9C-101B-9397-08002B2CF9AE}" pid="5" name="ClassificationContentMarkingFooterText">
    <vt:lpwstr>Internal</vt:lpwstr>
  </property>
</Properties>
</file>