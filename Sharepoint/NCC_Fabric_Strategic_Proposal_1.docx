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6978" w14:textId="5D1F80B3" w:rsidR="00895DCA" w:rsidRPr="00763D51" w:rsidRDefault="6C5B06B8" w:rsidP="00895DCA">
      <w:pPr>
        <w:rPr>
          <w:lang w:val="en-US"/>
        </w:rPr>
      </w:pPr>
      <w:r w:rsidRPr="3F2E2E06">
        <w:rPr>
          <w:lang w:val="en-US"/>
        </w:rPr>
        <w:t xml:space="preserve"> </w:t>
      </w:r>
      <w:r w:rsidR="00895DCA" w:rsidRPr="3F2E2E06">
        <w:rPr>
          <w:lang w:val="en-US"/>
        </w:rPr>
        <w:t>To: Architecture Board / Steering Committee</w:t>
      </w:r>
    </w:p>
    <w:p w14:paraId="53C4E6CD" w14:textId="77777777" w:rsidR="00895DCA" w:rsidRPr="00763D51" w:rsidRDefault="00895DCA" w:rsidP="00895DCA">
      <w:pPr>
        <w:rPr>
          <w:lang w:val="en-US"/>
        </w:rPr>
      </w:pPr>
      <w:r w:rsidRPr="00763D51">
        <w:rPr>
          <w:lang w:val="en-US"/>
        </w:rPr>
        <w:t>From: Integration Architecture Team</w:t>
      </w:r>
    </w:p>
    <w:p w14:paraId="43D727E1" w14:textId="77777777" w:rsidR="00895DCA" w:rsidRPr="00763D51" w:rsidRDefault="00895DCA" w:rsidP="00895DCA">
      <w:pPr>
        <w:rPr>
          <w:lang w:val="en-US"/>
        </w:rPr>
      </w:pPr>
      <w:r w:rsidRPr="00763D51">
        <w:rPr>
          <w:lang w:val="en-US"/>
        </w:rPr>
        <w:t>Date: January 7, 2026</w:t>
      </w:r>
    </w:p>
    <w:p w14:paraId="513F238C" w14:textId="2C902784" w:rsidR="00895DCA" w:rsidRPr="00895DCA" w:rsidRDefault="00895DCA" w:rsidP="00895DCA">
      <w:pPr>
        <w:rPr>
          <w:lang w:val="en-US"/>
        </w:rPr>
      </w:pPr>
      <w:r w:rsidRPr="1EC13DFB">
        <w:rPr>
          <w:lang w:val="en-US"/>
        </w:rPr>
        <w:t>Subject: Bridging the Dev-Test Gap &amp; Optimizing Data Flows</w:t>
      </w:r>
    </w:p>
    <w:p w14:paraId="5C14DB7A" w14:textId="4A0A23FE" w:rsidR="1EC13DFB" w:rsidRDefault="1EC13DFB" w:rsidP="1EC13DFB">
      <w:pPr>
        <w:rPr>
          <w:lang w:val="en-US"/>
        </w:rPr>
      </w:pPr>
    </w:p>
    <w:p w14:paraId="381AE3A6" w14:textId="36DAEC7E" w:rsidR="675F6E4C" w:rsidRDefault="675F6E4C" w:rsidP="1EC13DFB">
      <w:pPr>
        <w:pStyle w:val="Heading1"/>
        <w:rPr>
          <w:lang w:val="en-US"/>
        </w:rPr>
      </w:pPr>
      <w:r w:rsidRPr="1EC13DFB">
        <w:rPr>
          <w:lang w:val="en-US"/>
        </w:rPr>
        <w:t>1. Change log</w:t>
      </w:r>
    </w:p>
    <w:p w14:paraId="4070626B" w14:textId="6700C3C2" w:rsidR="1EC13DFB" w:rsidRDefault="1EC13DFB" w:rsidP="1EC13DFB">
      <w:pPr>
        <w:rPr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210"/>
        <w:gridCol w:w="3209"/>
        <w:gridCol w:w="3209"/>
      </w:tblGrid>
      <w:tr w:rsidR="1EC13DFB" w14:paraId="117AC8B5" w14:textId="77777777" w:rsidTr="1EC13DFB">
        <w:trPr>
          <w:trHeight w:val="300"/>
        </w:trPr>
        <w:tc>
          <w:tcPr>
            <w:tcW w:w="3210" w:type="dxa"/>
          </w:tcPr>
          <w:p w14:paraId="20A86ACA" w14:textId="5D02ACA9" w:rsidR="675F6E4C" w:rsidRDefault="675F6E4C" w:rsidP="1EC13DFB">
            <w:pPr>
              <w:rPr>
                <w:lang w:val="en-US"/>
              </w:rPr>
            </w:pPr>
            <w:r w:rsidRPr="1EC13DFB">
              <w:rPr>
                <w:lang w:val="en-US"/>
              </w:rPr>
              <w:t>Version</w:t>
            </w:r>
          </w:p>
        </w:tc>
        <w:tc>
          <w:tcPr>
            <w:tcW w:w="3210" w:type="dxa"/>
          </w:tcPr>
          <w:p w14:paraId="3198A9D2" w14:textId="58B39F32" w:rsidR="675F6E4C" w:rsidRDefault="675F6E4C" w:rsidP="1EC13DFB">
            <w:pPr>
              <w:rPr>
                <w:lang w:val="en-US"/>
              </w:rPr>
            </w:pPr>
            <w:r w:rsidRPr="1EC13DFB">
              <w:rPr>
                <w:lang w:val="en-US"/>
              </w:rPr>
              <w:t>Changed By</w:t>
            </w:r>
          </w:p>
        </w:tc>
        <w:tc>
          <w:tcPr>
            <w:tcW w:w="3210" w:type="dxa"/>
          </w:tcPr>
          <w:p w14:paraId="000A00BA" w14:textId="02540EB7" w:rsidR="675F6E4C" w:rsidRDefault="675F6E4C" w:rsidP="1EC13DFB">
            <w:pPr>
              <w:rPr>
                <w:lang w:val="en-US"/>
              </w:rPr>
            </w:pPr>
            <w:r w:rsidRPr="1EC13DFB">
              <w:rPr>
                <w:lang w:val="en-US"/>
              </w:rPr>
              <w:t>Description</w:t>
            </w:r>
          </w:p>
        </w:tc>
      </w:tr>
      <w:tr w:rsidR="1EC13DFB" w14:paraId="5525FFB2" w14:textId="77777777" w:rsidTr="1EC13DFB">
        <w:trPr>
          <w:trHeight w:val="300"/>
        </w:trPr>
        <w:tc>
          <w:tcPr>
            <w:tcW w:w="3210" w:type="dxa"/>
          </w:tcPr>
          <w:p w14:paraId="5A20D490" w14:textId="6F3C3290" w:rsidR="675F6E4C" w:rsidRDefault="675F6E4C" w:rsidP="1EC13DFB">
            <w:pPr>
              <w:rPr>
                <w:lang w:val="en-US"/>
              </w:rPr>
            </w:pPr>
            <w:r w:rsidRPr="1EC13DFB">
              <w:rPr>
                <w:lang w:val="en-US"/>
              </w:rPr>
              <w:t>0.1</w:t>
            </w:r>
          </w:p>
        </w:tc>
        <w:tc>
          <w:tcPr>
            <w:tcW w:w="3210" w:type="dxa"/>
          </w:tcPr>
          <w:p w14:paraId="3D5114CF" w14:textId="46FF16C1" w:rsidR="675F6E4C" w:rsidRDefault="675F6E4C" w:rsidP="1EC13DFB">
            <w:pPr>
              <w:rPr>
                <w:lang w:val="en-US"/>
              </w:rPr>
            </w:pPr>
            <w:r w:rsidRPr="1EC13DFB">
              <w:rPr>
                <w:lang w:val="en-US"/>
              </w:rPr>
              <w:t>Thaer Saidi</w:t>
            </w:r>
          </w:p>
        </w:tc>
        <w:tc>
          <w:tcPr>
            <w:tcW w:w="3210" w:type="dxa"/>
          </w:tcPr>
          <w:p w14:paraId="77ADAA21" w14:textId="2F584ECA" w:rsidR="675F6E4C" w:rsidRDefault="675F6E4C" w:rsidP="1EC13DFB">
            <w:pPr>
              <w:rPr>
                <w:lang w:val="en-US"/>
              </w:rPr>
            </w:pPr>
            <w:r w:rsidRPr="1EC13DFB">
              <w:rPr>
                <w:lang w:val="en-US"/>
              </w:rPr>
              <w:t>Creation of document</w:t>
            </w:r>
          </w:p>
        </w:tc>
      </w:tr>
      <w:tr w:rsidR="1EC13DFB" w14:paraId="116AC699" w14:textId="77777777" w:rsidTr="1EC13DFB">
        <w:trPr>
          <w:trHeight w:val="300"/>
        </w:trPr>
        <w:tc>
          <w:tcPr>
            <w:tcW w:w="3210" w:type="dxa"/>
          </w:tcPr>
          <w:p w14:paraId="6A78EDD0" w14:textId="56865E22" w:rsidR="675F6E4C" w:rsidRDefault="675F6E4C" w:rsidP="1EC13DFB">
            <w:pPr>
              <w:rPr>
                <w:lang w:val="en-US"/>
              </w:rPr>
            </w:pPr>
            <w:r w:rsidRPr="1EC13DFB">
              <w:rPr>
                <w:lang w:val="en-US"/>
              </w:rPr>
              <w:t>0.2</w:t>
            </w:r>
          </w:p>
        </w:tc>
        <w:tc>
          <w:tcPr>
            <w:tcW w:w="3210" w:type="dxa"/>
          </w:tcPr>
          <w:p w14:paraId="21463C86" w14:textId="7F83FBBB" w:rsidR="675F6E4C" w:rsidRDefault="675F6E4C" w:rsidP="1EC13DFB">
            <w:pPr>
              <w:rPr>
                <w:lang w:val="en-US"/>
              </w:rPr>
            </w:pPr>
            <w:r w:rsidRPr="1EC13DFB">
              <w:rPr>
                <w:lang w:val="en-US"/>
              </w:rPr>
              <w:t>Adam Deblén</w:t>
            </w:r>
          </w:p>
        </w:tc>
        <w:tc>
          <w:tcPr>
            <w:tcW w:w="3210" w:type="dxa"/>
          </w:tcPr>
          <w:p w14:paraId="0826C13A" w14:textId="6C5CAB04" w:rsidR="675F6E4C" w:rsidRDefault="675F6E4C" w:rsidP="1EC13DFB">
            <w:pPr>
              <w:rPr>
                <w:lang w:val="en-US"/>
              </w:rPr>
            </w:pPr>
            <w:r w:rsidRPr="1EC13DFB">
              <w:rPr>
                <w:lang w:val="en-US"/>
              </w:rPr>
              <w:t>Fixed related envs for IFS, changed focus to IFS as example</w:t>
            </w:r>
          </w:p>
        </w:tc>
      </w:tr>
      <w:tr w:rsidR="1EC13DFB" w14:paraId="16DC1EE9" w14:textId="77777777" w:rsidTr="1EC13DFB">
        <w:trPr>
          <w:trHeight w:val="300"/>
        </w:trPr>
        <w:tc>
          <w:tcPr>
            <w:tcW w:w="3210" w:type="dxa"/>
          </w:tcPr>
          <w:p w14:paraId="0116E59D" w14:textId="3F318052" w:rsidR="1EC13DFB" w:rsidRDefault="1EC13DFB" w:rsidP="1EC13DFB">
            <w:pPr>
              <w:rPr>
                <w:lang w:val="en-US"/>
              </w:rPr>
            </w:pPr>
          </w:p>
        </w:tc>
        <w:tc>
          <w:tcPr>
            <w:tcW w:w="3210" w:type="dxa"/>
          </w:tcPr>
          <w:p w14:paraId="0E8F4CC2" w14:textId="710A695D" w:rsidR="1EC13DFB" w:rsidRDefault="1EC13DFB" w:rsidP="1EC13DFB">
            <w:pPr>
              <w:rPr>
                <w:lang w:val="en-US"/>
              </w:rPr>
            </w:pPr>
          </w:p>
        </w:tc>
        <w:tc>
          <w:tcPr>
            <w:tcW w:w="3210" w:type="dxa"/>
          </w:tcPr>
          <w:p w14:paraId="362CA673" w14:textId="7D6A456A" w:rsidR="1EC13DFB" w:rsidRDefault="1EC13DFB" w:rsidP="1EC13DFB">
            <w:pPr>
              <w:rPr>
                <w:lang w:val="en-US"/>
              </w:rPr>
            </w:pPr>
          </w:p>
        </w:tc>
      </w:tr>
    </w:tbl>
    <w:p w14:paraId="25EB99DE" w14:textId="5425870D" w:rsidR="1EC13DFB" w:rsidRDefault="1EC13DFB" w:rsidP="1EC13DFB">
      <w:pPr>
        <w:rPr>
          <w:lang w:val="en-US"/>
        </w:rPr>
      </w:pPr>
    </w:p>
    <w:p w14:paraId="69AB01A4" w14:textId="66407115" w:rsidR="00895DCA" w:rsidRPr="00763D51" w:rsidRDefault="00895DCA" w:rsidP="1EC13DFB">
      <w:pPr>
        <w:pStyle w:val="Heading1"/>
        <w:rPr>
          <w:lang w:val="en-US"/>
        </w:rPr>
      </w:pPr>
      <w:r w:rsidRPr="1EC13DFB">
        <w:rPr>
          <w:lang w:val="en-US"/>
        </w:rPr>
        <w:t>1. Executive Summary</w:t>
      </w:r>
    </w:p>
    <w:p w14:paraId="606AD847" w14:textId="608C540C" w:rsidR="00895DCA" w:rsidRPr="00763D51" w:rsidRDefault="00895DCA" w:rsidP="00895DCA">
      <w:pPr>
        <w:rPr>
          <w:lang w:val="en-US"/>
        </w:rPr>
      </w:pPr>
      <w:r w:rsidRPr="1EC13DFB">
        <w:rPr>
          <w:lang w:val="en-US"/>
        </w:rPr>
        <w:t>We currently operate a serverless integration architecture using Azure Logic Apps, Azure Functions, and Cosmos DB to handle data flows from</w:t>
      </w:r>
      <w:r w:rsidR="38927992" w:rsidRPr="1EC13DFB">
        <w:rPr>
          <w:lang w:val="en-US"/>
        </w:rPr>
        <w:t xml:space="preserve"> systems like</w:t>
      </w:r>
      <w:r w:rsidRPr="1EC13DFB">
        <w:rPr>
          <w:lang w:val="en-US"/>
        </w:rPr>
        <w:t xml:space="preserve"> IFS. While this architecture is highly scalable for transactional processing, it faces significant friction regarding historical data loads, development environment isolation, and multi-track financial reporting.</w:t>
      </w:r>
    </w:p>
    <w:p w14:paraId="5CC4690B" w14:textId="0479106E" w:rsidR="00895DCA" w:rsidRPr="00895DCA" w:rsidRDefault="00895DCA" w:rsidP="00895DCA">
      <w:pPr>
        <w:rPr>
          <w:lang w:val="en-US"/>
        </w:rPr>
      </w:pPr>
      <w:r w:rsidRPr="1EC13DFB">
        <w:rPr>
          <w:lang w:val="en-US"/>
        </w:rPr>
        <w:t xml:space="preserve">This proposal advocates for the introduction of Microsoft Fabric as an analytics and virtualization layer. This will allow us to decouple the Development lifecycle from critical IFS </w:t>
      </w:r>
      <w:r w:rsidR="5988B9DF" w:rsidRPr="1EC13DFB">
        <w:rPr>
          <w:lang w:val="en-US"/>
        </w:rPr>
        <w:t>Dev/</w:t>
      </w:r>
      <w:r w:rsidRPr="1EC13DFB">
        <w:rPr>
          <w:lang w:val="en-US"/>
        </w:rPr>
        <w:t>Test/Prod environments and solve the "Initial Load" performance bottlenecks without refactoring our core Azure Serverless logic.</w:t>
      </w:r>
    </w:p>
    <w:p w14:paraId="62BDBD5A" w14:textId="5757C243" w:rsidR="00895DCA" w:rsidRPr="00763D51" w:rsidRDefault="00895DCA" w:rsidP="00895DCA">
      <w:pPr>
        <w:pStyle w:val="Heading1"/>
        <w:rPr>
          <w:lang w:val="en-US"/>
        </w:rPr>
      </w:pPr>
      <w:r w:rsidRPr="00763D51">
        <w:rPr>
          <w:lang w:val="en-US"/>
        </w:rPr>
        <w:t>2. Current Landscape &amp; Challenges</w:t>
      </w:r>
    </w:p>
    <w:p w14:paraId="24160010" w14:textId="77777777" w:rsidR="00895DCA" w:rsidRPr="00763D51" w:rsidRDefault="00895DCA" w:rsidP="00895DCA">
      <w:pPr>
        <w:pStyle w:val="Heading2"/>
        <w:rPr>
          <w:lang w:val="en-US"/>
        </w:rPr>
      </w:pPr>
      <w:r w:rsidRPr="00763D51">
        <w:rPr>
          <w:lang w:val="en-US"/>
        </w:rPr>
        <w:t>2.1 The Systems Constraints</w:t>
      </w:r>
    </w:p>
    <w:p w14:paraId="7B0D1B88" w14:textId="77777777" w:rsidR="00895DCA" w:rsidRPr="00763D51" w:rsidRDefault="00895DCA" w:rsidP="00895DCA">
      <w:pPr>
        <w:numPr>
          <w:ilvl w:val="0"/>
          <w:numId w:val="25"/>
        </w:numPr>
        <w:rPr>
          <w:lang w:val="en-US"/>
        </w:rPr>
      </w:pPr>
      <w:r w:rsidRPr="00763D51">
        <w:rPr>
          <w:lang w:val="en-US"/>
        </w:rPr>
        <w:t>Source A: IFS (Core ERP): Contains master data, procurement, and project financials.</w:t>
      </w:r>
    </w:p>
    <w:p w14:paraId="40E639AD" w14:textId="77777777" w:rsidR="00895DCA" w:rsidRPr="00763D51" w:rsidRDefault="00895DCA" w:rsidP="00895DCA">
      <w:pPr>
        <w:numPr>
          <w:ilvl w:val="0"/>
          <w:numId w:val="25"/>
        </w:numPr>
        <w:rPr>
          <w:lang w:val="en-US"/>
        </w:rPr>
      </w:pPr>
      <w:r w:rsidRPr="00763D51">
        <w:rPr>
          <w:lang w:val="en-US"/>
        </w:rPr>
        <w:t>Source B: GR (Group Reporting/Receipts): Handles consolidation and reporting logic.</w:t>
      </w:r>
    </w:p>
    <w:p w14:paraId="5B3F72B2" w14:textId="77777777" w:rsidR="00895DCA" w:rsidRPr="00763D51" w:rsidRDefault="00895DCA" w:rsidP="00895DCA">
      <w:pPr>
        <w:numPr>
          <w:ilvl w:val="0"/>
          <w:numId w:val="25"/>
        </w:numPr>
        <w:rPr>
          <w:lang w:val="en-US"/>
        </w:rPr>
      </w:pPr>
      <w:r w:rsidRPr="00763D51">
        <w:rPr>
          <w:lang w:val="en-US"/>
        </w:rPr>
        <w:t>Middleware: Azure Logic Apps &amp; Functions (Transformation).</w:t>
      </w:r>
    </w:p>
    <w:p w14:paraId="2C1FF021" w14:textId="77777777" w:rsidR="00895DCA" w:rsidRPr="00763D51" w:rsidRDefault="00895DCA" w:rsidP="00895DCA">
      <w:pPr>
        <w:numPr>
          <w:ilvl w:val="0"/>
          <w:numId w:val="25"/>
        </w:numPr>
        <w:rPr>
          <w:lang w:val="en-US"/>
        </w:rPr>
      </w:pPr>
      <w:r w:rsidRPr="00763D51">
        <w:rPr>
          <w:lang w:val="en-US"/>
        </w:rPr>
        <w:t>State Store: Azure Cosmos DB (Hot Store).</w:t>
      </w:r>
    </w:p>
    <w:p w14:paraId="604BF72E" w14:textId="77777777" w:rsidR="00895DCA" w:rsidRPr="00895DCA" w:rsidRDefault="00895DCA" w:rsidP="00895DCA">
      <w:pPr>
        <w:pStyle w:val="Heading2"/>
      </w:pPr>
      <w:r w:rsidRPr="00895DCA">
        <w:t>2.2 The "Dev Gap" Problem</w:t>
      </w:r>
    </w:p>
    <w:p w14:paraId="5D568DB4" w14:textId="4BB00794" w:rsidR="00895DCA" w:rsidRPr="00763D51" w:rsidRDefault="00895DCA" w:rsidP="00895DCA">
      <w:pPr>
        <w:numPr>
          <w:ilvl w:val="0"/>
          <w:numId w:val="26"/>
        </w:numPr>
        <w:rPr>
          <w:lang w:val="en-US"/>
        </w:rPr>
      </w:pPr>
      <w:r w:rsidRPr="1EC13DFB">
        <w:rPr>
          <w:lang w:val="en-US"/>
        </w:rPr>
        <w:t>Constraint: IFS only provide</w:t>
      </w:r>
      <w:r w:rsidR="229476D2" w:rsidRPr="1EC13DFB">
        <w:rPr>
          <w:lang w:val="en-US"/>
        </w:rPr>
        <w:t xml:space="preserve">s one </w:t>
      </w:r>
      <w:r w:rsidRPr="1EC13DFB">
        <w:rPr>
          <w:lang w:val="en-US"/>
        </w:rPr>
        <w:t xml:space="preserve">Test and </w:t>
      </w:r>
      <w:r w:rsidR="214EF48B" w:rsidRPr="1EC13DFB">
        <w:rPr>
          <w:lang w:val="en-US"/>
        </w:rPr>
        <w:t xml:space="preserve">one </w:t>
      </w:r>
      <w:r w:rsidRPr="1EC13DFB">
        <w:rPr>
          <w:lang w:val="en-US"/>
        </w:rPr>
        <w:t xml:space="preserve">Prod environment. There is </w:t>
      </w:r>
      <w:r w:rsidR="58D4DDB8" w:rsidRPr="1EC13DFB">
        <w:rPr>
          <w:lang w:val="en-US"/>
        </w:rPr>
        <w:t>a CFG environment dedicated to dev</w:t>
      </w:r>
      <w:r w:rsidRPr="1EC13DFB">
        <w:rPr>
          <w:lang w:val="en-US"/>
        </w:rPr>
        <w:t>.</w:t>
      </w:r>
    </w:p>
    <w:p w14:paraId="5C87251B" w14:textId="77777777" w:rsidR="00895DCA" w:rsidRPr="00763D51" w:rsidRDefault="00895DCA" w:rsidP="00895DCA">
      <w:pPr>
        <w:numPr>
          <w:ilvl w:val="0"/>
          <w:numId w:val="26"/>
        </w:numPr>
        <w:rPr>
          <w:lang w:val="en-US"/>
        </w:rPr>
      </w:pPr>
      <w:r w:rsidRPr="00763D51">
        <w:rPr>
          <w:lang w:val="en-US"/>
        </w:rPr>
        <w:t>Risk: Developers building new Logic Apps must query the live IFS Test environment. This creates resource contention, risking outages for the QA teams testing critical releases.</w:t>
      </w:r>
    </w:p>
    <w:p w14:paraId="47A75A2B" w14:textId="77777777" w:rsidR="00895DCA" w:rsidRPr="00895DCA" w:rsidRDefault="00895DCA" w:rsidP="00895DCA">
      <w:pPr>
        <w:pStyle w:val="Heading2"/>
      </w:pPr>
      <w:r w:rsidRPr="00895DCA">
        <w:t>2.3 The "Initial Load" Performance Bottleneck</w:t>
      </w:r>
    </w:p>
    <w:p w14:paraId="7A3B09E5" w14:textId="13C236BC" w:rsidR="00895DCA" w:rsidRPr="00763D51" w:rsidRDefault="00895DCA" w:rsidP="00895DCA">
      <w:pPr>
        <w:numPr>
          <w:ilvl w:val="0"/>
          <w:numId w:val="27"/>
        </w:numPr>
        <w:rPr>
          <w:lang w:val="en-US"/>
        </w:rPr>
      </w:pPr>
      <w:r w:rsidRPr="1EC13DFB">
        <w:rPr>
          <w:lang w:val="en-US"/>
        </w:rPr>
        <w:t>Issue: Loading years of history from IFS triggers massive CPU spikes ("loads like crazy") on the legacy servers.</w:t>
      </w:r>
    </w:p>
    <w:p w14:paraId="45F79412" w14:textId="77777777" w:rsidR="00895DCA" w:rsidRPr="00763D51" w:rsidRDefault="00895DCA" w:rsidP="00895DCA">
      <w:pPr>
        <w:numPr>
          <w:ilvl w:val="0"/>
          <w:numId w:val="27"/>
        </w:numPr>
        <w:rPr>
          <w:lang w:val="en-US"/>
        </w:rPr>
      </w:pPr>
      <w:r w:rsidRPr="00763D51">
        <w:rPr>
          <w:lang w:val="en-US"/>
        </w:rPr>
        <w:t>Cost: Processing millions of historical rows through Cosmos DB generates high Request Unit (RU) costs for data that is rarely updated.</w:t>
      </w:r>
    </w:p>
    <w:p w14:paraId="45F8565F" w14:textId="77777777" w:rsidR="00895DCA" w:rsidRPr="00895DCA" w:rsidRDefault="00895DCA" w:rsidP="00895DCA">
      <w:pPr>
        <w:pStyle w:val="Heading2"/>
      </w:pPr>
      <w:r w:rsidRPr="00895DCA">
        <w:t>2.4 Multi-Track Complexity</w:t>
      </w:r>
    </w:p>
    <w:p w14:paraId="63166090" w14:textId="163FC820" w:rsidR="00895DCA" w:rsidRPr="00763D51" w:rsidRDefault="00895DCA" w:rsidP="00895DCA">
      <w:pPr>
        <w:numPr>
          <w:ilvl w:val="0"/>
          <w:numId w:val="28"/>
        </w:numPr>
        <w:rPr>
          <w:lang w:val="en-US"/>
        </w:rPr>
      </w:pPr>
      <w:r w:rsidRPr="00763D51">
        <w:rPr>
          <w:lang w:val="en-US"/>
        </w:rPr>
        <w:t>Complexity: Finance requires parallel tracks</w:t>
      </w:r>
      <w:r w:rsidR="00843542">
        <w:rPr>
          <w:lang w:val="en-US"/>
        </w:rPr>
        <w:t xml:space="preserve"> </w:t>
      </w:r>
      <w:r w:rsidRPr="00763D51">
        <w:rPr>
          <w:lang w:val="en-US"/>
        </w:rPr>
        <w:t>derived from the same IFS data.</w:t>
      </w:r>
    </w:p>
    <w:p w14:paraId="6C835D49" w14:textId="77777777" w:rsidR="00895DCA" w:rsidRPr="00763D51" w:rsidRDefault="00895DCA" w:rsidP="00895DCA">
      <w:pPr>
        <w:numPr>
          <w:ilvl w:val="0"/>
          <w:numId w:val="28"/>
        </w:numPr>
        <w:rPr>
          <w:lang w:val="en-US"/>
        </w:rPr>
      </w:pPr>
      <w:r w:rsidRPr="00763D51">
        <w:rPr>
          <w:lang w:val="en-US"/>
        </w:rPr>
        <w:t>Latency: Currently, modeling these tracks requires complex JSON queries in Cosmos DB, leading to slow reporting performance in Power BI.</w:t>
      </w:r>
    </w:p>
    <w:p w14:paraId="069EA5B8" w14:textId="77777777" w:rsidR="00895DCA" w:rsidRPr="00895DCA" w:rsidRDefault="00595F88" w:rsidP="00895DCA">
      <w:r>
        <w:pict w14:anchorId="59F613D3">
          <v:rect id="_x0000_i1025" style="width:0;height:1.5pt" o:hralign="center" o:hrstd="t" o:hr="t" fillcolor="#a0a0a0" stroked="f"/>
        </w:pict>
      </w:r>
    </w:p>
    <w:p w14:paraId="0F48426A" w14:textId="77777777" w:rsidR="00895DCA" w:rsidRPr="00763D51" w:rsidRDefault="00895DCA" w:rsidP="00895DCA">
      <w:pPr>
        <w:pStyle w:val="Heading1"/>
        <w:rPr>
          <w:lang w:val="en-US"/>
        </w:rPr>
      </w:pPr>
      <w:r w:rsidRPr="00763D51">
        <w:rPr>
          <w:lang w:val="en-US"/>
        </w:rPr>
        <w:t>3. The Solution Architecture: Fabric as the "Data OS"</w:t>
      </w:r>
    </w:p>
    <w:p w14:paraId="62288352" w14:textId="77777777" w:rsidR="00895DCA" w:rsidRPr="00763D51" w:rsidRDefault="00895DCA" w:rsidP="00895DCA">
      <w:pPr>
        <w:rPr>
          <w:lang w:val="en-US"/>
        </w:rPr>
      </w:pPr>
      <w:r w:rsidRPr="00763D51">
        <w:rPr>
          <w:lang w:val="en-US"/>
        </w:rPr>
        <w:t>We propose using Microsoft Fabric not to replace Azure Serverless, but to augment it using Mirroring and Shortcuts.</w:t>
      </w:r>
    </w:p>
    <w:p w14:paraId="4742BE13" w14:textId="77777777" w:rsidR="00895DCA" w:rsidRPr="00763D51" w:rsidRDefault="00895DCA" w:rsidP="00895DCA">
      <w:pPr>
        <w:pStyle w:val="Heading2"/>
        <w:rPr>
          <w:lang w:val="en-US"/>
        </w:rPr>
      </w:pPr>
      <w:r w:rsidRPr="00763D51">
        <w:rPr>
          <w:lang w:val="en-US"/>
        </w:rPr>
        <w:t>3.1 Solution: The "Cosmos Mirror" Pattern</w:t>
      </w:r>
    </w:p>
    <w:p w14:paraId="6682BE36" w14:textId="279D8475" w:rsidR="00895DCA" w:rsidRPr="00763D51" w:rsidRDefault="00895DCA" w:rsidP="00895DCA">
      <w:pPr>
        <w:rPr>
          <w:lang w:val="en-US"/>
        </w:rPr>
      </w:pPr>
      <w:r w:rsidRPr="1EC13DFB">
        <w:rPr>
          <w:lang w:val="en-US"/>
        </w:rPr>
        <w:t>Instead of Developers connecting directly to IFS, we will leverage Cosmos DB Mirroring in Fabric.</w:t>
      </w:r>
    </w:p>
    <w:p w14:paraId="40C7F941" w14:textId="467F3F68" w:rsidR="00895DCA" w:rsidRPr="00763D51" w:rsidRDefault="00895DCA" w:rsidP="00895DCA">
      <w:pPr>
        <w:numPr>
          <w:ilvl w:val="0"/>
          <w:numId w:val="29"/>
        </w:numPr>
        <w:rPr>
          <w:lang w:val="en-US"/>
        </w:rPr>
      </w:pPr>
      <w:r w:rsidRPr="1EC13DFB">
        <w:rPr>
          <w:lang w:val="en-US"/>
        </w:rPr>
        <w:t>Step 1: Logic Apps continue to sync IFS data to Cosmos DB (Test).</w:t>
      </w:r>
    </w:p>
    <w:p w14:paraId="52B21212" w14:textId="77777777" w:rsidR="00895DCA" w:rsidRPr="00763D51" w:rsidRDefault="00895DCA" w:rsidP="00895DCA">
      <w:pPr>
        <w:numPr>
          <w:ilvl w:val="0"/>
          <w:numId w:val="29"/>
        </w:numPr>
        <w:rPr>
          <w:lang w:val="en-US"/>
        </w:rPr>
      </w:pPr>
      <w:r w:rsidRPr="00763D51">
        <w:rPr>
          <w:lang w:val="en-US"/>
        </w:rPr>
        <w:t>Step 2: We enable Fabric Mirroring on the Cosmos DB container. Data replicates to OneLake in near real-time (Parquet format) without ETL.</w:t>
      </w:r>
    </w:p>
    <w:p w14:paraId="146C261E" w14:textId="4F2541CA" w:rsidR="00895DCA" w:rsidRPr="00763D51" w:rsidRDefault="00895DCA" w:rsidP="00895DCA">
      <w:pPr>
        <w:numPr>
          <w:ilvl w:val="0"/>
          <w:numId w:val="29"/>
        </w:numPr>
        <w:rPr>
          <w:lang w:val="en-US"/>
        </w:rPr>
      </w:pPr>
      <w:r w:rsidRPr="1EC13DFB">
        <w:rPr>
          <w:lang w:val="en-US"/>
        </w:rPr>
        <w:t xml:space="preserve">Step 3: The Fix: Developers point their analytics models and debug queries to the Fabric Mirror, </w:t>
      </w:r>
      <w:r w:rsidRPr="1EC13DFB">
        <w:rPr>
          <w:i/>
          <w:iCs/>
          <w:lang w:val="en-US"/>
        </w:rPr>
        <w:t>not</w:t>
      </w:r>
      <w:r w:rsidRPr="1EC13DFB">
        <w:rPr>
          <w:lang w:val="en-US"/>
        </w:rPr>
        <w:t xml:space="preserve"> the IFS Source or the transactional Cosmos DB.</w:t>
      </w:r>
    </w:p>
    <w:p w14:paraId="399FA67D" w14:textId="586438B6" w:rsidR="67787D19" w:rsidRDefault="67787D19" w:rsidP="1E0B0F97">
      <w:pPr>
        <w:pStyle w:val="Heading2"/>
        <w:rPr>
          <w:lang w:val="en-US"/>
        </w:rPr>
      </w:pPr>
      <w:r w:rsidRPr="1E0B0F97">
        <w:rPr>
          <w:lang w:val="en-US"/>
        </w:rPr>
        <w:t xml:space="preserve">3.2 Solution: The "Outbound" Data Promotion Pipeline </w:t>
      </w:r>
    </w:p>
    <w:p w14:paraId="090DD06B" w14:textId="3579934F" w:rsidR="67787D19" w:rsidRDefault="0CEC8B8B" w:rsidP="1E0B0F97">
      <w:r w:rsidRPr="1EC13DFB">
        <w:rPr>
          <w:rFonts w:ascii="Calibri" w:eastAsia="Calibri" w:hAnsi="Calibri" w:cs="Calibri"/>
          <w:lang w:val="en-US"/>
        </w:rPr>
        <w:t xml:space="preserve">To ensure stability for Outbound flows (Data coming from IFS), we will implement a </w:t>
      </w:r>
      <w:r w:rsidRPr="1EC13DFB">
        <w:rPr>
          <w:rFonts w:ascii="Calibri" w:eastAsia="Calibri" w:hAnsi="Calibri" w:cs="Calibri"/>
          <w:b/>
          <w:bCs/>
          <w:lang w:val="en-US"/>
        </w:rPr>
        <w:t>Data Promotion Strategy</w:t>
      </w:r>
      <w:r w:rsidRPr="1EC13DFB">
        <w:rPr>
          <w:rFonts w:ascii="Calibri" w:eastAsia="Calibri" w:hAnsi="Calibri" w:cs="Calibri"/>
          <w:lang w:val="en-US"/>
        </w:rPr>
        <w:t xml:space="preserve"> using Fabric Lakehouses. This prevents "bad data" in the Source Test environment from breaking downstream UAT cycles.</w:t>
      </w:r>
    </w:p>
    <w:p w14:paraId="51F99415" w14:textId="45ADDF24" w:rsidR="67787D19" w:rsidRDefault="67787D19" w:rsidP="1E0B0F97">
      <w:pPr>
        <w:pStyle w:val="ListParagraph"/>
        <w:numPr>
          <w:ilvl w:val="0"/>
          <w:numId w:val="30"/>
        </w:numPr>
        <w:spacing w:before="240" w:after="240"/>
        <w:rPr>
          <w:rFonts w:ascii="Calibri" w:eastAsia="Calibri" w:hAnsi="Calibri" w:cs="Calibri"/>
        </w:rPr>
      </w:pPr>
      <w:r w:rsidRPr="1E0B0F97">
        <w:rPr>
          <w:rFonts w:ascii="Calibri" w:eastAsia="Calibri" w:hAnsi="Calibri" w:cs="Calibri"/>
          <w:b/>
          <w:bCs/>
        </w:rPr>
        <w:t>Level 1 (Dev Sandbox):</w:t>
      </w:r>
      <w:r w:rsidRPr="1E0B0F97">
        <w:rPr>
          <w:rFonts w:ascii="Calibri" w:eastAsia="Calibri" w:hAnsi="Calibri" w:cs="Calibri"/>
        </w:rPr>
        <w:t xml:space="preserve"> We ingest raw snapshots from </w:t>
      </w:r>
      <w:r w:rsidRPr="1E0B0F97">
        <w:rPr>
          <w:rFonts w:ascii="Consolas" w:eastAsia="Consolas" w:hAnsi="Consolas" w:cs="Consolas"/>
        </w:rPr>
        <w:t>IFS Test</w:t>
      </w:r>
      <w:r w:rsidRPr="1E0B0F97">
        <w:rPr>
          <w:rFonts w:ascii="Calibri" w:eastAsia="Calibri" w:hAnsi="Calibri" w:cs="Calibri"/>
        </w:rPr>
        <w:t xml:space="preserve"> into a </w:t>
      </w:r>
      <w:r w:rsidRPr="1E0B0F97">
        <w:rPr>
          <w:rFonts w:ascii="Calibri" w:eastAsia="Calibri" w:hAnsi="Calibri" w:cs="Calibri"/>
          <w:b/>
          <w:bCs/>
        </w:rPr>
        <w:t>Dev Lakehouse</w:t>
      </w:r>
      <w:r w:rsidRPr="1E0B0F97">
        <w:rPr>
          <w:rFonts w:ascii="Calibri" w:eastAsia="Calibri" w:hAnsi="Calibri" w:cs="Calibri"/>
        </w:rPr>
        <w:t>. Developers use this to build and test logic without impacting others.</w:t>
      </w:r>
    </w:p>
    <w:p w14:paraId="1BC616A0" w14:textId="5CA480E7" w:rsidR="67787D19" w:rsidRDefault="0CEC8B8B" w:rsidP="1E0B0F97">
      <w:pPr>
        <w:pStyle w:val="ListParagraph"/>
        <w:numPr>
          <w:ilvl w:val="0"/>
          <w:numId w:val="30"/>
        </w:numPr>
        <w:spacing w:before="240" w:after="240"/>
        <w:rPr>
          <w:rFonts w:ascii="Calibri" w:eastAsia="Calibri" w:hAnsi="Calibri" w:cs="Calibri"/>
        </w:rPr>
      </w:pPr>
      <w:r w:rsidRPr="1EC13DFB">
        <w:rPr>
          <w:rFonts w:ascii="Calibri" w:eastAsia="Calibri" w:hAnsi="Calibri" w:cs="Calibri"/>
          <w:b/>
          <w:bCs/>
        </w:rPr>
        <w:t>Level 2 (</w:t>
      </w:r>
      <w:r w:rsidR="46E45B8A" w:rsidRPr="1EC13DFB">
        <w:rPr>
          <w:rFonts w:ascii="Calibri" w:eastAsia="Calibri" w:hAnsi="Calibri" w:cs="Calibri"/>
          <w:b/>
          <w:bCs/>
        </w:rPr>
        <w:t xml:space="preserve">System </w:t>
      </w:r>
      <w:r w:rsidRPr="1EC13DFB">
        <w:rPr>
          <w:rFonts w:ascii="Calibri" w:eastAsia="Calibri" w:hAnsi="Calibri" w:cs="Calibri"/>
          <w:b/>
          <w:bCs/>
        </w:rPr>
        <w:t>Integration Test/UAT):</w:t>
      </w:r>
      <w:r w:rsidRPr="1EC13DFB">
        <w:rPr>
          <w:rFonts w:ascii="Calibri" w:eastAsia="Calibri" w:hAnsi="Calibri" w:cs="Calibri"/>
        </w:rPr>
        <w:t xml:space="preserve"> We implement a "Promotion Gate" (Data Factory Pipeline) that cleanses and promotes validated datasets from Dev to a locked </w:t>
      </w:r>
      <w:r w:rsidRPr="1EC13DFB">
        <w:rPr>
          <w:rFonts w:ascii="Calibri" w:eastAsia="Calibri" w:hAnsi="Calibri" w:cs="Calibri"/>
          <w:b/>
          <w:bCs/>
        </w:rPr>
        <w:t>Test Lakehouse</w:t>
      </w:r>
      <w:r w:rsidRPr="1EC13DFB">
        <w:rPr>
          <w:rFonts w:ascii="Calibri" w:eastAsia="Calibri" w:hAnsi="Calibri" w:cs="Calibri"/>
        </w:rPr>
        <w:t>.</w:t>
      </w:r>
    </w:p>
    <w:p w14:paraId="612C36F1" w14:textId="3E3F4E96" w:rsidR="67787D19" w:rsidRDefault="0CEC8B8B" w:rsidP="1E0B0F97">
      <w:pPr>
        <w:pStyle w:val="ListParagraph"/>
        <w:numPr>
          <w:ilvl w:val="0"/>
          <w:numId w:val="30"/>
        </w:numPr>
        <w:spacing w:before="240" w:after="240"/>
        <w:rPr>
          <w:rFonts w:ascii="Calibri" w:eastAsia="Calibri" w:hAnsi="Calibri" w:cs="Calibri"/>
        </w:rPr>
      </w:pPr>
      <w:r w:rsidRPr="1EC13DFB">
        <w:rPr>
          <w:rFonts w:ascii="Calibri" w:eastAsia="Calibri" w:hAnsi="Calibri" w:cs="Calibri"/>
          <w:b/>
          <w:bCs/>
        </w:rPr>
        <w:t>The Switch:</w:t>
      </w:r>
      <w:r w:rsidRPr="1EC13DFB">
        <w:rPr>
          <w:rFonts w:ascii="Calibri" w:eastAsia="Calibri" w:hAnsi="Calibri" w:cs="Calibri"/>
        </w:rPr>
        <w:t xml:space="preserve"> </w:t>
      </w:r>
      <w:r w:rsidR="7EF51414" w:rsidRPr="1EC13DFB">
        <w:rPr>
          <w:rFonts w:ascii="Calibri" w:eastAsia="Calibri" w:hAnsi="Calibri" w:cs="Calibri"/>
        </w:rPr>
        <w:t xml:space="preserve">System </w:t>
      </w:r>
      <w:r w:rsidRPr="1EC13DFB">
        <w:rPr>
          <w:rFonts w:ascii="Calibri" w:eastAsia="Calibri" w:hAnsi="Calibri" w:cs="Calibri"/>
        </w:rPr>
        <w:t xml:space="preserve">Integration Test and UAT environments are configured to read from this stable </w:t>
      </w:r>
      <w:r w:rsidRPr="1EC13DFB">
        <w:rPr>
          <w:rFonts w:ascii="Calibri" w:eastAsia="Calibri" w:hAnsi="Calibri" w:cs="Calibri"/>
          <w:b/>
          <w:bCs/>
        </w:rPr>
        <w:t>Test Lakehouse</w:t>
      </w:r>
      <w:r w:rsidRPr="1EC13DFB">
        <w:rPr>
          <w:rFonts w:ascii="Calibri" w:eastAsia="Calibri" w:hAnsi="Calibri" w:cs="Calibri"/>
        </w:rPr>
        <w:t xml:space="preserve"> via Shortcuts, ensuring E2E tests run on known, good data.</w:t>
      </w:r>
    </w:p>
    <w:p w14:paraId="5FFAA827" w14:textId="77777777" w:rsidR="00895DCA" w:rsidRPr="00763D51" w:rsidRDefault="00895DCA" w:rsidP="00895DCA">
      <w:pPr>
        <w:pStyle w:val="Heading2"/>
        <w:rPr>
          <w:lang w:val="en-US"/>
        </w:rPr>
      </w:pPr>
      <w:r w:rsidRPr="00763D51">
        <w:rPr>
          <w:lang w:val="en-US"/>
        </w:rPr>
        <w:t>3.3 Solution: Multi-Track Reporting (Direct Lake)</w:t>
      </w:r>
    </w:p>
    <w:p w14:paraId="2E11CC37" w14:textId="7C0A4F6F" w:rsidR="00895DCA" w:rsidRPr="00763D51" w:rsidRDefault="00895DCA" w:rsidP="00895DCA">
      <w:pPr>
        <w:rPr>
          <w:lang w:val="en-US"/>
        </w:rPr>
      </w:pPr>
      <w:r w:rsidRPr="00763D51">
        <w:rPr>
          <w:lang w:val="en-US"/>
        </w:rPr>
        <w:t xml:space="preserve">To handle the Local vs. </w:t>
      </w:r>
      <w:r w:rsidR="00B4011E">
        <w:rPr>
          <w:lang w:val="en-US"/>
        </w:rPr>
        <w:t>global</w:t>
      </w:r>
      <w:r w:rsidRPr="00763D51">
        <w:rPr>
          <w:lang w:val="en-US"/>
        </w:rPr>
        <w:t xml:space="preserve"> tracks:</w:t>
      </w:r>
    </w:p>
    <w:p w14:paraId="7BD430F8" w14:textId="5942FDCD" w:rsidR="00895DCA" w:rsidRPr="00763D51" w:rsidRDefault="00895DCA" w:rsidP="00895DCA">
      <w:pPr>
        <w:numPr>
          <w:ilvl w:val="0"/>
          <w:numId w:val="31"/>
        </w:numPr>
        <w:rPr>
          <w:lang w:val="en-US"/>
        </w:rPr>
      </w:pPr>
      <w:r w:rsidRPr="00763D51">
        <w:rPr>
          <w:lang w:val="en-US"/>
        </w:rPr>
        <w:t>Transformation: We use Fabric Notebooks to define two SQL Views over the mirrored data: View_Local and View_</w:t>
      </w:r>
      <w:r w:rsidR="009F5970">
        <w:rPr>
          <w:lang w:val="en-US"/>
        </w:rPr>
        <w:t>Global</w:t>
      </w:r>
      <w:r w:rsidRPr="00763D51">
        <w:rPr>
          <w:lang w:val="en-US"/>
        </w:rPr>
        <w:t>.</w:t>
      </w:r>
    </w:p>
    <w:p w14:paraId="166795E1" w14:textId="77777777" w:rsidR="00895DCA" w:rsidRPr="00763D51" w:rsidRDefault="00895DCA" w:rsidP="00895DCA">
      <w:pPr>
        <w:numPr>
          <w:ilvl w:val="0"/>
          <w:numId w:val="31"/>
        </w:numPr>
        <w:rPr>
          <w:lang w:val="en-US"/>
        </w:rPr>
      </w:pPr>
      <w:r w:rsidRPr="00763D51">
        <w:rPr>
          <w:lang w:val="en-US"/>
        </w:rPr>
        <w:t>Consumption: Power BI uses Direct Lake mode to read these views instantly.</w:t>
      </w:r>
    </w:p>
    <w:p w14:paraId="1A906700" w14:textId="4FA018BB" w:rsidR="00895DCA" w:rsidRPr="00763D51" w:rsidRDefault="00895DCA" w:rsidP="00895DCA">
      <w:pPr>
        <w:numPr>
          <w:ilvl w:val="0"/>
          <w:numId w:val="31"/>
        </w:numPr>
        <w:rPr>
          <w:lang w:val="en-US"/>
        </w:rPr>
      </w:pPr>
      <w:r w:rsidRPr="00763D51">
        <w:rPr>
          <w:lang w:val="en-US"/>
        </w:rPr>
        <w:t>Value: This eliminates the need for complex Cosmos DB indexing and provides Finance with SQL-like access to NoSQL data.</w:t>
      </w:r>
    </w:p>
    <w:p w14:paraId="274946F5" w14:textId="77777777" w:rsidR="00895DCA" w:rsidRPr="00763D51" w:rsidRDefault="00895DCA" w:rsidP="00895DCA">
      <w:pPr>
        <w:ind w:left="720"/>
        <w:rPr>
          <w:lang w:val="en-US"/>
        </w:rPr>
      </w:pPr>
    </w:p>
    <w:p w14:paraId="30CC231F" w14:textId="77777777" w:rsidR="00895DCA" w:rsidRPr="00763D51" w:rsidRDefault="00895DCA" w:rsidP="00895DCA">
      <w:pPr>
        <w:pStyle w:val="Heading2"/>
        <w:rPr>
          <w:lang w:val="en-US"/>
        </w:rPr>
      </w:pPr>
      <w:r w:rsidRPr="00763D51">
        <w:rPr>
          <w:lang w:val="en-US"/>
        </w:rPr>
        <w:t>4. Proposed Implementation Roadmap</w:t>
      </w:r>
    </w:p>
    <w:p w14:paraId="226C37FA" w14:textId="77777777" w:rsidR="00895DCA" w:rsidRPr="00763D51" w:rsidRDefault="00895DCA" w:rsidP="00895DCA">
      <w:pPr>
        <w:pStyle w:val="Heading3"/>
        <w:rPr>
          <w:lang w:val="en-US"/>
        </w:rPr>
      </w:pPr>
      <w:r w:rsidRPr="00763D51">
        <w:rPr>
          <w:lang w:val="en-US"/>
        </w:rPr>
        <w:t>Phase 1: The "Passive" Observer (Weeks 1-4)</w:t>
      </w:r>
    </w:p>
    <w:p w14:paraId="2CAC31E3" w14:textId="77777777" w:rsidR="00895DCA" w:rsidRPr="00763D51" w:rsidRDefault="00895DCA" w:rsidP="00895DCA">
      <w:pPr>
        <w:numPr>
          <w:ilvl w:val="0"/>
          <w:numId w:val="32"/>
        </w:numPr>
        <w:rPr>
          <w:lang w:val="en-US"/>
        </w:rPr>
      </w:pPr>
      <w:r w:rsidRPr="1EC13DFB">
        <w:rPr>
          <w:b/>
          <w:bCs/>
          <w:lang w:val="en-US"/>
        </w:rPr>
        <w:t>Goal:</w:t>
      </w:r>
      <w:r w:rsidRPr="1EC13DFB">
        <w:rPr>
          <w:lang w:val="en-US"/>
        </w:rPr>
        <w:t xml:space="preserve"> Enable analytics without touching IFS integration code.</w:t>
      </w:r>
    </w:p>
    <w:p w14:paraId="6502908D" w14:textId="77777777" w:rsidR="00895DCA" w:rsidRPr="00895DCA" w:rsidRDefault="00895DCA" w:rsidP="1EC13DFB">
      <w:pPr>
        <w:numPr>
          <w:ilvl w:val="0"/>
          <w:numId w:val="32"/>
        </w:numPr>
        <w:rPr>
          <w:b/>
          <w:bCs/>
        </w:rPr>
      </w:pPr>
      <w:r w:rsidRPr="1EC13DFB">
        <w:rPr>
          <w:b/>
          <w:bCs/>
        </w:rPr>
        <w:t>Actions:</w:t>
      </w:r>
    </w:p>
    <w:p w14:paraId="2E706F2E" w14:textId="77777777" w:rsidR="00895DCA" w:rsidRPr="00895DCA" w:rsidRDefault="00895DCA" w:rsidP="00895DCA">
      <w:pPr>
        <w:numPr>
          <w:ilvl w:val="0"/>
          <w:numId w:val="33"/>
        </w:numPr>
        <w:tabs>
          <w:tab w:val="num" w:pos="720"/>
        </w:tabs>
      </w:pPr>
      <w:r w:rsidRPr="00895DCA">
        <w:t>Provision Fabric Capacity.</w:t>
      </w:r>
    </w:p>
    <w:p w14:paraId="2A65F827" w14:textId="77777777" w:rsidR="00895DCA" w:rsidRPr="00763D51" w:rsidRDefault="00895DCA" w:rsidP="00895DCA">
      <w:pPr>
        <w:numPr>
          <w:ilvl w:val="0"/>
          <w:numId w:val="33"/>
        </w:numPr>
        <w:tabs>
          <w:tab w:val="num" w:pos="720"/>
        </w:tabs>
        <w:rPr>
          <w:lang w:val="en-US"/>
        </w:rPr>
      </w:pPr>
      <w:r w:rsidRPr="00763D51">
        <w:rPr>
          <w:lang w:val="en-US"/>
        </w:rPr>
        <w:t>Enable Mirroring on the existing Cosmos DB Test container.</w:t>
      </w:r>
    </w:p>
    <w:p w14:paraId="24EDABBD" w14:textId="77777777" w:rsidR="00895DCA" w:rsidRPr="00763D51" w:rsidRDefault="00895DCA" w:rsidP="00895DCA">
      <w:pPr>
        <w:numPr>
          <w:ilvl w:val="0"/>
          <w:numId w:val="33"/>
        </w:numPr>
        <w:tabs>
          <w:tab w:val="num" w:pos="720"/>
        </w:tabs>
        <w:rPr>
          <w:lang w:val="en-US"/>
        </w:rPr>
      </w:pPr>
      <w:r w:rsidRPr="00763D51">
        <w:rPr>
          <w:lang w:val="en-US"/>
        </w:rPr>
        <w:t>Create Power BI dashboards pointing to the Mirror.</w:t>
      </w:r>
    </w:p>
    <w:p w14:paraId="4CE234A5" w14:textId="698F243A" w:rsidR="00895DCA" w:rsidRPr="00763D51" w:rsidRDefault="00895DCA" w:rsidP="1E0B0F97">
      <w:pPr>
        <w:rPr>
          <w:lang w:val="en-US"/>
        </w:rPr>
      </w:pPr>
      <w:r w:rsidRPr="1EC13DFB">
        <w:rPr>
          <w:b/>
          <w:bCs/>
          <w:lang w:val="en-US"/>
        </w:rPr>
        <w:t>Outcome</w:t>
      </w:r>
      <w:r w:rsidRPr="1EC13DFB">
        <w:rPr>
          <w:lang w:val="en-US"/>
        </w:rPr>
        <w:t xml:space="preserve">: Instant visibility into </w:t>
      </w:r>
      <w:r w:rsidR="62E50C76" w:rsidRPr="1EC13DFB">
        <w:rPr>
          <w:lang w:val="en-US"/>
        </w:rPr>
        <w:t xml:space="preserve">source </w:t>
      </w:r>
      <w:r w:rsidR="207255E2" w:rsidRPr="1EC13DFB">
        <w:rPr>
          <w:lang w:val="en-US"/>
        </w:rPr>
        <w:t>systems,</w:t>
      </w:r>
      <w:r w:rsidRPr="1EC13DFB">
        <w:rPr>
          <w:lang w:val="en-US"/>
        </w:rPr>
        <w:t xml:space="preserve"> data flow latency and quality.</w:t>
      </w:r>
    </w:p>
    <w:p w14:paraId="17DC1CDA" w14:textId="6609D9D4" w:rsidR="625E5647" w:rsidRDefault="625E5647" w:rsidP="1E0B0F97">
      <w:pPr>
        <w:rPr>
          <w:lang w:val="en-US"/>
        </w:rPr>
      </w:pPr>
      <w:r w:rsidRPr="1E0B0F97">
        <w:rPr>
          <w:rFonts w:asciiTheme="majorHAnsi" w:eastAsiaTheme="majorEastAsia" w:hAnsiTheme="majorHAnsi" w:cstheme="majorBidi"/>
          <w:color w:val="7B7B7D" w:themeColor="text2"/>
          <w:sz w:val="24"/>
          <w:szCs w:val="24"/>
          <w:lang w:val="en-US"/>
        </w:rPr>
        <w:t xml:space="preserve">Phase 2: The "Dev Isolation" &amp; Data Promotion (Weeks 5-8) </w:t>
      </w:r>
    </w:p>
    <w:p w14:paraId="54992AC4" w14:textId="7B8ABD17" w:rsidR="4DBBC74F" w:rsidRDefault="7ABDF02E" w:rsidP="1E0B0F97">
      <w:pPr>
        <w:pStyle w:val="ListParagraph"/>
        <w:numPr>
          <w:ilvl w:val="0"/>
          <w:numId w:val="37"/>
        </w:numPr>
        <w:rPr>
          <w:rFonts w:ascii="Calibri" w:eastAsia="Calibri" w:hAnsi="Calibri" w:cs="Calibri"/>
          <w:b/>
          <w:bCs/>
          <w:lang w:val="en-US"/>
        </w:rPr>
      </w:pPr>
      <w:r w:rsidRPr="1EC13DFB">
        <w:rPr>
          <w:rFonts w:ascii="Calibri" w:eastAsia="Calibri" w:hAnsi="Calibri" w:cs="Calibri"/>
          <w:b/>
          <w:bCs/>
          <w:lang w:val="en-US"/>
        </w:rPr>
        <w:t>Goal:</w:t>
      </w:r>
      <w:r w:rsidRPr="1EC13DFB">
        <w:rPr>
          <w:rFonts w:ascii="Calibri" w:eastAsia="Calibri" w:hAnsi="Calibri" w:cs="Calibri"/>
          <w:lang w:val="en-US"/>
        </w:rPr>
        <w:t xml:space="preserve"> </w:t>
      </w:r>
      <w:r w:rsidR="47980703" w:rsidRPr="1EC13DFB">
        <w:rPr>
          <w:rFonts w:ascii="Calibri" w:eastAsia="Calibri" w:hAnsi="Calibri" w:cs="Calibri"/>
          <w:lang w:val="en-US"/>
        </w:rPr>
        <w:t xml:space="preserve">Create a stable, versioned data environment for UAT. </w:t>
      </w:r>
    </w:p>
    <w:p w14:paraId="516FCAFE" w14:textId="2AB25DF0" w:rsidR="625E5647" w:rsidRDefault="625E5647" w:rsidP="1E0B0F97">
      <w:pPr>
        <w:pStyle w:val="ListParagraph"/>
        <w:numPr>
          <w:ilvl w:val="0"/>
          <w:numId w:val="37"/>
        </w:numPr>
        <w:rPr>
          <w:rFonts w:ascii="Calibri" w:eastAsia="Calibri" w:hAnsi="Calibri" w:cs="Calibri"/>
          <w:b/>
          <w:bCs/>
          <w:lang w:val="en-US"/>
        </w:rPr>
      </w:pPr>
      <w:r w:rsidRPr="1E0B0F97">
        <w:rPr>
          <w:rFonts w:ascii="Calibri" w:eastAsia="Calibri" w:hAnsi="Calibri" w:cs="Calibri"/>
          <w:b/>
          <w:bCs/>
          <w:lang w:val="en-US"/>
        </w:rPr>
        <w:t>Actions:</w:t>
      </w:r>
    </w:p>
    <w:p w14:paraId="1B802FAF" w14:textId="622CED2A" w:rsidR="625E5647" w:rsidRDefault="625E5647" w:rsidP="1E0B0F97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US"/>
        </w:rPr>
      </w:pPr>
      <w:r w:rsidRPr="1E0B0F97">
        <w:rPr>
          <w:rFonts w:ascii="Calibri" w:eastAsia="Calibri" w:hAnsi="Calibri" w:cs="Calibri"/>
          <w:lang w:val="en-US"/>
        </w:rPr>
        <w:t xml:space="preserve">Establish </w:t>
      </w:r>
      <w:r w:rsidRPr="1E0B0F97">
        <w:rPr>
          <w:rFonts w:ascii="Calibri" w:eastAsia="Calibri" w:hAnsi="Calibri" w:cs="Calibri"/>
          <w:b/>
          <w:bCs/>
          <w:lang w:val="en-US"/>
        </w:rPr>
        <w:t>Dev</w:t>
      </w:r>
      <w:r w:rsidRPr="1E0B0F97">
        <w:rPr>
          <w:rFonts w:ascii="Calibri" w:eastAsia="Calibri" w:hAnsi="Calibri" w:cs="Calibri"/>
          <w:lang w:val="en-US"/>
        </w:rPr>
        <w:t xml:space="preserve"> and </w:t>
      </w:r>
      <w:r w:rsidRPr="1E0B0F97">
        <w:rPr>
          <w:rFonts w:ascii="Calibri" w:eastAsia="Calibri" w:hAnsi="Calibri" w:cs="Calibri"/>
          <w:b/>
          <w:bCs/>
          <w:lang w:val="en-US"/>
        </w:rPr>
        <w:t>Test</w:t>
      </w:r>
      <w:r w:rsidRPr="1E0B0F97">
        <w:rPr>
          <w:rFonts w:ascii="Calibri" w:eastAsia="Calibri" w:hAnsi="Calibri" w:cs="Calibri"/>
          <w:lang w:val="en-US"/>
        </w:rPr>
        <w:t xml:space="preserve"> Lakehouses in Fabric.</w:t>
      </w:r>
    </w:p>
    <w:p w14:paraId="594A60C1" w14:textId="0342C50E" w:rsidR="625E5647" w:rsidRDefault="47980703" w:rsidP="1E0B0F97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US"/>
        </w:rPr>
      </w:pPr>
      <w:r w:rsidRPr="1EC13DFB">
        <w:rPr>
          <w:rFonts w:ascii="Calibri" w:eastAsia="Calibri" w:hAnsi="Calibri" w:cs="Calibri"/>
          <w:lang w:val="en-US"/>
        </w:rPr>
        <w:t xml:space="preserve">Create a pipeline to snapshot </w:t>
      </w:r>
      <w:r w:rsidR="54071120" w:rsidRPr="1EC13DFB">
        <w:rPr>
          <w:rFonts w:ascii="Calibri" w:eastAsia="Calibri" w:hAnsi="Calibri" w:cs="Calibri"/>
          <w:b/>
          <w:bCs/>
          <w:lang w:val="en-US"/>
        </w:rPr>
        <w:t>IFS</w:t>
      </w:r>
      <w:r w:rsidR="54071120" w:rsidRPr="1EC13DFB">
        <w:rPr>
          <w:rFonts w:ascii="Calibri" w:eastAsia="Calibri" w:hAnsi="Calibri" w:cs="Calibri"/>
          <w:lang w:val="en-US"/>
        </w:rPr>
        <w:t xml:space="preserve"> </w:t>
      </w:r>
      <w:r w:rsidRPr="1EC13DFB">
        <w:rPr>
          <w:rFonts w:ascii="Consolas" w:eastAsia="Consolas" w:hAnsi="Consolas" w:cs="Consolas"/>
          <w:lang w:val="en-US"/>
        </w:rPr>
        <w:t>Test</w:t>
      </w:r>
      <w:r w:rsidRPr="1EC13DFB">
        <w:rPr>
          <w:rFonts w:ascii="Calibri" w:eastAsia="Calibri" w:hAnsi="Calibri" w:cs="Calibri"/>
          <w:lang w:val="en-US"/>
        </w:rPr>
        <w:t xml:space="preserve"> data to the </w:t>
      </w:r>
      <w:r w:rsidRPr="1EC13DFB">
        <w:rPr>
          <w:rFonts w:ascii="Calibri" w:eastAsia="Calibri" w:hAnsi="Calibri" w:cs="Calibri"/>
          <w:b/>
          <w:bCs/>
          <w:lang w:val="en-US"/>
        </w:rPr>
        <w:t>Dev Lakehouse</w:t>
      </w:r>
      <w:r w:rsidRPr="1EC13DFB">
        <w:rPr>
          <w:rFonts w:ascii="Calibri" w:eastAsia="Calibri" w:hAnsi="Calibri" w:cs="Calibri"/>
          <w:lang w:val="en-US"/>
        </w:rPr>
        <w:t>.</w:t>
      </w:r>
    </w:p>
    <w:p w14:paraId="5995DA88" w14:textId="0703E23C" w:rsidR="625E5647" w:rsidRDefault="625E5647" w:rsidP="1E0B0F97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US"/>
        </w:rPr>
      </w:pPr>
      <w:r w:rsidRPr="1E0B0F97">
        <w:rPr>
          <w:rFonts w:ascii="Calibri" w:eastAsia="Calibri" w:hAnsi="Calibri" w:cs="Calibri"/>
          <w:lang w:val="en-US"/>
        </w:rPr>
        <w:t>Implement a "Data Cleansing" Notebook to validate schemas and remove corrupt rows.</w:t>
      </w:r>
    </w:p>
    <w:p w14:paraId="41CE5331" w14:textId="7C147098" w:rsidR="625E5647" w:rsidRDefault="625E5647" w:rsidP="1E0B0F97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US"/>
        </w:rPr>
      </w:pPr>
      <w:r w:rsidRPr="1E0B0F97">
        <w:rPr>
          <w:rFonts w:ascii="Calibri" w:eastAsia="Calibri" w:hAnsi="Calibri" w:cs="Calibri"/>
          <w:lang w:val="en-US"/>
        </w:rPr>
        <w:t>Create a "Promotion Job" to move cleansed data to the Test Lakehouse.</w:t>
      </w:r>
    </w:p>
    <w:p w14:paraId="5145F1EB" w14:textId="363EFA01" w:rsidR="625E5647" w:rsidRDefault="625E5647" w:rsidP="1E0B0F97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US"/>
        </w:rPr>
      </w:pPr>
      <w:r w:rsidRPr="1E0B0F97">
        <w:rPr>
          <w:rFonts w:ascii="Calibri" w:eastAsia="Calibri" w:hAnsi="Calibri" w:cs="Calibri"/>
          <w:lang w:val="en-US"/>
        </w:rPr>
        <w:t xml:space="preserve">Repoint UAT Logic Apps to read from the </w:t>
      </w:r>
      <w:r w:rsidRPr="1E0B0F97">
        <w:rPr>
          <w:rFonts w:ascii="Calibri" w:eastAsia="Calibri" w:hAnsi="Calibri" w:cs="Calibri"/>
          <w:b/>
          <w:bCs/>
          <w:lang w:val="en-US"/>
        </w:rPr>
        <w:t>Test Lakehouse</w:t>
      </w:r>
      <w:r w:rsidRPr="1E0B0F97">
        <w:rPr>
          <w:rFonts w:ascii="Calibri" w:eastAsia="Calibri" w:hAnsi="Calibri" w:cs="Calibri"/>
          <w:lang w:val="en-US"/>
        </w:rPr>
        <w:t xml:space="preserve"> (Gold Copy) instead of live Source systems. </w:t>
      </w:r>
    </w:p>
    <w:p w14:paraId="19BB83DA" w14:textId="611E9C6C" w:rsidR="625E5647" w:rsidRDefault="625E5647" w:rsidP="1E0B0F97">
      <w:pPr>
        <w:spacing w:before="240" w:after="240"/>
        <w:rPr>
          <w:rFonts w:ascii="Calibri" w:eastAsia="Calibri" w:hAnsi="Calibri" w:cs="Calibri"/>
          <w:lang w:val="en-US"/>
        </w:rPr>
      </w:pPr>
      <w:r w:rsidRPr="1E0B0F97">
        <w:rPr>
          <w:rFonts w:ascii="Calibri" w:eastAsia="Calibri" w:hAnsi="Calibri" w:cs="Calibri"/>
          <w:b/>
          <w:bCs/>
          <w:lang w:val="en-US"/>
        </w:rPr>
        <w:t>Outcome:</w:t>
      </w:r>
      <w:r w:rsidRPr="1E0B0F97">
        <w:rPr>
          <w:rFonts w:ascii="Calibri" w:eastAsia="Calibri" w:hAnsi="Calibri" w:cs="Calibri"/>
          <w:lang w:val="en-US"/>
        </w:rPr>
        <w:t xml:space="preserve"> UAT becomes immune to Source System instability; Developers have a safe sandbox.</w:t>
      </w:r>
    </w:p>
    <w:p w14:paraId="777B17FD" w14:textId="7608598B" w:rsidR="00895DCA" w:rsidRPr="00763D51" w:rsidRDefault="00895DCA" w:rsidP="00895DCA">
      <w:pPr>
        <w:pStyle w:val="Heading3"/>
        <w:rPr>
          <w:lang w:val="en-US"/>
        </w:rPr>
      </w:pPr>
      <w:r w:rsidRPr="00763D51">
        <w:rPr>
          <w:lang w:val="en-US"/>
        </w:rPr>
        <w:t xml:space="preserve">Phase 3: Optimizing </w:t>
      </w:r>
      <w:r>
        <w:rPr>
          <w:lang w:val="en-US"/>
        </w:rPr>
        <w:t xml:space="preserve">ie. </w:t>
      </w:r>
      <w:r w:rsidRPr="00763D51">
        <w:rPr>
          <w:lang w:val="en-US"/>
        </w:rPr>
        <w:t>GR &amp; IFS Integration (Month 3+)</w:t>
      </w:r>
    </w:p>
    <w:p w14:paraId="485443EA" w14:textId="77777777" w:rsidR="00895DCA" w:rsidRPr="00895DCA" w:rsidRDefault="00895DCA" w:rsidP="00895DCA">
      <w:pPr>
        <w:numPr>
          <w:ilvl w:val="0"/>
          <w:numId w:val="38"/>
        </w:numPr>
      </w:pPr>
      <w:r w:rsidRPr="1E0B0F97">
        <w:rPr>
          <w:b/>
          <w:bCs/>
        </w:rPr>
        <w:t>Goal</w:t>
      </w:r>
      <w:r>
        <w:t>: Reduce Azure Spend.</w:t>
      </w:r>
    </w:p>
    <w:p w14:paraId="63BE3D59" w14:textId="77777777" w:rsidR="00895DCA" w:rsidRPr="00895DCA" w:rsidRDefault="00895DCA" w:rsidP="1EC13DFB">
      <w:pPr>
        <w:numPr>
          <w:ilvl w:val="0"/>
          <w:numId w:val="38"/>
        </w:numPr>
        <w:rPr>
          <w:b/>
          <w:bCs/>
        </w:rPr>
      </w:pPr>
      <w:r w:rsidRPr="1EC13DFB">
        <w:rPr>
          <w:b/>
          <w:bCs/>
        </w:rPr>
        <w:t>Actions:</w:t>
      </w:r>
    </w:p>
    <w:p w14:paraId="14447B44" w14:textId="77777777" w:rsidR="00895DCA" w:rsidRPr="00763D51" w:rsidRDefault="00895DCA" w:rsidP="00895DCA">
      <w:pPr>
        <w:numPr>
          <w:ilvl w:val="0"/>
          <w:numId w:val="39"/>
        </w:numPr>
        <w:rPr>
          <w:lang w:val="en-US"/>
        </w:rPr>
      </w:pPr>
      <w:r w:rsidRPr="00763D51">
        <w:rPr>
          <w:lang w:val="en-US"/>
        </w:rPr>
        <w:t>Offload bulk "Group Reporting" aggregations from Azure Functions to Fabric Spark Jobs (cheaper for batch processing).</w:t>
      </w:r>
    </w:p>
    <w:p w14:paraId="2239A3D1" w14:textId="0402A70F" w:rsidR="00895DCA" w:rsidRPr="00763D51" w:rsidRDefault="00895DCA" w:rsidP="00895DCA">
      <w:pPr>
        <w:numPr>
          <w:ilvl w:val="0"/>
          <w:numId w:val="39"/>
        </w:numPr>
        <w:rPr>
          <w:lang w:val="en-US"/>
        </w:rPr>
      </w:pPr>
      <w:r w:rsidRPr="00763D51">
        <w:rPr>
          <w:lang w:val="en-US"/>
        </w:rPr>
        <w:t>Implement Data Activator in Fabric to alert on specific IFS data anomalies.</w:t>
      </w:r>
    </w:p>
    <w:p w14:paraId="184E40AD" w14:textId="3960208F" w:rsidR="00895DCA" w:rsidRPr="00763D51" w:rsidRDefault="00895DCA" w:rsidP="00895DCA">
      <w:pPr>
        <w:rPr>
          <w:lang w:val="en-US"/>
        </w:rPr>
      </w:pPr>
    </w:p>
    <w:p w14:paraId="0D13E5B9" w14:textId="77777777" w:rsidR="00895DCA" w:rsidRPr="00895DCA" w:rsidRDefault="00895DCA" w:rsidP="00895DCA">
      <w:pPr>
        <w:pStyle w:val="Heading2"/>
      </w:pPr>
      <w:r w:rsidRPr="00895DCA">
        <w:t>5. Business Value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8479"/>
      </w:tblGrid>
      <w:tr w:rsidR="00895DCA" w:rsidRPr="00895DCA" w14:paraId="54B103D2" w14:textId="77777777" w:rsidTr="1EC13DFB">
        <w:tc>
          <w:tcPr>
            <w:tcW w:w="0" w:type="auto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609883" w14:textId="77777777" w:rsidR="00895DCA" w:rsidRPr="00895DCA" w:rsidRDefault="00895DCA" w:rsidP="00895DCA">
            <w:r w:rsidRPr="00895DCA">
              <w:t>Feature</w:t>
            </w:r>
          </w:p>
        </w:tc>
        <w:tc>
          <w:tcPr>
            <w:tcW w:w="0" w:type="auto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C7BD2B" w14:textId="77777777" w:rsidR="00895DCA" w:rsidRPr="00895DCA" w:rsidRDefault="00895DCA" w:rsidP="00895DCA">
            <w:r w:rsidRPr="00895DCA">
              <w:t>Value to NCC/Epical</w:t>
            </w:r>
          </w:p>
        </w:tc>
      </w:tr>
      <w:tr w:rsidR="00895DCA" w:rsidRPr="00763D51" w14:paraId="65FC6B78" w14:textId="77777777" w:rsidTr="1EC13DFB">
        <w:tc>
          <w:tcPr>
            <w:tcW w:w="0" w:type="auto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EC6A07" w14:textId="77777777" w:rsidR="00895DCA" w:rsidRPr="00895DCA" w:rsidRDefault="00895DCA" w:rsidP="00895DCA">
            <w:r w:rsidRPr="00895DCA">
              <w:t>Safety</w:t>
            </w:r>
          </w:p>
        </w:tc>
        <w:tc>
          <w:tcPr>
            <w:tcW w:w="0" w:type="auto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AC671B" w14:textId="4D25E7BF" w:rsidR="00895DCA" w:rsidRPr="00763D51" w:rsidRDefault="00895DCA" w:rsidP="00895DCA">
            <w:pPr>
              <w:rPr>
                <w:lang w:val="en-US"/>
              </w:rPr>
            </w:pPr>
            <w:r w:rsidRPr="1EC13DFB">
              <w:rPr>
                <w:lang w:val="en-US"/>
              </w:rPr>
              <w:t>Zero Impact on IFS: Developers work on mirrored/snapshot data, never touching the ERP directly.</w:t>
            </w:r>
          </w:p>
        </w:tc>
      </w:tr>
      <w:tr w:rsidR="00895DCA" w:rsidRPr="00763D51" w14:paraId="3EED1153" w14:textId="77777777" w:rsidTr="1EC13DFB">
        <w:tc>
          <w:tcPr>
            <w:tcW w:w="0" w:type="auto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B3D3C1" w14:textId="77777777" w:rsidR="00895DCA" w:rsidRPr="00895DCA" w:rsidRDefault="00895DCA" w:rsidP="00895DCA">
            <w:r w:rsidRPr="00895DCA">
              <w:t>Speed</w:t>
            </w:r>
          </w:p>
        </w:tc>
        <w:tc>
          <w:tcPr>
            <w:tcW w:w="0" w:type="auto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CF61F0" w14:textId="082B067C" w:rsidR="00895DCA" w:rsidRPr="00763D51" w:rsidRDefault="00895DCA" w:rsidP="00895DCA">
            <w:pPr>
              <w:rPr>
                <w:lang w:val="en-US"/>
              </w:rPr>
            </w:pPr>
            <w:r w:rsidRPr="1EC13DFB">
              <w:rPr>
                <w:lang w:val="en-US"/>
              </w:rPr>
              <w:t>Instant Reporting: "Direct Lake" mode removes the lag between IFS transaction and Power BI visualization.</w:t>
            </w:r>
          </w:p>
        </w:tc>
      </w:tr>
      <w:tr w:rsidR="00895DCA" w:rsidRPr="00763D51" w14:paraId="38A6C2A9" w14:textId="77777777" w:rsidTr="1EC13DFB">
        <w:tc>
          <w:tcPr>
            <w:tcW w:w="0" w:type="auto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BE6E87" w14:textId="77777777" w:rsidR="00895DCA" w:rsidRPr="00895DCA" w:rsidRDefault="00895DCA" w:rsidP="00895DCA">
            <w:r w:rsidRPr="00895DCA">
              <w:t>Cost</w:t>
            </w:r>
          </w:p>
        </w:tc>
        <w:tc>
          <w:tcPr>
            <w:tcW w:w="0" w:type="auto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A2EE8F" w14:textId="77777777" w:rsidR="00895DCA" w:rsidRPr="00763D51" w:rsidRDefault="00895DCA" w:rsidP="00895DCA">
            <w:pPr>
              <w:rPr>
                <w:lang w:val="en-US"/>
              </w:rPr>
            </w:pPr>
            <w:r w:rsidRPr="00763D51">
              <w:rPr>
                <w:lang w:val="en-US"/>
              </w:rPr>
              <w:t>Lower Cosmos Bills: We stop paying high RUs for storing cold historical data; it moves to cheap OneLake storage.</w:t>
            </w:r>
          </w:p>
        </w:tc>
      </w:tr>
      <w:tr w:rsidR="00895DCA" w:rsidRPr="00763D51" w14:paraId="71931DDF" w14:textId="77777777" w:rsidTr="1EC13DFB">
        <w:tc>
          <w:tcPr>
            <w:tcW w:w="0" w:type="auto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8697A5" w14:textId="77777777" w:rsidR="00895DCA" w:rsidRPr="00895DCA" w:rsidRDefault="00895DCA" w:rsidP="00895DCA">
            <w:r w:rsidRPr="00895DCA">
              <w:t>Simplicity</w:t>
            </w:r>
          </w:p>
        </w:tc>
        <w:tc>
          <w:tcPr>
            <w:tcW w:w="0" w:type="auto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74955E" w14:textId="77777777" w:rsidR="00895DCA" w:rsidRPr="00763D51" w:rsidRDefault="00895DCA" w:rsidP="00895DCA">
            <w:pPr>
              <w:rPr>
                <w:lang w:val="en-US"/>
              </w:rPr>
            </w:pPr>
            <w:r w:rsidRPr="00763D51">
              <w:rPr>
                <w:lang w:val="en-US"/>
              </w:rPr>
              <w:t>Unified Tracks: Local and Group reporting logic is centralized in one Semantic Model, reducing reconciliation errors.</w:t>
            </w:r>
          </w:p>
        </w:tc>
      </w:tr>
    </w:tbl>
    <w:p w14:paraId="33EDF56A" w14:textId="77777777" w:rsidR="00895DCA" w:rsidRPr="00895DCA" w:rsidRDefault="00595F88" w:rsidP="00895DCA">
      <w:r>
        <w:pict w14:anchorId="274D436D">
          <v:rect id="_x0000_i1026" style="width:0;height:1.5pt" o:hralign="center" o:hrstd="t" o:hr="t" fillcolor="#a0a0a0" stroked="f"/>
        </w:pict>
      </w:r>
    </w:p>
    <w:p w14:paraId="4AECB1A8" w14:textId="77777777" w:rsidR="00895DCA" w:rsidRPr="00763D51" w:rsidRDefault="00895DCA" w:rsidP="00895DCA">
      <w:pPr>
        <w:rPr>
          <w:lang w:val="en-US"/>
        </w:rPr>
      </w:pPr>
      <w:r w:rsidRPr="00763D51">
        <w:rPr>
          <w:lang w:val="en-US"/>
        </w:rPr>
        <w:t>Recommendation: Proceed with Phase 1 (Mirroring PoC) immediately. This requires no code changes to the current Logic Apps/IFS setup and validates the value proposition with minimal risk.</w:t>
      </w:r>
    </w:p>
    <w:p w14:paraId="1F9C1BEA" w14:textId="77777777" w:rsidR="00E4464E" w:rsidRPr="00763D51" w:rsidRDefault="00E4464E" w:rsidP="00895DCA">
      <w:pPr>
        <w:rPr>
          <w:lang w:val="en-US"/>
        </w:rPr>
      </w:pPr>
    </w:p>
    <w:p w14:paraId="28545405" w14:textId="215CA902" w:rsidR="7E977F59" w:rsidRDefault="15727480" w:rsidP="1B800E9C">
      <w:pPr>
        <w:jc w:val="center"/>
      </w:pPr>
      <w:r>
        <w:rPr>
          <w:noProof/>
        </w:rPr>
        <w:drawing>
          <wp:inline distT="0" distB="0" distL="0" distR="0" wp14:anchorId="497A810B" wp14:editId="3F88293F">
            <wp:extent cx="4979053" cy="4181475"/>
            <wp:effectExtent l="0" t="0" r="0" b="0"/>
            <wp:docPr id="15444413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1361" name="Picture 15444413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053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E977F59" w:rsidSect="00E4464E"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2268" w:right="1134" w:bottom="1701" w:left="1134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B10FB" w14:textId="77777777" w:rsidR="00DA2C7A" w:rsidRDefault="00DA2C7A" w:rsidP="000527DA">
      <w:pPr>
        <w:spacing w:line="240" w:lineRule="auto"/>
      </w:pPr>
      <w:r>
        <w:separator/>
      </w:r>
    </w:p>
  </w:endnote>
  <w:endnote w:type="continuationSeparator" w:id="0">
    <w:p w14:paraId="0AA1FC21" w14:textId="77777777" w:rsidR="00DA2C7A" w:rsidRDefault="00DA2C7A" w:rsidP="000527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">
    <w:altName w:val="メイリオ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31BF7" w14:textId="590C8E19" w:rsidR="00895DCA" w:rsidRDefault="00895D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51B444A6" wp14:editId="60624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9270" cy="394970"/>
              <wp:effectExtent l="0" t="0" r="5080" b="0"/>
              <wp:wrapNone/>
              <wp:docPr id="60309657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270" cy="394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516103" w14:textId="49038A61" w:rsidR="00895DCA" w:rsidRPr="00895DCA" w:rsidRDefault="00895DCA" w:rsidP="00895D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95D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 w14:anchorId="16D28768">
            <v:shapetype id="_x0000_t202" coordsize="21600,21600" o:spt="202" path="m,l,21600r21600,l21600,xe" w14:anchorId="51B444A6">
              <v:stroke joinstyle="miter"/>
              <v:path gradientshapeok="t" o:connecttype="rect"/>
            </v:shapetype>
            <v:shape id="Text Box 2" style="position:absolute;margin-left:0;margin-top:0;width:40.1pt;height:31.1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">
              <v:textbox style="mso-fit-shape-to-text:t" inset="0,0,0,15pt">
                <w:txbxContent>
                  <w:p w:rsidRPr="00895DCA" w:rsidR="00895DCA" w:rsidP="00895DCA" w:rsidRDefault="00895DCA" w14:paraId="7A2EC13D" w14:textId="49038A6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95DCA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25234" w14:textId="30DD0618" w:rsidR="0066723F" w:rsidRDefault="00895D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2A3FA01C" wp14:editId="324D9CF7">
              <wp:simplePos x="723900" y="99187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9270" cy="394970"/>
              <wp:effectExtent l="0" t="0" r="5080" b="0"/>
              <wp:wrapNone/>
              <wp:docPr id="55959337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270" cy="394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EE352D" w14:textId="517AE061" w:rsidR="00895DCA" w:rsidRPr="00895DCA" w:rsidRDefault="00895DCA" w:rsidP="00895D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95D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16="http://schemas.microsoft.com/office/drawing/2014/main" xmlns:aclsh="http://schemas.microsoft.com/office/drawing/2020/classificationShape" xmlns:a="http://schemas.openxmlformats.org/drawingml/2006/main">
          <w:pict w14:anchorId="2FD0AC15">
            <v:shapetype id="_x0000_t202" coordsize="21600,21600" o:spt="202" path="m,l,21600r21600,l21600,xe" w14:anchorId="2A3FA01C">
              <v:stroke joinstyle="miter"/>
              <v:path gradientshapeok="t" o:connecttype="rect"/>
            </v:shapetype>
            <v:shape id="Text Box 3" style="position:absolute;margin-left:0;margin-top:0;width:40.1pt;height:31.1pt;z-index:25166643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">
              <v:textbox style="mso-fit-shape-to-text:t" inset="0,0,0,15pt">
                <w:txbxContent>
                  <w:p w:rsidRPr="00895DCA" w:rsidR="00895DCA" w:rsidP="00895DCA" w:rsidRDefault="00895DCA" w14:paraId="7CBB83DA" w14:textId="517AE06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95DCA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6723F" w:rsidRPr="0066723F"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7022C355" wp14:editId="00AC8E17">
              <wp:simplePos x="0" y="0"/>
              <wp:positionH relativeFrom="page">
                <wp:posOffset>720090</wp:posOffset>
              </wp:positionH>
              <wp:positionV relativeFrom="page">
                <wp:posOffset>540385</wp:posOffset>
              </wp:positionV>
              <wp:extent cx="1126800" cy="360000"/>
              <wp:effectExtent l="0" t="0" r="0" b="2540"/>
              <wp:wrapNone/>
              <wp:docPr id="8" name="Freeform 5">
                <a:extLst xmlns:a="http://schemas.openxmlformats.org/drawingml/2006/main">
                  <a:ext uri="{FF2B5EF4-FFF2-40B4-BE49-F238E27FC236}">
                    <a16:creationId xmlns:a16="http://schemas.microsoft.com/office/drawing/2014/main" id="{BE7B3D8F-D096-769E-5FEA-A2BA89442987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126800" cy="360000"/>
                      </a:xfrm>
                      <a:custGeom>
                        <a:avLst/>
                        <a:gdLst>
                          <a:gd name="T0" fmla="*/ 3866 w 4177"/>
                          <a:gd name="T1" fmla="*/ 935 h 1335"/>
                          <a:gd name="T2" fmla="*/ 3993 w 4177"/>
                          <a:gd name="T3" fmla="*/ 909 h 1335"/>
                          <a:gd name="T4" fmla="*/ 4168 w 4177"/>
                          <a:gd name="T5" fmla="*/ 1002 h 1335"/>
                          <a:gd name="T6" fmla="*/ 805 w 4177"/>
                          <a:gd name="T7" fmla="*/ 972 h 1335"/>
                          <a:gd name="T8" fmla="*/ 459 w 4177"/>
                          <a:gd name="T9" fmla="*/ 1027 h 1335"/>
                          <a:gd name="T10" fmla="*/ 222 w 4177"/>
                          <a:gd name="T11" fmla="*/ 842 h 1335"/>
                          <a:gd name="T12" fmla="*/ 121 w 4177"/>
                          <a:gd name="T13" fmla="*/ 534 h 1335"/>
                          <a:gd name="T14" fmla="*/ 371 w 4177"/>
                          <a:gd name="T15" fmla="*/ 310 h 1335"/>
                          <a:gd name="T16" fmla="*/ 660 w 4177"/>
                          <a:gd name="T17" fmla="*/ 278 h 1335"/>
                          <a:gd name="T18" fmla="*/ 853 w 4177"/>
                          <a:gd name="T19" fmla="*/ 421 h 1335"/>
                          <a:gd name="T20" fmla="*/ 860 w 4177"/>
                          <a:gd name="T21" fmla="*/ 616 h 1335"/>
                          <a:gd name="T22" fmla="*/ 671 w 4177"/>
                          <a:gd name="T23" fmla="*/ 743 h 1335"/>
                          <a:gd name="T24" fmla="*/ 309 w 4177"/>
                          <a:gd name="T25" fmla="*/ 750 h 1335"/>
                          <a:gd name="T26" fmla="*/ 538 w 4177"/>
                          <a:gd name="T27" fmla="*/ 926 h 1335"/>
                          <a:gd name="T28" fmla="*/ 777 w 4177"/>
                          <a:gd name="T29" fmla="*/ 849 h 1335"/>
                          <a:gd name="T30" fmla="*/ 335 w 4177"/>
                          <a:gd name="T31" fmla="*/ 500 h 1335"/>
                          <a:gd name="T32" fmla="*/ 616 w 4177"/>
                          <a:gd name="T33" fmla="*/ 639 h 1335"/>
                          <a:gd name="T34" fmla="*/ 761 w 4177"/>
                          <a:gd name="T35" fmla="*/ 509 h 1335"/>
                          <a:gd name="T36" fmla="*/ 591 w 4177"/>
                          <a:gd name="T37" fmla="*/ 379 h 1335"/>
                          <a:gd name="T38" fmla="*/ 1664 w 4177"/>
                          <a:gd name="T39" fmla="*/ 352 h 1335"/>
                          <a:gd name="T40" fmla="*/ 1787 w 4177"/>
                          <a:gd name="T41" fmla="*/ 625 h 1335"/>
                          <a:gd name="T42" fmla="*/ 1685 w 4177"/>
                          <a:gd name="T43" fmla="*/ 928 h 1335"/>
                          <a:gd name="T44" fmla="*/ 1402 w 4177"/>
                          <a:gd name="T45" fmla="*/ 1039 h 1335"/>
                          <a:gd name="T46" fmla="*/ 1151 w 4177"/>
                          <a:gd name="T47" fmla="*/ 893 h 1335"/>
                          <a:gd name="T48" fmla="*/ 1026 w 4177"/>
                          <a:gd name="T49" fmla="*/ 694 h 1335"/>
                          <a:gd name="T50" fmla="*/ 1137 w 4177"/>
                          <a:gd name="T51" fmla="*/ 423 h 1335"/>
                          <a:gd name="T52" fmla="*/ 1429 w 4177"/>
                          <a:gd name="T53" fmla="*/ 264 h 1335"/>
                          <a:gd name="T54" fmla="*/ 1605 w 4177"/>
                          <a:gd name="T55" fmla="*/ 842 h 1335"/>
                          <a:gd name="T56" fmla="*/ 1655 w 4177"/>
                          <a:gd name="T57" fmla="*/ 539 h 1335"/>
                          <a:gd name="T58" fmla="*/ 1439 w 4177"/>
                          <a:gd name="T59" fmla="*/ 379 h 1335"/>
                          <a:gd name="T60" fmla="*/ 1203 w 4177"/>
                          <a:gd name="T61" fmla="*/ 518 h 1335"/>
                          <a:gd name="T62" fmla="*/ 1247 w 4177"/>
                          <a:gd name="T63" fmla="*/ 844 h 1335"/>
                          <a:gd name="T64" fmla="*/ 1999 w 4177"/>
                          <a:gd name="T65" fmla="*/ 7 h 1335"/>
                          <a:gd name="T66" fmla="*/ 2033 w 4177"/>
                          <a:gd name="T67" fmla="*/ 139 h 1335"/>
                          <a:gd name="T68" fmla="*/ 1907 w 4177"/>
                          <a:gd name="T69" fmla="*/ 144 h 1335"/>
                          <a:gd name="T70" fmla="*/ 1914 w 4177"/>
                          <a:gd name="T71" fmla="*/ 19 h 1335"/>
                          <a:gd name="T72" fmla="*/ 2859 w 4177"/>
                          <a:gd name="T73" fmla="*/ 810 h 1335"/>
                          <a:gd name="T74" fmla="*/ 2669 w 4177"/>
                          <a:gd name="T75" fmla="*/ 1013 h 1335"/>
                          <a:gd name="T76" fmla="*/ 2370 w 4177"/>
                          <a:gd name="T77" fmla="*/ 1011 h 1335"/>
                          <a:gd name="T78" fmla="*/ 2185 w 4177"/>
                          <a:gd name="T79" fmla="*/ 833 h 1335"/>
                          <a:gd name="T80" fmla="*/ 2172 w 4177"/>
                          <a:gd name="T81" fmla="*/ 518 h 1335"/>
                          <a:gd name="T82" fmla="*/ 2395 w 4177"/>
                          <a:gd name="T83" fmla="*/ 283 h 1335"/>
                          <a:gd name="T84" fmla="*/ 2699 w 4177"/>
                          <a:gd name="T85" fmla="*/ 308 h 1335"/>
                          <a:gd name="T86" fmla="*/ 2711 w 4177"/>
                          <a:gd name="T87" fmla="*/ 465 h 1335"/>
                          <a:gd name="T88" fmla="*/ 2451 w 4177"/>
                          <a:gd name="T89" fmla="*/ 386 h 1335"/>
                          <a:gd name="T90" fmla="*/ 2289 w 4177"/>
                          <a:gd name="T91" fmla="*/ 539 h 1335"/>
                          <a:gd name="T92" fmla="*/ 2322 w 4177"/>
                          <a:gd name="T93" fmla="*/ 837 h 1335"/>
                          <a:gd name="T94" fmla="*/ 2594 w 4177"/>
                          <a:gd name="T95" fmla="*/ 918 h 1335"/>
                          <a:gd name="T96" fmla="*/ 3709 w 4177"/>
                          <a:gd name="T97" fmla="*/ 333 h 1335"/>
                          <a:gd name="T98" fmla="*/ 3709 w 4177"/>
                          <a:gd name="T99" fmla="*/ 1023 h 1335"/>
                          <a:gd name="T100" fmla="*/ 3345 w 4177"/>
                          <a:gd name="T101" fmla="*/ 1034 h 1335"/>
                          <a:gd name="T102" fmla="*/ 3059 w 4177"/>
                          <a:gd name="T103" fmla="*/ 963 h 1335"/>
                          <a:gd name="T104" fmla="*/ 2928 w 4177"/>
                          <a:gd name="T105" fmla="*/ 711 h 1335"/>
                          <a:gd name="T106" fmla="*/ 2995 w 4177"/>
                          <a:gd name="T107" fmla="*/ 416 h 1335"/>
                          <a:gd name="T108" fmla="*/ 3221 w 4177"/>
                          <a:gd name="T109" fmla="*/ 268 h 1335"/>
                          <a:gd name="T110" fmla="*/ 3502 w 4177"/>
                          <a:gd name="T111" fmla="*/ 349 h 1335"/>
                          <a:gd name="T112" fmla="*/ 3382 w 4177"/>
                          <a:gd name="T113" fmla="*/ 900 h 1335"/>
                          <a:gd name="T114" fmla="*/ 3550 w 4177"/>
                          <a:gd name="T115" fmla="*/ 690 h 1335"/>
                          <a:gd name="T116" fmla="*/ 3405 w 4177"/>
                          <a:gd name="T117" fmla="*/ 414 h 1335"/>
                          <a:gd name="T118" fmla="*/ 3163 w 4177"/>
                          <a:gd name="T119" fmla="*/ 412 h 1335"/>
                          <a:gd name="T120" fmla="*/ 3041 w 4177"/>
                          <a:gd name="T121" fmla="*/ 692 h 1335"/>
                          <a:gd name="T122" fmla="*/ 3161 w 4177"/>
                          <a:gd name="T123" fmla="*/ 895 h 13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177" h="1335">
                            <a:moveTo>
                              <a:pt x="4036" y="1041"/>
                            </a:moveTo>
                            <a:lnTo>
                              <a:pt x="4015" y="1039"/>
                            </a:lnTo>
                            <a:lnTo>
                              <a:pt x="4004" y="1039"/>
                            </a:lnTo>
                            <a:lnTo>
                              <a:pt x="3993" y="1037"/>
                            </a:lnTo>
                            <a:lnTo>
                              <a:pt x="3974" y="1032"/>
                            </a:lnTo>
                            <a:lnTo>
                              <a:pt x="3956" y="1027"/>
                            </a:lnTo>
                            <a:lnTo>
                              <a:pt x="3940" y="1020"/>
                            </a:lnTo>
                            <a:lnTo>
                              <a:pt x="3925" y="1011"/>
                            </a:lnTo>
                            <a:lnTo>
                              <a:pt x="3917" y="1006"/>
                            </a:lnTo>
                            <a:lnTo>
                              <a:pt x="3912" y="1000"/>
                            </a:lnTo>
                            <a:lnTo>
                              <a:pt x="3905" y="993"/>
                            </a:lnTo>
                            <a:lnTo>
                              <a:pt x="3900" y="988"/>
                            </a:lnTo>
                            <a:lnTo>
                              <a:pt x="3887" y="974"/>
                            </a:lnTo>
                            <a:lnTo>
                              <a:pt x="3879" y="960"/>
                            </a:lnTo>
                            <a:lnTo>
                              <a:pt x="3870" y="944"/>
                            </a:lnTo>
                            <a:lnTo>
                              <a:pt x="3866" y="935"/>
                            </a:lnTo>
                            <a:lnTo>
                              <a:pt x="3863" y="926"/>
                            </a:lnTo>
                            <a:lnTo>
                              <a:pt x="3861" y="918"/>
                            </a:lnTo>
                            <a:lnTo>
                              <a:pt x="3857" y="909"/>
                            </a:lnTo>
                            <a:lnTo>
                              <a:pt x="3854" y="889"/>
                            </a:lnTo>
                            <a:lnTo>
                              <a:pt x="3852" y="870"/>
                            </a:lnTo>
                            <a:lnTo>
                              <a:pt x="3850" y="847"/>
                            </a:lnTo>
                            <a:lnTo>
                              <a:pt x="3850" y="16"/>
                            </a:lnTo>
                            <a:lnTo>
                              <a:pt x="3967" y="16"/>
                            </a:lnTo>
                            <a:lnTo>
                              <a:pt x="3967" y="821"/>
                            </a:lnTo>
                            <a:lnTo>
                              <a:pt x="3967" y="835"/>
                            </a:lnTo>
                            <a:lnTo>
                              <a:pt x="3969" y="845"/>
                            </a:lnTo>
                            <a:lnTo>
                              <a:pt x="3972" y="868"/>
                            </a:lnTo>
                            <a:lnTo>
                              <a:pt x="3978" y="886"/>
                            </a:lnTo>
                            <a:lnTo>
                              <a:pt x="3983" y="895"/>
                            </a:lnTo>
                            <a:lnTo>
                              <a:pt x="3986" y="902"/>
                            </a:lnTo>
                            <a:lnTo>
                              <a:pt x="3993" y="909"/>
                            </a:lnTo>
                            <a:lnTo>
                              <a:pt x="3999" y="914"/>
                            </a:lnTo>
                            <a:lnTo>
                              <a:pt x="4006" y="919"/>
                            </a:lnTo>
                            <a:lnTo>
                              <a:pt x="4015" y="923"/>
                            </a:lnTo>
                            <a:lnTo>
                              <a:pt x="4023" y="925"/>
                            </a:lnTo>
                            <a:lnTo>
                              <a:pt x="4032" y="928"/>
                            </a:lnTo>
                            <a:lnTo>
                              <a:pt x="4043" y="928"/>
                            </a:lnTo>
                            <a:lnTo>
                              <a:pt x="4053" y="930"/>
                            </a:lnTo>
                            <a:lnTo>
                              <a:pt x="4064" y="930"/>
                            </a:lnTo>
                            <a:lnTo>
                              <a:pt x="4075" y="928"/>
                            </a:lnTo>
                            <a:lnTo>
                              <a:pt x="4085" y="926"/>
                            </a:lnTo>
                            <a:lnTo>
                              <a:pt x="4094" y="923"/>
                            </a:lnTo>
                            <a:lnTo>
                              <a:pt x="4103" y="921"/>
                            </a:lnTo>
                            <a:lnTo>
                              <a:pt x="4112" y="916"/>
                            </a:lnTo>
                            <a:lnTo>
                              <a:pt x="4129" y="907"/>
                            </a:lnTo>
                            <a:lnTo>
                              <a:pt x="4177" y="995"/>
                            </a:lnTo>
                            <a:lnTo>
                              <a:pt x="4168" y="1002"/>
                            </a:lnTo>
                            <a:lnTo>
                              <a:pt x="4161" y="1007"/>
                            </a:lnTo>
                            <a:lnTo>
                              <a:pt x="4144" y="1016"/>
                            </a:lnTo>
                            <a:lnTo>
                              <a:pt x="4126" y="1023"/>
                            </a:lnTo>
                            <a:lnTo>
                              <a:pt x="4108" y="1030"/>
                            </a:lnTo>
                            <a:lnTo>
                              <a:pt x="4091" y="1036"/>
                            </a:lnTo>
                            <a:lnTo>
                              <a:pt x="4071" y="1037"/>
                            </a:lnTo>
                            <a:lnTo>
                              <a:pt x="4053" y="1039"/>
                            </a:lnTo>
                            <a:lnTo>
                              <a:pt x="4036" y="1041"/>
                            </a:lnTo>
                            <a:close/>
                            <a:moveTo>
                              <a:pt x="798" y="828"/>
                            </a:moveTo>
                            <a:lnTo>
                              <a:pt x="883" y="898"/>
                            </a:lnTo>
                            <a:lnTo>
                              <a:pt x="869" y="916"/>
                            </a:lnTo>
                            <a:lnTo>
                              <a:pt x="855" y="932"/>
                            </a:lnTo>
                            <a:lnTo>
                              <a:pt x="846" y="939"/>
                            </a:lnTo>
                            <a:lnTo>
                              <a:pt x="839" y="946"/>
                            </a:lnTo>
                            <a:lnTo>
                              <a:pt x="823" y="960"/>
                            </a:lnTo>
                            <a:lnTo>
                              <a:pt x="805" y="972"/>
                            </a:lnTo>
                            <a:lnTo>
                              <a:pt x="786" y="983"/>
                            </a:lnTo>
                            <a:lnTo>
                              <a:pt x="768" y="995"/>
                            </a:lnTo>
                            <a:lnTo>
                              <a:pt x="747" y="1004"/>
                            </a:lnTo>
                            <a:lnTo>
                              <a:pt x="727" y="1013"/>
                            </a:lnTo>
                            <a:lnTo>
                              <a:pt x="706" y="1020"/>
                            </a:lnTo>
                            <a:lnTo>
                              <a:pt x="683" y="1027"/>
                            </a:lnTo>
                            <a:lnTo>
                              <a:pt x="662" y="1030"/>
                            </a:lnTo>
                            <a:lnTo>
                              <a:pt x="639" y="1036"/>
                            </a:lnTo>
                            <a:lnTo>
                              <a:pt x="614" y="1037"/>
                            </a:lnTo>
                            <a:lnTo>
                              <a:pt x="591" y="1039"/>
                            </a:lnTo>
                            <a:lnTo>
                              <a:pt x="567" y="1041"/>
                            </a:lnTo>
                            <a:lnTo>
                              <a:pt x="544" y="1039"/>
                            </a:lnTo>
                            <a:lnTo>
                              <a:pt x="521" y="1039"/>
                            </a:lnTo>
                            <a:lnTo>
                              <a:pt x="499" y="1036"/>
                            </a:lnTo>
                            <a:lnTo>
                              <a:pt x="478" y="1032"/>
                            </a:lnTo>
                            <a:lnTo>
                              <a:pt x="459" y="1027"/>
                            </a:lnTo>
                            <a:lnTo>
                              <a:pt x="439" y="1022"/>
                            </a:lnTo>
                            <a:lnTo>
                              <a:pt x="420" y="1016"/>
                            </a:lnTo>
                            <a:lnTo>
                              <a:pt x="402" y="1009"/>
                            </a:lnTo>
                            <a:lnTo>
                              <a:pt x="385" y="1000"/>
                            </a:lnTo>
                            <a:lnTo>
                              <a:pt x="369" y="992"/>
                            </a:lnTo>
                            <a:lnTo>
                              <a:pt x="353" y="983"/>
                            </a:lnTo>
                            <a:lnTo>
                              <a:pt x="337" y="972"/>
                            </a:lnTo>
                            <a:lnTo>
                              <a:pt x="309" y="951"/>
                            </a:lnTo>
                            <a:lnTo>
                              <a:pt x="295" y="939"/>
                            </a:lnTo>
                            <a:lnTo>
                              <a:pt x="282" y="926"/>
                            </a:lnTo>
                            <a:lnTo>
                              <a:pt x="272" y="912"/>
                            </a:lnTo>
                            <a:lnTo>
                              <a:pt x="261" y="900"/>
                            </a:lnTo>
                            <a:lnTo>
                              <a:pt x="250" y="886"/>
                            </a:lnTo>
                            <a:lnTo>
                              <a:pt x="240" y="872"/>
                            </a:lnTo>
                            <a:lnTo>
                              <a:pt x="231" y="858"/>
                            </a:lnTo>
                            <a:lnTo>
                              <a:pt x="222" y="842"/>
                            </a:lnTo>
                            <a:lnTo>
                              <a:pt x="208" y="812"/>
                            </a:lnTo>
                            <a:lnTo>
                              <a:pt x="203" y="796"/>
                            </a:lnTo>
                            <a:lnTo>
                              <a:pt x="196" y="780"/>
                            </a:lnTo>
                            <a:lnTo>
                              <a:pt x="187" y="748"/>
                            </a:lnTo>
                            <a:lnTo>
                              <a:pt x="182" y="717"/>
                            </a:lnTo>
                            <a:lnTo>
                              <a:pt x="176" y="685"/>
                            </a:lnTo>
                            <a:lnTo>
                              <a:pt x="152" y="674"/>
                            </a:lnTo>
                            <a:lnTo>
                              <a:pt x="127" y="662"/>
                            </a:lnTo>
                            <a:lnTo>
                              <a:pt x="79" y="637"/>
                            </a:lnTo>
                            <a:lnTo>
                              <a:pt x="58" y="623"/>
                            </a:lnTo>
                            <a:lnTo>
                              <a:pt x="37" y="611"/>
                            </a:lnTo>
                            <a:lnTo>
                              <a:pt x="17" y="599"/>
                            </a:lnTo>
                            <a:lnTo>
                              <a:pt x="0" y="585"/>
                            </a:lnTo>
                            <a:lnTo>
                              <a:pt x="65" y="497"/>
                            </a:lnTo>
                            <a:lnTo>
                              <a:pt x="93" y="516"/>
                            </a:lnTo>
                            <a:lnTo>
                              <a:pt x="121" y="534"/>
                            </a:lnTo>
                            <a:lnTo>
                              <a:pt x="153" y="551"/>
                            </a:lnTo>
                            <a:lnTo>
                              <a:pt x="185" y="569"/>
                            </a:lnTo>
                            <a:lnTo>
                              <a:pt x="189" y="553"/>
                            </a:lnTo>
                            <a:lnTo>
                              <a:pt x="194" y="539"/>
                            </a:lnTo>
                            <a:lnTo>
                              <a:pt x="203" y="509"/>
                            </a:lnTo>
                            <a:lnTo>
                              <a:pt x="208" y="495"/>
                            </a:lnTo>
                            <a:lnTo>
                              <a:pt x="215" y="481"/>
                            </a:lnTo>
                            <a:lnTo>
                              <a:pt x="229" y="453"/>
                            </a:lnTo>
                            <a:lnTo>
                              <a:pt x="245" y="426"/>
                            </a:lnTo>
                            <a:lnTo>
                              <a:pt x="254" y="414"/>
                            </a:lnTo>
                            <a:lnTo>
                              <a:pt x="265" y="401"/>
                            </a:lnTo>
                            <a:lnTo>
                              <a:pt x="284" y="377"/>
                            </a:lnTo>
                            <a:lnTo>
                              <a:pt x="307" y="356"/>
                            </a:lnTo>
                            <a:lnTo>
                              <a:pt x="330" y="336"/>
                            </a:lnTo>
                            <a:lnTo>
                              <a:pt x="356" y="317"/>
                            </a:lnTo>
                            <a:lnTo>
                              <a:pt x="371" y="310"/>
                            </a:lnTo>
                            <a:lnTo>
                              <a:pt x="385" y="301"/>
                            </a:lnTo>
                            <a:lnTo>
                              <a:pt x="399" y="294"/>
                            </a:lnTo>
                            <a:lnTo>
                              <a:pt x="415" y="289"/>
                            </a:lnTo>
                            <a:lnTo>
                              <a:pt x="431" y="283"/>
                            </a:lnTo>
                            <a:lnTo>
                              <a:pt x="446" y="278"/>
                            </a:lnTo>
                            <a:lnTo>
                              <a:pt x="462" y="273"/>
                            </a:lnTo>
                            <a:lnTo>
                              <a:pt x="478" y="269"/>
                            </a:lnTo>
                            <a:lnTo>
                              <a:pt x="496" y="268"/>
                            </a:lnTo>
                            <a:lnTo>
                              <a:pt x="514" y="266"/>
                            </a:lnTo>
                            <a:lnTo>
                              <a:pt x="531" y="264"/>
                            </a:lnTo>
                            <a:lnTo>
                              <a:pt x="551" y="264"/>
                            </a:lnTo>
                            <a:lnTo>
                              <a:pt x="583" y="264"/>
                            </a:lnTo>
                            <a:lnTo>
                              <a:pt x="614" y="268"/>
                            </a:lnTo>
                            <a:lnTo>
                              <a:pt x="630" y="271"/>
                            </a:lnTo>
                            <a:lnTo>
                              <a:pt x="646" y="275"/>
                            </a:lnTo>
                            <a:lnTo>
                              <a:pt x="660" y="278"/>
                            </a:lnTo>
                            <a:lnTo>
                              <a:pt x="674" y="283"/>
                            </a:lnTo>
                            <a:lnTo>
                              <a:pt x="690" y="287"/>
                            </a:lnTo>
                            <a:lnTo>
                              <a:pt x="704" y="294"/>
                            </a:lnTo>
                            <a:lnTo>
                              <a:pt x="717" y="299"/>
                            </a:lnTo>
                            <a:lnTo>
                              <a:pt x="731" y="306"/>
                            </a:lnTo>
                            <a:lnTo>
                              <a:pt x="743" y="313"/>
                            </a:lnTo>
                            <a:lnTo>
                              <a:pt x="756" y="320"/>
                            </a:lnTo>
                            <a:lnTo>
                              <a:pt x="768" y="329"/>
                            </a:lnTo>
                            <a:lnTo>
                              <a:pt x="780" y="336"/>
                            </a:lnTo>
                            <a:lnTo>
                              <a:pt x="791" y="345"/>
                            </a:lnTo>
                            <a:lnTo>
                              <a:pt x="802" y="356"/>
                            </a:lnTo>
                            <a:lnTo>
                              <a:pt x="821" y="375"/>
                            </a:lnTo>
                            <a:lnTo>
                              <a:pt x="830" y="386"/>
                            </a:lnTo>
                            <a:lnTo>
                              <a:pt x="837" y="398"/>
                            </a:lnTo>
                            <a:lnTo>
                              <a:pt x="846" y="408"/>
                            </a:lnTo>
                            <a:lnTo>
                              <a:pt x="853" y="421"/>
                            </a:lnTo>
                            <a:lnTo>
                              <a:pt x="858" y="433"/>
                            </a:lnTo>
                            <a:lnTo>
                              <a:pt x="863" y="445"/>
                            </a:lnTo>
                            <a:lnTo>
                              <a:pt x="869" y="458"/>
                            </a:lnTo>
                            <a:lnTo>
                              <a:pt x="872" y="472"/>
                            </a:lnTo>
                            <a:lnTo>
                              <a:pt x="876" y="484"/>
                            </a:lnTo>
                            <a:lnTo>
                              <a:pt x="877" y="498"/>
                            </a:lnTo>
                            <a:lnTo>
                              <a:pt x="879" y="512"/>
                            </a:lnTo>
                            <a:lnTo>
                              <a:pt x="879" y="528"/>
                            </a:lnTo>
                            <a:lnTo>
                              <a:pt x="879" y="539"/>
                            </a:lnTo>
                            <a:lnTo>
                              <a:pt x="877" y="551"/>
                            </a:lnTo>
                            <a:lnTo>
                              <a:pt x="876" y="562"/>
                            </a:lnTo>
                            <a:lnTo>
                              <a:pt x="874" y="572"/>
                            </a:lnTo>
                            <a:lnTo>
                              <a:pt x="872" y="585"/>
                            </a:lnTo>
                            <a:lnTo>
                              <a:pt x="869" y="595"/>
                            </a:lnTo>
                            <a:lnTo>
                              <a:pt x="865" y="606"/>
                            </a:lnTo>
                            <a:lnTo>
                              <a:pt x="860" y="616"/>
                            </a:lnTo>
                            <a:lnTo>
                              <a:pt x="855" y="625"/>
                            </a:lnTo>
                            <a:lnTo>
                              <a:pt x="849" y="636"/>
                            </a:lnTo>
                            <a:lnTo>
                              <a:pt x="842" y="646"/>
                            </a:lnTo>
                            <a:lnTo>
                              <a:pt x="835" y="655"/>
                            </a:lnTo>
                            <a:lnTo>
                              <a:pt x="826" y="664"/>
                            </a:lnTo>
                            <a:lnTo>
                              <a:pt x="817" y="673"/>
                            </a:lnTo>
                            <a:lnTo>
                              <a:pt x="809" y="682"/>
                            </a:lnTo>
                            <a:lnTo>
                              <a:pt x="798" y="689"/>
                            </a:lnTo>
                            <a:lnTo>
                              <a:pt x="787" y="697"/>
                            </a:lnTo>
                            <a:lnTo>
                              <a:pt x="775" y="704"/>
                            </a:lnTo>
                            <a:lnTo>
                              <a:pt x="763" y="711"/>
                            </a:lnTo>
                            <a:lnTo>
                              <a:pt x="749" y="719"/>
                            </a:lnTo>
                            <a:lnTo>
                              <a:pt x="734" y="724"/>
                            </a:lnTo>
                            <a:lnTo>
                              <a:pt x="720" y="729"/>
                            </a:lnTo>
                            <a:lnTo>
                              <a:pt x="687" y="740"/>
                            </a:lnTo>
                            <a:lnTo>
                              <a:pt x="671" y="743"/>
                            </a:lnTo>
                            <a:lnTo>
                              <a:pt x="651" y="747"/>
                            </a:lnTo>
                            <a:lnTo>
                              <a:pt x="632" y="750"/>
                            </a:lnTo>
                            <a:lnTo>
                              <a:pt x="613" y="754"/>
                            </a:lnTo>
                            <a:lnTo>
                              <a:pt x="591" y="756"/>
                            </a:lnTo>
                            <a:lnTo>
                              <a:pt x="568" y="757"/>
                            </a:lnTo>
                            <a:lnTo>
                              <a:pt x="545" y="757"/>
                            </a:lnTo>
                            <a:lnTo>
                              <a:pt x="522" y="757"/>
                            </a:lnTo>
                            <a:lnTo>
                              <a:pt x="492" y="757"/>
                            </a:lnTo>
                            <a:lnTo>
                              <a:pt x="464" y="756"/>
                            </a:lnTo>
                            <a:lnTo>
                              <a:pt x="436" y="754"/>
                            </a:lnTo>
                            <a:lnTo>
                              <a:pt x="408" y="750"/>
                            </a:lnTo>
                            <a:lnTo>
                              <a:pt x="381" y="747"/>
                            </a:lnTo>
                            <a:lnTo>
                              <a:pt x="355" y="741"/>
                            </a:lnTo>
                            <a:lnTo>
                              <a:pt x="328" y="736"/>
                            </a:lnTo>
                            <a:lnTo>
                              <a:pt x="303" y="729"/>
                            </a:lnTo>
                            <a:lnTo>
                              <a:pt x="309" y="750"/>
                            </a:lnTo>
                            <a:lnTo>
                              <a:pt x="316" y="770"/>
                            </a:lnTo>
                            <a:lnTo>
                              <a:pt x="325" y="787"/>
                            </a:lnTo>
                            <a:lnTo>
                              <a:pt x="335" y="807"/>
                            </a:lnTo>
                            <a:lnTo>
                              <a:pt x="346" y="822"/>
                            </a:lnTo>
                            <a:lnTo>
                              <a:pt x="358" y="840"/>
                            </a:lnTo>
                            <a:lnTo>
                              <a:pt x="372" y="854"/>
                            </a:lnTo>
                            <a:lnTo>
                              <a:pt x="381" y="863"/>
                            </a:lnTo>
                            <a:lnTo>
                              <a:pt x="388" y="870"/>
                            </a:lnTo>
                            <a:lnTo>
                              <a:pt x="397" y="875"/>
                            </a:lnTo>
                            <a:lnTo>
                              <a:pt x="406" y="882"/>
                            </a:lnTo>
                            <a:lnTo>
                              <a:pt x="425" y="893"/>
                            </a:lnTo>
                            <a:lnTo>
                              <a:pt x="445" y="904"/>
                            </a:lnTo>
                            <a:lnTo>
                              <a:pt x="466" y="912"/>
                            </a:lnTo>
                            <a:lnTo>
                              <a:pt x="489" y="919"/>
                            </a:lnTo>
                            <a:lnTo>
                              <a:pt x="512" y="925"/>
                            </a:lnTo>
                            <a:lnTo>
                              <a:pt x="538" y="926"/>
                            </a:lnTo>
                            <a:lnTo>
                              <a:pt x="551" y="928"/>
                            </a:lnTo>
                            <a:lnTo>
                              <a:pt x="565" y="928"/>
                            </a:lnTo>
                            <a:lnTo>
                              <a:pt x="584" y="928"/>
                            </a:lnTo>
                            <a:lnTo>
                              <a:pt x="602" y="926"/>
                            </a:lnTo>
                            <a:lnTo>
                              <a:pt x="620" y="925"/>
                            </a:lnTo>
                            <a:lnTo>
                              <a:pt x="637" y="921"/>
                            </a:lnTo>
                            <a:lnTo>
                              <a:pt x="653" y="918"/>
                            </a:lnTo>
                            <a:lnTo>
                              <a:pt x="669" y="912"/>
                            </a:lnTo>
                            <a:lnTo>
                              <a:pt x="685" y="907"/>
                            </a:lnTo>
                            <a:lnTo>
                              <a:pt x="701" y="900"/>
                            </a:lnTo>
                            <a:lnTo>
                              <a:pt x="715" y="893"/>
                            </a:lnTo>
                            <a:lnTo>
                              <a:pt x="727" y="886"/>
                            </a:lnTo>
                            <a:lnTo>
                              <a:pt x="741" y="877"/>
                            </a:lnTo>
                            <a:lnTo>
                              <a:pt x="754" y="868"/>
                            </a:lnTo>
                            <a:lnTo>
                              <a:pt x="766" y="859"/>
                            </a:lnTo>
                            <a:lnTo>
                              <a:pt x="777" y="849"/>
                            </a:lnTo>
                            <a:lnTo>
                              <a:pt x="787" y="838"/>
                            </a:lnTo>
                            <a:lnTo>
                              <a:pt x="798" y="828"/>
                            </a:lnTo>
                            <a:close/>
                            <a:moveTo>
                              <a:pt x="551" y="375"/>
                            </a:moveTo>
                            <a:lnTo>
                              <a:pt x="524" y="377"/>
                            </a:lnTo>
                            <a:lnTo>
                              <a:pt x="499" y="380"/>
                            </a:lnTo>
                            <a:lnTo>
                              <a:pt x="477" y="386"/>
                            </a:lnTo>
                            <a:lnTo>
                              <a:pt x="454" y="394"/>
                            </a:lnTo>
                            <a:lnTo>
                              <a:pt x="443" y="400"/>
                            </a:lnTo>
                            <a:lnTo>
                              <a:pt x="432" y="405"/>
                            </a:lnTo>
                            <a:lnTo>
                              <a:pt x="413" y="416"/>
                            </a:lnTo>
                            <a:lnTo>
                              <a:pt x="395" y="430"/>
                            </a:lnTo>
                            <a:lnTo>
                              <a:pt x="378" y="445"/>
                            </a:lnTo>
                            <a:lnTo>
                              <a:pt x="362" y="461"/>
                            </a:lnTo>
                            <a:lnTo>
                              <a:pt x="348" y="481"/>
                            </a:lnTo>
                            <a:lnTo>
                              <a:pt x="342" y="490"/>
                            </a:lnTo>
                            <a:lnTo>
                              <a:pt x="335" y="500"/>
                            </a:lnTo>
                            <a:lnTo>
                              <a:pt x="325" y="519"/>
                            </a:lnTo>
                            <a:lnTo>
                              <a:pt x="316" y="542"/>
                            </a:lnTo>
                            <a:lnTo>
                              <a:pt x="307" y="565"/>
                            </a:lnTo>
                            <a:lnTo>
                              <a:pt x="302" y="588"/>
                            </a:lnTo>
                            <a:lnTo>
                              <a:pt x="296" y="613"/>
                            </a:lnTo>
                            <a:lnTo>
                              <a:pt x="323" y="620"/>
                            </a:lnTo>
                            <a:lnTo>
                              <a:pt x="349" y="627"/>
                            </a:lnTo>
                            <a:lnTo>
                              <a:pt x="376" y="632"/>
                            </a:lnTo>
                            <a:lnTo>
                              <a:pt x="404" y="637"/>
                            </a:lnTo>
                            <a:lnTo>
                              <a:pt x="434" y="641"/>
                            </a:lnTo>
                            <a:lnTo>
                              <a:pt x="464" y="643"/>
                            </a:lnTo>
                            <a:lnTo>
                              <a:pt x="494" y="645"/>
                            </a:lnTo>
                            <a:lnTo>
                              <a:pt x="526" y="646"/>
                            </a:lnTo>
                            <a:lnTo>
                              <a:pt x="560" y="645"/>
                            </a:lnTo>
                            <a:lnTo>
                              <a:pt x="590" y="643"/>
                            </a:lnTo>
                            <a:lnTo>
                              <a:pt x="616" y="639"/>
                            </a:lnTo>
                            <a:lnTo>
                              <a:pt x="641" y="634"/>
                            </a:lnTo>
                            <a:lnTo>
                              <a:pt x="664" y="629"/>
                            </a:lnTo>
                            <a:lnTo>
                              <a:pt x="681" y="622"/>
                            </a:lnTo>
                            <a:lnTo>
                              <a:pt x="690" y="618"/>
                            </a:lnTo>
                            <a:lnTo>
                              <a:pt x="699" y="615"/>
                            </a:lnTo>
                            <a:lnTo>
                              <a:pt x="713" y="606"/>
                            </a:lnTo>
                            <a:lnTo>
                              <a:pt x="726" y="597"/>
                            </a:lnTo>
                            <a:lnTo>
                              <a:pt x="731" y="592"/>
                            </a:lnTo>
                            <a:lnTo>
                              <a:pt x="736" y="588"/>
                            </a:lnTo>
                            <a:lnTo>
                              <a:pt x="745" y="578"/>
                            </a:lnTo>
                            <a:lnTo>
                              <a:pt x="750" y="567"/>
                            </a:lnTo>
                            <a:lnTo>
                              <a:pt x="756" y="556"/>
                            </a:lnTo>
                            <a:lnTo>
                              <a:pt x="759" y="546"/>
                            </a:lnTo>
                            <a:lnTo>
                              <a:pt x="761" y="535"/>
                            </a:lnTo>
                            <a:lnTo>
                              <a:pt x="763" y="525"/>
                            </a:lnTo>
                            <a:lnTo>
                              <a:pt x="761" y="509"/>
                            </a:lnTo>
                            <a:lnTo>
                              <a:pt x="759" y="502"/>
                            </a:lnTo>
                            <a:lnTo>
                              <a:pt x="757" y="493"/>
                            </a:lnTo>
                            <a:lnTo>
                              <a:pt x="756" y="486"/>
                            </a:lnTo>
                            <a:lnTo>
                              <a:pt x="752" y="479"/>
                            </a:lnTo>
                            <a:lnTo>
                              <a:pt x="745" y="465"/>
                            </a:lnTo>
                            <a:lnTo>
                              <a:pt x="734" y="453"/>
                            </a:lnTo>
                            <a:lnTo>
                              <a:pt x="724" y="440"/>
                            </a:lnTo>
                            <a:lnTo>
                              <a:pt x="711" y="428"/>
                            </a:lnTo>
                            <a:lnTo>
                              <a:pt x="697" y="417"/>
                            </a:lnTo>
                            <a:lnTo>
                              <a:pt x="690" y="414"/>
                            </a:lnTo>
                            <a:lnTo>
                              <a:pt x="681" y="408"/>
                            </a:lnTo>
                            <a:lnTo>
                              <a:pt x="666" y="400"/>
                            </a:lnTo>
                            <a:lnTo>
                              <a:pt x="648" y="393"/>
                            </a:lnTo>
                            <a:lnTo>
                              <a:pt x="630" y="387"/>
                            </a:lnTo>
                            <a:lnTo>
                              <a:pt x="611" y="382"/>
                            </a:lnTo>
                            <a:lnTo>
                              <a:pt x="591" y="379"/>
                            </a:lnTo>
                            <a:lnTo>
                              <a:pt x="570" y="377"/>
                            </a:lnTo>
                            <a:lnTo>
                              <a:pt x="551" y="375"/>
                            </a:lnTo>
                            <a:close/>
                            <a:moveTo>
                              <a:pt x="1429" y="264"/>
                            </a:moveTo>
                            <a:lnTo>
                              <a:pt x="1448" y="264"/>
                            </a:lnTo>
                            <a:lnTo>
                              <a:pt x="1467" y="266"/>
                            </a:lnTo>
                            <a:lnTo>
                              <a:pt x="1487" y="268"/>
                            </a:lnTo>
                            <a:lnTo>
                              <a:pt x="1506" y="271"/>
                            </a:lnTo>
                            <a:lnTo>
                              <a:pt x="1524" y="276"/>
                            </a:lnTo>
                            <a:lnTo>
                              <a:pt x="1542" y="282"/>
                            </a:lnTo>
                            <a:lnTo>
                              <a:pt x="1558" y="287"/>
                            </a:lnTo>
                            <a:lnTo>
                              <a:pt x="1575" y="294"/>
                            </a:lnTo>
                            <a:lnTo>
                              <a:pt x="1591" y="303"/>
                            </a:lnTo>
                            <a:lnTo>
                              <a:pt x="1607" y="312"/>
                            </a:lnTo>
                            <a:lnTo>
                              <a:pt x="1637" y="331"/>
                            </a:lnTo>
                            <a:lnTo>
                              <a:pt x="1651" y="342"/>
                            </a:lnTo>
                            <a:lnTo>
                              <a:pt x="1664" y="352"/>
                            </a:lnTo>
                            <a:lnTo>
                              <a:pt x="1676" y="364"/>
                            </a:lnTo>
                            <a:lnTo>
                              <a:pt x="1688" y="379"/>
                            </a:lnTo>
                            <a:lnTo>
                              <a:pt x="1701" y="391"/>
                            </a:lnTo>
                            <a:lnTo>
                              <a:pt x="1711" y="405"/>
                            </a:lnTo>
                            <a:lnTo>
                              <a:pt x="1722" y="419"/>
                            </a:lnTo>
                            <a:lnTo>
                              <a:pt x="1731" y="435"/>
                            </a:lnTo>
                            <a:lnTo>
                              <a:pt x="1739" y="451"/>
                            </a:lnTo>
                            <a:lnTo>
                              <a:pt x="1748" y="467"/>
                            </a:lnTo>
                            <a:lnTo>
                              <a:pt x="1755" y="482"/>
                            </a:lnTo>
                            <a:lnTo>
                              <a:pt x="1762" y="500"/>
                            </a:lnTo>
                            <a:lnTo>
                              <a:pt x="1768" y="516"/>
                            </a:lnTo>
                            <a:lnTo>
                              <a:pt x="1773" y="534"/>
                            </a:lnTo>
                            <a:lnTo>
                              <a:pt x="1782" y="571"/>
                            </a:lnTo>
                            <a:lnTo>
                              <a:pt x="1784" y="588"/>
                            </a:lnTo>
                            <a:lnTo>
                              <a:pt x="1785" y="606"/>
                            </a:lnTo>
                            <a:lnTo>
                              <a:pt x="1787" y="625"/>
                            </a:lnTo>
                            <a:lnTo>
                              <a:pt x="1787" y="645"/>
                            </a:lnTo>
                            <a:lnTo>
                              <a:pt x="1787" y="680"/>
                            </a:lnTo>
                            <a:lnTo>
                              <a:pt x="1785" y="697"/>
                            </a:lnTo>
                            <a:lnTo>
                              <a:pt x="1782" y="715"/>
                            </a:lnTo>
                            <a:lnTo>
                              <a:pt x="1778" y="733"/>
                            </a:lnTo>
                            <a:lnTo>
                              <a:pt x="1775" y="752"/>
                            </a:lnTo>
                            <a:lnTo>
                              <a:pt x="1770" y="770"/>
                            </a:lnTo>
                            <a:lnTo>
                              <a:pt x="1764" y="785"/>
                            </a:lnTo>
                            <a:lnTo>
                              <a:pt x="1752" y="821"/>
                            </a:lnTo>
                            <a:lnTo>
                              <a:pt x="1745" y="837"/>
                            </a:lnTo>
                            <a:lnTo>
                              <a:pt x="1736" y="852"/>
                            </a:lnTo>
                            <a:lnTo>
                              <a:pt x="1727" y="868"/>
                            </a:lnTo>
                            <a:lnTo>
                              <a:pt x="1717" y="884"/>
                            </a:lnTo>
                            <a:lnTo>
                              <a:pt x="1708" y="898"/>
                            </a:lnTo>
                            <a:lnTo>
                              <a:pt x="1695" y="914"/>
                            </a:lnTo>
                            <a:lnTo>
                              <a:pt x="1685" y="928"/>
                            </a:lnTo>
                            <a:lnTo>
                              <a:pt x="1672" y="941"/>
                            </a:lnTo>
                            <a:lnTo>
                              <a:pt x="1658" y="953"/>
                            </a:lnTo>
                            <a:lnTo>
                              <a:pt x="1646" y="965"/>
                            </a:lnTo>
                            <a:lnTo>
                              <a:pt x="1630" y="976"/>
                            </a:lnTo>
                            <a:lnTo>
                              <a:pt x="1616" y="986"/>
                            </a:lnTo>
                            <a:lnTo>
                              <a:pt x="1600" y="997"/>
                            </a:lnTo>
                            <a:lnTo>
                              <a:pt x="1584" y="1006"/>
                            </a:lnTo>
                            <a:lnTo>
                              <a:pt x="1566" y="1013"/>
                            </a:lnTo>
                            <a:lnTo>
                              <a:pt x="1549" y="1020"/>
                            </a:lnTo>
                            <a:lnTo>
                              <a:pt x="1531" y="1027"/>
                            </a:lnTo>
                            <a:lnTo>
                              <a:pt x="1512" y="1032"/>
                            </a:lnTo>
                            <a:lnTo>
                              <a:pt x="1492" y="1036"/>
                            </a:lnTo>
                            <a:lnTo>
                              <a:pt x="1471" y="1037"/>
                            </a:lnTo>
                            <a:lnTo>
                              <a:pt x="1450" y="1039"/>
                            </a:lnTo>
                            <a:lnTo>
                              <a:pt x="1429" y="1041"/>
                            </a:lnTo>
                            <a:lnTo>
                              <a:pt x="1402" y="1039"/>
                            </a:lnTo>
                            <a:lnTo>
                              <a:pt x="1377" y="1037"/>
                            </a:lnTo>
                            <a:lnTo>
                              <a:pt x="1353" y="1032"/>
                            </a:lnTo>
                            <a:lnTo>
                              <a:pt x="1330" y="1027"/>
                            </a:lnTo>
                            <a:lnTo>
                              <a:pt x="1308" y="1020"/>
                            </a:lnTo>
                            <a:lnTo>
                              <a:pt x="1287" y="1009"/>
                            </a:lnTo>
                            <a:lnTo>
                              <a:pt x="1277" y="1006"/>
                            </a:lnTo>
                            <a:lnTo>
                              <a:pt x="1268" y="999"/>
                            </a:lnTo>
                            <a:lnTo>
                              <a:pt x="1248" y="988"/>
                            </a:lnTo>
                            <a:lnTo>
                              <a:pt x="1238" y="981"/>
                            </a:lnTo>
                            <a:lnTo>
                              <a:pt x="1229" y="974"/>
                            </a:lnTo>
                            <a:lnTo>
                              <a:pt x="1211" y="960"/>
                            </a:lnTo>
                            <a:lnTo>
                              <a:pt x="1195" y="944"/>
                            </a:lnTo>
                            <a:lnTo>
                              <a:pt x="1180" y="928"/>
                            </a:lnTo>
                            <a:lnTo>
                              <a:pt x="1165" y="911"/>
                            </a:lnTo>
                            <a:lnTo>
                              <a:pt x="1157" y="902"/>
                            </a:lnTo>
                            <a:lnTo>
                              <a:pt x="1151" y="893"/>
                            </a:lnTo>
                            <a:lnTo>
                              <a:pt x="1137" y="874"/>
                            </a:lnTo>
                            <a:lnTo>
                              <a:pt x="1125" y="854"/>
                            </a:lnTo>
                            <a:lnTo>
                              <a:pt x="1121" y="898"/>
                            </a:lnTo>
                            <a:lnTo>
                              <a:pt x="1118" y="942"/>
                            </a:lnTo>
                            <a:lnTo>
                              <a:pt x="1118" y="1023"/>
                            </a:lnTo>
                            <a:lnTo>
                              <a:pt x="1118" y="1335"/>
                            </a:lnTo>
                            <a:lnTo>
                              <a:pt x="1001" y="1335"/>
                            </a:lnTo>
                            <a:lnTo>
                              <a:pt x="1001" y="1023"/>
                            </a:lnTo>
                            <a:lnTo>
                              <a:pt x="1001" y="981"/>
                            </a:lnTo>
                            <a:lnTo>
                              <a:pt x="1003" y="935"/>
                            </a:lnTo>
                            <a:lnTo>
                              <a:pt x="1005" y="889"/>
                            </a:lnTo>
                            <a:lnTo>
                              <a:pt x="1006" y="840"/>
                            </a:lnTo>
                            <a:lnTo>
                              <a:pt x="1012" y="793"/>
                            </a:lnTo>
                            <a:lnTo>
                              <a:pt x="1017" y="743"/>
                            </a:lnTo>
                            <a:lnTo>
                              <a:pt x="1022" y="719"/>
                            </a:lnTo>
                            <a:lnTo>
                              <a:pt x="1026" y="694"/>
                            </a:lnTo>
                            <a:lnTo>
                              <a:pt x="1031" y="669"/>
                            </a:lnTo>
                            <a:lnTo>
                              <a:pt x="1036" y="646"/>
                            </a:lnTo>
                            <a:lnTo>
                              <a:pt x="1031" y="622"/>
                            </a:lnTo>
                            <a:lnTo>
                              <a:pt x="1026" y="599"/>
                            </a:lnTo>
                            <a:lnTo>
                              <a:pt x="1022" y="574"/>
                            </a:lnTo>
                            <a:lnTo>
                              <a:pt x="1019" y="551"/>
                            </a:lnTo>
                            <a:lnTo>
                              <a:pt x="1012" y="502"/>
                            </a:lnTo>
                            <a:lnTo>
                              <a:pt x="1008" y="454"/>
                            </a:lnTo>
                            <a:lnTo>
                              <a:pt x="1005" y="408"/>
                            </a:lnTo>
                            <a:lnTo>
                              <a:pt x="1003" y="363"/>
                            </a:lnTo>
                            <a:lnTo>
                              <a:pt x="1001" y="278"/>
                            </a:lnTo>
                            <a:lnTo>
                              <a:pt x="1118" y="278"/>
                            </a:lnTo>
                            <a:lnTo>
                              <a:pt x="1118" y="359"/>
                            </a:lnTo>
                            <a:lnTo>
                              <a:pt x="1121" y="401"/>
                            </a:lnTo>
                            <a:lnTo>
                              <a:pt x="1125" y="444"/>
                            </a:lnTo>
                            <a:lnTo>
                              <a:pt x="1137" y="423"/>
                            </a:lnTo>
                            <a:lnTo>
                              <a:pt x="1151" y="405"/>
                            </a:lnTo>
                            <a:lnTo>
                              <a:pt x="1158" y="396"/>
                            </a:lnTo>
                            <a:lnTo>
                              <a:pt x="1165" y="386"/>
                            </a:lnTo>
                            <a:lnTo>
                              <a:pt x="1180" y="370"/>
                            </a:lnTo>
                            <a:lnTo>
                              <a:pt x="1195" y="354"/>
                            </a:lnTo>
                            <a:lnTo>
                              <a:pt x="1213" y="338"/>
                            </a:lnTo>
                            <a:lnTo>
                              <a:pt x="1231" y="326"/>
                            </a:lnTo>
                            <a:lnTo>
                              <a:pt x="1248" y="313"/>
                            </a:lnTo>
                            <a:lnTo>
                              <a:pt x="1268" y="301"/>
                            </a:lnTo>
                            <a:lnTo>
                              <a:pt x="1289" y="292"/>
                            </a:lnTo>
                            <a:lnTo>
                              <a:pt x="1310" y="283"/>
                            </a:lnTo>
                            <a:lnTo>
                              <a:pt x="1331" y="276"/>
                            </a:lnTo>
                            <a:lnTo>
                              <a:pt x="1354" y="271"/>
                            </a:lnTo>
                            <a:lnTo>
                              <a:pt x="1377" y="266"/>
                            </a:lnTo>
                            <a:lnTo>
                              <a:pt x="1402" y="264"/>
                            </a:lnTo>
                            <a:lnTo>
                              <a:pt x="1429" y="264"/>
                            </a:lnTo>
                            <a:close/>
                            <a:moveTo>
                              <a:pt x="1425" y="925"/>
                            </a:moveTo>
                            <a:lnTo>
                              <a:pt x="1452" y="925"/>
                            </a:lnTo>
                            <a:lnTo>
                              <a:pt x="1466" y="921"/>
                            </a:lnTo>
                            <a:lnTo>
                              <a:pt x="1478" y="919"/>
                            </a:lnTo>
                            <a:lnTo>
                              <a:pt x="1490" y="916"/>
                            </a:lnTo>
                            <a:lnTo>
                              <a:pt x="1503" y="912"/>
                            </a:lnTo>
                            <a:lnTo>
                              <a:pt x="1515" y="909"/>
                            </a:lnTo>
                            <a:lnTo>
                              <a:pt x="1520" y="905"/>
                            </a:lnTo>
                            <a:lnTo>
                              <a:pt x="1528" y="904"/>
                            </a:lnTo>
                            <a:lnTo>
                              <a:pt x="1538" y="896"/>
                            </a:lnTo>
                            <a:lnTo>
                              <a:pt x="1549" y="891"/>
                            </a:lnTo>
                            <a:lnTo>
                              <a:pt x="1570" y="877"/>
                            </a:lnTo>
                            <a:lnTo>
                              <a:pt x="1579" y="868"/>
                            </a:lnTo>
                            <a:lnTo>
                              <a:pt x="1588" y="861"/>
                            </a:lnTo>
                            <a:lnTo>
                              <a:pt x="1596" y="852"/>
                            </a:lnTo>
                            <a:lnTo>
                              <a:pt x="1605" y="842"/>
                            </a:lnTo>
                            <a:lnTo>
                              <a:pt x="1612" y="833"/>
                            </a:lnTo>
                            <a:lnTo>
                              <a:pt x="1619" y="822"/>
                            </a:lnTo>
                            <a:lnTo>
                              <a:pt x="1626" y="812"/>
                            </a:lnTo>
                            <a:lnTo>
                              <a:pt x="1634" y="801"/>
                            </a:lnTo>
                            <a:lnTo>
                              <a:pt x="1646" y="778"/>
                            </a:lnTo>
                            <a:lnTo>
                              <a:pt x="1655" y="754"/>
                            </a:lnTo>
                            <a:lnTo>
                              <a:pt x="1662" y="729"/>
                            </a:lnTo>
                            <a:lnTo>
                              <a:pt x="1667" y="703"/>
                            </a:lnTo>
                            <a:lnTo>
                              <a:pt x="1671" y="674"/>
                            </a:lnTo>
                            <a:lnTo>
                              <a:pt x="1672" y="646"/>
                            </a:lnTo>
                            <a:lnTo>
                              <a:pt x="1672" y="632"/>
                            </a:lnTo>
                            <a:lnTo>
                              <a:pt x="1671" y="618"/>
                            </a:lnTo>
                            <a:lnTo>
                              <a:pt x="1669" y="604"/>
                            </a:lnTo>
                            <a:lnTo>
                              <a:pt x="1667" y="590"/>
                            </a:lnTo>
                            <a:lnTo>
                              <a:pt x="1662" y="563"/>
                            </a:lnTo>
                            <a:lnTo>
                              <a:pt x="1655" y="539"/>
                            </a:lnTo>
                            <a:lnTo>
                              <a:pt x="1644" y="516"/>
                            </a:lnTo>
                            <a:lnTo>
                              <a:pt x="1632" y="493"/>
                            </a:lnTo>
                            <a:lnTo>
                              <a:pt x="1626" y="482"/>
                            </a:lnTo>
                            <a:lnTo>
                              <a:pt x="1619" y="474"/>
                            </a:lnTo>
                            <a:lnTo>
                              <a:pt x="1603" y="454"/>
                            </a:lnTo>
                            <a:lnTo>
                              <a:pt x="1596" y="445"/>
                            </a:lnTo>
                            <a:lnTo>
                              <a:pt x="1588" y="437"/>
                            </a:lnTo>
                            <a:lnTo>
                              <a:pt x="1570" y="423"/>
                            </a:lnTo>
                            <a:lnTo>
                              <a:pt x="1561" y="416"/>
                            </a:lnTo>
                            <a:lnTo>
                              <a:pt x="1550" y="410"/>
                            </a:lnTo>
                            <a:lnTo>
                              <a:pt x="1531" y="398"/>
                            </a:lnTo>
                            <a:lnTo>
                              <a:pt x="1508" y="389"/>
                            </a:lnTo>
                            <a:lnTo>
                              <a:pt x="1497" y="387"/>
                            </a:lnTo>
                            <a:lnTo>
                              <a:pt x="1487" y="384"/>
                            </a:lnTo>
                            <a:lnTo>
                              <a:pt x="1464" y="380"/>
                            </a:lnTo>
                            <a:lnTo>
                              <a:pt x="1439" y="379"/>
                            </a:lnTo>
                            <a:lnTo>
                              <a:pt x="1411" y="380"/>
                            </a:lnTo>
                            <a:lnTo>
                              <a:pt x="1397" y="382"/>
                            </a:lnTo>
                            <a:lnTo>
                              <a:pt x="1383" y="384"/>
                            </a:lnTo>
                            <a:lnTo>
                              <a:pt x="1369" y="387"/>
                            </a:lnTo>
                            <a:lnTo>
                              <a:pt x="1356" y="391"/>
                            </a:lnTo>
                            <a:lnTo>
                              <a:pt x="1331" y="400"/>
                            </a:lnTo>
                            <a:lnTo>
                              <a:pt x="1308" y="410"/>
                            </a:lnTo>
                            <a:lnTo>
                              <a:pt x="1298" y="417"/>
                            </a:lnTo>
                            <a:lnTo>
                              <a:pt x="1287" y="424"/>
                            </a:lnTo>
                            <a:lnTo>
                              <a:pt x="1277" y="431"/>
                            </a:lnTo>
                            <a:lnTo>
                              <a:pt x="1268" y="438"/>
                            </a:lnTo>
                            <a:lnTo>
                              <a:pt x="1248" y="456"/>
                            </a:lnTo>
                            <a:lnTo>
                              <a:pt x="1233" y="475"/>
                            </a:lnTo>
                            <a:lnTo>
                              <a:pt x="1224" y="486"/>
                            </a:lnTo>
                            <a:lnTo>
                              <a:pt x="1217" y="495"/>
                            </a:lnTo>
                            <a:lnTo>
                              <a:pt x="1203" y="518"/>
                            </a:lnTo>
                            <a:lnTo>
                              <a:pt x="1190" y="541"/>
                            </a:lnTo>
                            <a:lnTo>
                              <a:pt x="1178" y="565"/>
                            </a:lnTo>
                            <a:lnTo>
                              <a:pt x="1167" y="592"/>
                            </a:lnTo>
                            <a:lnTo>
                              <a:pt x="1162" y="604"/>
                            </a:lnTo>
                            <a:lnTo>
                              <a:pt x="1158" y="618"/>
                            </a:lnTo>
                            <a:lnTo>
                              <a:pt x="1150" y="646"/>
                            </a:lnTo>
                            <a:lnTo>
                              <a:pt x="1158" y="674"/>
                            </a:lnTo>
                            <a:lnTo>
                              <a:pt x="1167" y="703"/>
                            </a:lnTo>
                            <a:lnTo>
                              <a:pt x="1172" y="717"/>
                            </a:lnTo>
                            <a:lnTo>
                              <a:pt x="1178" y="729"/>
                            </a:lnTo>
                            <a:lnTo>
                              <a:pt x="1188" y="756"/>
                            </a:lnTo>
                            <a:lnTo>
                              <a:pt x="1203" y="780"/>
                            </a:lnTo>
                            <a:lnTo>
                              <a:pt x="1217" y="803"/>
                            </a:lnTo>
                            <a:lnTo>
                              <a:pt x="1231" y="824"/>
                            </a:lnTo>
                            <a:lnTo>
                              <a:pt x="1240" y="835"/>
                            </a:lnTo>
                            <a:lnTo>
                              <a:pt x="1247" y="844"/>
                            </a:lnTo>
                            <a:lnTo>
                              <a:pt x="1264" y="861"/>
                            </a:lnTo>
                            <a:lnTo>
                              <a:pt x="1275" y="870"/>
                            </a:lnTo>
                            <a:lnTo>
                              <a:pt x="1284" y="877"/>
                            </a:lnTo>
                            <a:lnTo>
                              <a:pt x="1303" y="891"/>
                            </a:lnTo>
                            <a:lnTo>
                              <a:pt x="1314" y="898"/>
                            </a:lnTo>
                            <a:lnTo>
                              <a:pt x="1326" y="904"/>
                            </a:lnTo>
                            <a:lnTo>
                              <a:pt x="1347" y="912"/>
                            </a:lnTo>
                            <a:lnTo>
                              <a:pt x="1360" y="916"/>
                            </a:lnTo>
                            <a:lnTo>
                              <a:pt x="1372" y="919"/>
                            </a:lnTo>
                            <a:lnTo>
                              <a:pt x="1397" y="925"/>
                            </a:lnTo>
                            <a:lnTo>
                              <a:pt x="1425" y="925"/>
                            </a:lnTo>
                            <a:close/>
                            <a:moveTo>
                              <a:pt x="1967" y="0"/>
                            </a:moveTo>
                            <a:lnTo>
                              <a:pt x="1976" y="1"/>
                            </a:lnTo>
                            <a:lnTo>
                              <a:pt x="1983" y="1"/>
                            </a:lnTo>
                            <a:lnTo>
                              <a:pt x="1992" y="5"/>
                            </a:lnTo>
                            <a:lnTo>
                              <a:pt x="1999" y="7"/>
                            </a:lnTo>
                            <a:lnTo>
                              <a:pt x="2008" y="10"/>
                            </a:lnTo>
                            <a:lnTo>
                              <a:pt x="2015" y="16"/>
                            </a:lnTo>
                            <a:lnTo>
                              <a:pt x="2027" y="24"/>
                            </a:lnTo>
                            <a:lnTo>
                              <a:pt x="2033" y="31"/>
                            </a:lnTo>
                            <a:lnTo>
                              <a:pt x="2038" y="38"/>
                            </a:lnTo>
                            <a:lnTo>
                              <a:pt x="2042" y="44"/>
                            </a:lnTo>
                            <a:lnTo>
                              <a:pt x="2047" y="53"/>
                            </a:lnTo>
                            <a:lnTo>
                              <a:pt x="2049" y="60"/>
                            </a:lnTo>
                            <a:lnTo>
                              <a:pt x="2050" y="68"/>
                            </a:lnTo>
                            <a:lnTo>
                              <a:pt x="2052" y="75"/>
                            </a:lnTo>
                            <a:lnTo>
                              <a:pt x="2052" y="84"/>
                            </a:lnTo>
                            <a:lnTo>
                              <a:pt x="2052" y="93"/>
                            </a:lnTo>
                            <a:lnTo>
                              <a:pt x="2050" y="102"/>
                            </a:lnTo>
                            <a:lnTo>
                              <a:pt x="2047" y="118"/>
                            </a:lnTo>
                            <a:lnTo>
                              <a:pt x="2038" y="132"/>
                            </a:lnTo>
                            <a:lnTo>
                              <a:pt x="2033" y="139"/>
                            </a:lnTo>
                            <a:lnTo>
                              <a:pt x="2027" y="144"/>
                            </a:lnTo>
                            <a:lnTo>
                              <a:pt x="2020" y="149"/>
                            </a:lnTo>
                            <a:lnTo>
                              <a:pt x="2015" y="155"/>
                            </a:lnTo>
                            <a:lnTo>
                              <a:pt x="2008" y="158"/>
                            </a:lnTo>
                            <a:lnTo>
                              <a:pt x="1999" y="162"/>
                            </a:lnTo>
                            <a:lnTo>
                              <a:pt x="1992" y="165"/>
                            </a:lnTo>
                            <a:lnTo>
                              <a:pt x="1983" y="167"/>
                            </a:lnTo>
                            <a:lnTo>
                              <a:pt x="1976" y="169"/>
                            </a:lnTo>
                            <a:lnTo>
                              <a:pt x="1967" y="169"/>
                            </a:lnTo>
                            <a:lnTo>
                              <a:pt x="1959" y="169"/>
                            </a:lnTo>
                            <a:lnTo>
                              <a:pt x="1950" y="167"/>
                            </a:lnTo>
                            <a:lnTo>
                              <a:pt x="1943" y="165"/>
                            </a:lnTo>
                            <a:lnTo>
                              <a:pt x="1934" y="162"/>
                            </a:lnTo>
                            <a:lnTo>
                              <a:pt x="1927" y="158"/>
                            </a:lnTo>
                            <a:lnTo>
                              <a:pt x="1920" y="155"/>
                            </a:lnTo>
                            <a:lnTo>
                              <a:pt x="1907" y="144"/>
                            </a:lnTo>
                            <a:lnTo>
                              <a:pt x="1898" y="132"/>
                            </a:lnTo>
                            <a:lnTo>
                              <a:pt x="1893" y="125"/>
                            </a:lnTo>
                            <a:lnTo>
                              <a:pt x="1890" y="118"/>
                            </a:lnTo>
                            <a:lnTo>
                              <a:pt x="1888" y="109"/>
                            </a:lnTo>
                            <a:lnTo>
                              <a:pt x="1886" y="102"/>
                            </a:lnTo>
                            <a:lnTo>
                              <a:pt x="1884" y="93"/>
                            </a:lnTo>
                            <a:lnTo>
                              <a:pt x="1884" y="84"/>
                            </a:lnTo>
                            <a:lnTo>
                              <a:pt x="1884" y="75"/>
                            </a:lnTo>
                            <a:lnTo>
                              <a:pt x="1886" y="68"/>
                            </a:lnTo>
                            <a:lnTo>
                              <a:pt x="1888" y="60"/>
                            </a:lnTo>
                            <a:lnTo>
                              <a:pt x="1890" y="53"/>
                            </a:lnTo>
                            <a:lnTo>
                              <a:pt x="1893" y="44"/>
                            </a:lnTo>
                            <a:lnTo>
                              <a:pt x="1898" y="38"/>
                            </a:lnTo>
                            <a:lnTo>
                              <a:pt x="1902" y="31"/>
                            </a:lnTo>
                            <a:lnTo>
                              <a:pt x="1907" y="24"/>
                            </a:lnTo>
                            <a:lnTo>
                              <a:pt x="1914" y="19"/>
                            </a:lnTo>
                            <a:lnTo>
                              <a:pt x="1920" y="16"/>
                            </a:lnTo>
                            <a:lnTo>
                              <a:pt x="1927" y="10"/>
                            </a:lnTo>
                            <a:lnTo>
                              <a:pt x="1934" y="7"/>
                            </a:lnTo>
                            <a:lnTo>
                              <a:pt x="1943" y="5"/>
                            </a:lnTo>
                            <a:lnTo>
                              <a:pt x="1950" y="1"/>
                            </a:lnTo>
                            <a:lnTo>
                              <a:pt x="1959" y="1"/>
                            </a:lnTo>
                            <a:lnTo>
                              <a:pt x="1967" y="0"/>
                            </a:lnTo>
                            <a:close/>
                            <a:moveTo>
                              <a:pt x="1911" y="278"/>
                            </a:moveTo>
                            <a:lnTo>
                              <a:pt x="2026" y="278"/>
                            </a:lnTo>
                            <a:lnTo>
                              <a:pt x="2026" y="1023"/>
                            </a:lnTo>
                            <a:lnTo>
                              <a:pt x="1911" y="1023"/>
                            </a:lnTo>
                            <a:lnTo>
                              <a:pt x="1911" y="278"/>
                            </a:lnTo>
                            <a:close/>
                            <a:moveTo>
                              <a:pt x="2759" y="748"/>
                            </a:moveTo>
                            <a:lnTo>
                              <a:pt x="2870" y="777"/>
                            </a:lnTo>
                            <a:lnTo>
                              <a:pt x="2865" y="794"/>
                            </a:lnTo>
                            <a:lnTo>
                              <a:pt x="2859" y="810"/>
                            </a:lnTo>
                            <a:lnTo>
                              <a:pt x="2847" y="840"/>
                            </a:lnTo>
                            <a:lnTo>
                              <a:pt x="2840" y="854"/>
                            </a:lnTo>
                            <a:lnTo>
                              <a:pt x="2833" y="868"/>
                            </a:lnTo>
                            <a:lnTo>
                              <a:pt x="2817" y="895"/>
                            </a:lnTo>
                            <a:lnTo>
                              <a:pt x="2808" y="907"/>
                            </a:lnTo>
                            <a:lnTo>
                              <a:pt x="2798" y="918"/>
                            </a:lnTo>
                            <a:lnTo>
                              <a:pt x="2778" y="941"/>
                            </a:lnTo>
                            <a:lnTo>
                              <a:pt x="2768" y="949"/>
                            </a:lnTo>
                            <a:lnTo>
                              <a:pt x="2755" y="960"/>
                            </a:lnTo>
                            <a:lnTo>
                              <a:pt x="2745" y="969"/>
                            </a:lnTo>
                            <a:lnTo>
                              <a:pt x="2732" y="978"/>
                            </a:lnTo>
                            <a:lnTo>
                              <a:pt x="2720" y="985"/>
                            </a:lnTo>
                            <a:lnTo>
                              <a:pt x="2707" y="993"/>
                            </a:lnTo>
                            <a:lnTo>
                              <a:pt x="2695" y="1000"/>
                            </a:lnTo>
                            <a:lnTo>
                              <a:pt x="2681" y="1006"/>
                            </a:lnTo>
                            <a:lnTo>
                              <a:pt x="2669" y="1013"/>
                            </a:lnTo>
                            <a:lnTo>
                              <a:pt x="2654" y="1018"/>
                            </a:lnTo>
                            <a:lnTo>
                              <a:pt x="2640" y="1022"/>
                            </a:lnTo>
                            <a:lnTo>
                              <a:pt x="2626" y="1027"/>
                            </a:lnTo>
                            <a:lnTo>
                              <a:pt x="2598" y="1034"/>
                            </a:lnTo>
                            <a:lnTo>
                              <a:pt x="2582" y="1036"/>
                            </a:lnTo>
                            <a:lnTo>
                              <a:pt x="2568" y="1037"/>
                            </a:lnTo>
                            <a:lnTo>
                              <a:pt x="2552" y="1039"/>
                            </a:lnTo>
                            <a:lnTo>
                              <a:pt x="2536" y="1041"/>
                            </a:lnTo>
                            <a:lnTo>
                              <a:pt x="2506" y="1041"/>
                            </a:lnTo>
                            <a:lnTo>
                              <a:pt x="2485" y="1039"/>
                            </a:lnTo>
                            <a:lnTo>
                              <a:pt x="2464" y="1036"/>
                            </a:lnTo>
                            <a:lnTo>
                              <a:pt x="2444" y="1034"/>
                            </a:lnTo>
                            <a:lnTo>
                              <a:pt x="2425" y="1029"/>
                            </a:lnTo>
                            <a:lnTo>
                              <a:pt x="2405" y="1023"/>
                            </a:lnTo>
                            <a:lnTo>
                              <a:pt x="2388" y="1018"/>
                            </a:lnTo>
                            <a:lnTo>
                              <a:pt x="2370" y="1011"/>
                            </a:lnTo>
                            <a:lnTo>
                              <a:pt x="2352" y="1004"/>
                            </a:lnTo>
                            <a:lnTo>
                              <a:pt x="2337" y="995"/>
                            </a:lnTo>
                            <a:lnTo>
                              <a:pt x="2321" y="986"/>
                            </a:lnTo>
                            <a:lnTo>
                              <a:pt x="2306" y="978"/>
                            </a:lnTo>
                            <a:lnTo>
                              <a:pt x="2299" y="972"/>
                            </a:lnTo>
                            <a:lnTo>
                              <a:pt x="2292" y="967"/>
                            </a:lnTo>
                            <a:lnTo>
                              <a:pt x="2278" y="956"/>
                            </a:lnTo>
                            <a:lnTo>
                              <a:pt x="2264" y="944"/>
                            </a:lnTo>
                            <a:lnTo>
                              <a:pt x="2254" y="932"/>
                            </a:lnTo>
                            <a:lnTo>
                              <a:pt x="2241" y="919"/>
                            </a:lnTo>
                            <a:lnTo>
                              <a:pt x="2231" y="905"/>
                            </a:lnTo>
                            <a:lnTo>
                              <a:pt x="2220" y="891"/>
                            </a:lnTo>
                            <a:lnTo>
                              <a:pt x="2209" y="877"/>
                            </a:lnTo>
                            <a:lnTo>
                              <a:pt x="2201" y="863"/>
                            </a:lnTo>
                            <a:lnTo>
                              <a:pt x="2193" y="847"/>
                            </a:lnTo>
                            <a:lnTo>
                              <a:pt x="2185" y="833"/>
                            </a:lnTo>
                            <a:lnTo>
                              <a:pt x="2179" y="815"/>
                            </a:lnTo>
                            <a:lnTo>
                              <a:pt x="2172" y="800"/>
                            </a:lnTo>
                            <a:lnTo>
                              <a:pt x="2167" y="784"/>
                            </a:lnTo>
                            <a:lnTo>
                              <a:pt x="2162" y="766"/>
                            </a:lnTo>
                            <a:lnTo>
                              <a:pt x="2158" y="750"/>
                            </a:lnTo>
                            <a:lnTo>
                              <a:pt x="2155" y="733"/>
                            </a:lnTo>
                            <a:lnTo>
                              <a:pt x="2153" y="715"/>
                            </a:lnTo>
                            <a:lnTo>
                              <a:pt x="2151" y="697"/>
                            </a:lnTo>
                            <a:lnTo>
                              <a:pt x="2149" y="660"/>
                            </a:lnTo>
                            <a:lnTo>
                              <a:pt x="2151" y="625"/>
                            </a:lnTo>
                            <a:lnTo>
                              <a:pt x="2153" y="606"/>
                            </a:lnTo>
                            <a:lnTo>
                              <a:pt x="2155" y="588"/>
                            </a:lnTo>
                            <a:lnTo>
                              <a:pt x="2158" y="571"/>
                            </a:lnTo>
                            <a:lnTo>
                              <a:pt x="2162" y="553"/>
                            </a:lnTo>
                            <a:lnTo>
                              <a:pt x="2167" y="535"/>
                            </a:lnTo>
                            <a:lnTo>
                              <a:pt x="2172" y="518"/>
                            </a:lnTo>
                            <a:lnTo>
                              <a:pt x="2186" y="482"/>
                            </a:lnTo>
                            <a:lnTo>
                              <a:pt x="2202" y="451"/>
                            </a:lnTo>
                            <a:lnTo>
                              <a:pt x="2211" y="435"/>
                            </a:lnTo>
                            <a:lnTo>
                              <a:pt x="2220" y="419"/>
                            </a:lnTo>
                            <a:lnTo>
                              <a:pt x="2231" y="403"/>
                            </a:lnTo>
                            <a:lnTo>
                              <a:pt x="2243" y="389"/>
                            </a:lnTo>
                            <a:lnTo>
                              <a:pt x="2255" y="375"/>
                            </a:lnTo>
                            <a:lnTo>
                              <a:pt x="2268" y="363"/>
                            </a:lnTo>
                            <a:lnTo>
                              <a:pt x="2282" y="350"/>
                            </a:lnTo>
                            <a:lnTo>
                              <a:pt x="2296" y="338"/>
                            </a:lnTo>
                            <a:lnTo>
                              <a:pt x="2310" y="327"/>
                            </a:lnTo>
                            <a:lnTo>
                              <a:pt x="2326" y="317"/>
                            </a:lnTo>
                            <a:lnTo>
                              <a:pt x="2342" y="306"/>
                            </a:lnTo>
                            <a:lnTo>
                              <a:pt x="2359" y="297"/>
                            </a:lnTo>
                            <a:lnTo>
                              <a:pt x="2377" y="290"/>
                            </a:lnTo>
                            <a:lnTo>
                              <a:pt x="2395" y="283"/>
                            </a:lnTo>
                            <a:lnTo>
                              <a:pt x="2414" y="278"/>
                            </a:lnTo>
                            <a:lnTo>
                              <a:pt x="2435" y="273"/>
                            </a:lnTo>
                            <a:lnTo>
                              <a:pt x="2455" y="269"/>
                            </a:lnTo>
                            <a:lnTo>
                              <a:pt x="2465" y="268"/>
                            </a:lnTo>
                            <a:lnTo>
                              <a:pt x="2478" y="266"/>
                            </a:lnTo>
                            <a:lnTo>
                              <a:pt x="2499" y="264"/>
                            </a:lnTo>
                            <a:lnTo>
                              <a:pt x="2522" y="264"/>
                            </a:lnTo>
                            <a:lnTo>
                              <a:pt x="2548" y="264"/>
                            </a:lnTo>
                            <a:lnTo>
                              <a:pt x="2575" y="268"/>
                            </a:lnTo>
                            <a:lnTo>
                              <a:pt x="2589" y="269"/>
                            </a:lnTo>
                            <a:lnTo>
                              <a:pt x="2601" y="271"/>
                            </a:lnTo>
                            <a:lnTo>
                              <a:pt x="2614" y="275"/>
                            </a:lnTo>
                            <a:lnTo>
                              <a:pt x="2626" y="278"/>
                            </a:lnTo>
                            <a:lnTo>
                              <a:pt x="2651" y="287"/>
                            </a:lnTo>
                            <a:lnTo>
                              <a:pt x="2676" y="296"/>
                            </a:lnTo>
                            <a:lnTo>
                              <a:pt x="2699" y="308"/>
                            </a:lnTo>
                            <a:lnTo>
                              <a:pt x="2709" y="315"/>
                            </a:lnTo>
                            <a:lnTo>
                              <a:pt x="2722" y="320"/>
                            </a:lnTo>
                            <a:lnTo>
                              <a:pt x="2743" y="336"/>
                            </a:lnTo>
                            <a:lnTo>
                              <a:pt x="2752" y="343"/>
                            </a:lnTo>
                            <a:lnTo>
                              <a:pt x="2762" y="352"/>
                            </a:lnTo>
                            <a:lnTo>
                              <a:pt x="2782" y="370"/>
                            </a:lnTo>
                            <a:lnTo>
                              <a:pt x="2799" y="389"/>
                            </a:lnTo>
                            <a:lnTo>
                              <a:pt x="2815" y="408"/>
                            </a:lnTo>
                            <a:lnTo>
                              <a:pt x="2831" y="430"/>
                            </a:lnTo>
                            <a:lnTo>
                              <a:pt x="2843" y="453"/>
                            </a:lnTo>
                            <a:lnTo>
                              <a:pt x="2856" y="477"/>
                            </a:lnTo>
                            <a:lnTo>
                              <a:pt x="2750" y="527"/>
                            </a:lnTo>
                            <a:lnTo>
                              <a:pt x="2741" y="509"/>
                            </a:lnTo>
                            <a:lnTo>
                              <a:pt x="2732" y="493"/>
                            </a:lnTo>
                            <a:lnTo>
                              <a:pt x="2722" y="479"/>
                            </a:lnTo>
                            <a:lnTo>
                              <a:pt x="2711" y="465"/>
                            </a:lnTo>
                            <a:lnTo>
                              <a:pt x="2699" y="451"/>
                            </a:lnTo>
                            <a:lnTo>
                              <a:pt x="2686" y="438"/>
                            </a:lnTo>
                            <a:lnTo>
                              <a:pt x="2672" y="426"/>
                            </a:lnTo>
                            <a:lnTo>
                              <a:pt x="2658" y="417"/>
                            </a:lnTo>
                            <a:lnTo>
                              <a:pt x="2644" y="407"/>
                            </a:lnTo>
                            <a:lnTo>
                              <a:pt x="2628" y="400"/>
                            </a:lnTo>
                            <a:lnTo>
                              <a:pt x="2612" y="393"/>
                            </a:lnTo>
                            <a:lnTo>
                              <a:pt x="2594" y="386"/>
                            </a:lnTo>
                            <a:lnTo>
                              <a:pt x="2577" y="382"/>
                            </a:lnTo>
                            <a:lnTo>
                              <a:pt x="2559" y="379"/>
                            </a:lnTo>
                            <a:lnTo>
                              <a:pt x="2541" y="377"/>
                            </a:lnTo>
                            <a:lnTo>
                              <a:pt x="2522" y="375"/>
                            </a:lnTo>
                            <a:lnTo>
                              <a:pt x="2492" y="377"/>
                            </a:lnTo>
                            <a:lnTo>
                              <a:pt x="2478" y="379"/>
                            </a:lnTo>
                            <a:lnTo>
                              <a:pt x="2465" y="382"/>
                            </a:lnTo>
                            <a:lnTo>
                              <a:pt x="2451" y="386"/>
                            </a:lnTo>
                            <a:lnTo>
                              <a:pt x="2439" y="389"/>
                            </a:lnTo>
                            <a:lnTo>
                              <a:pt x="2427" y="393"/>
                            </a:lnTo>
                            <a:lnTo>
                              <a:pt x="2414" y="398"/>
                            </a:lnTo>
                            <a:lnTo>
                              <a:pt x="2402" y="405"/>
                            </a:lnTo>
                            <a:lnTo>
                              <a:pt x="2391" y="410"/>
                            </a:lnTo>
                            <a:lnTo>
                              <a:pt x="2381" y="417"/>
                            </a:lnTo>
                            <a:lnTo>
                              <a:pt x="2370" y="426"/>
                            </a:lnTo>
                            <a:lnTo>
                              <a:pt x="2361" y="433"/>
                            </a:lnTo>
                            <a:lnTo>
                              <a:pt x="2351" y="442"/>
                            </a:lnTo>
                            <a:lnTo>
                              <a:pt x="2342" y="451"/>
                            </a:lnTo>
                            <a:lnTo>
                              <a:pt x="2335" y="461"/>
                            </a:lnTo>
                            <a:lnTo>
                              <a:pt x="2319" y="481"/>
                            </a:lnTo>
                            <a:lnTo>
                              <a:pt x="2312" y="491"/>
                            </a:lnTo>
                            <a:lnTo>
                              <a:pt x="2305" y="504"/>
                            </a:lnTo>
                            <a:lnTo>
                              <a:pt x="2294" y="527"/>
                            </a:lnTo>
                            <a:lnTo>
                              <a:pt x="2289" y="539"/>
                            </a:lnTo>
                            <a:lnTo>
                              <a:pt x="2284" y="551"/>
                            </a:lnTo>
                            <a:lnTo>
                              <a:pt x="2276" y="578"/>
                            </a:lnTo>
                            <a:lnTo>
                              <a:pt x="2275" y="592"/>
                            </a:lnTo>
                            <a:lnTo>
                              <a:pt x="2271" y="604"/>
                            </a:lnTo>
                            <a:lnTo>
                              <a:pt x="2269" y="618"/>
                            </a:lnTo>
                            <a:lnTo>
                              <a:pt x="2268" y="632"/>
                            </a:lnTo>
                            <a:lnTo>
                              <a:pt x="2268" y="646"/>
                            </a:lnTo>
                            <a:lnTo>
                              <a:pt x="2268" y="660"/>
                            </a:lnTo>
                            <a:lnTo>
                              <a:pt x="2268" y="687"/>
                            </a:lnTo>
                            <a:lnTo>
                              <a:pt x="2271" y="713"/>
                            </a:lnTo>
                            <a:lnTo>
                              <a:pt x="2276" y="738"/>
                            </a:lnTo>
                            <a:lnTo>
                              <a:pt x="2284" y="763"/>
                            </a:lnTo>
                            <a:lnTo>
                              <a:pt x="2292" y="785"/>
                            </a:lnTo>
                            <a:lnTo>
                              <a:pt x="2303" y="807"/>
                            </a:lnTo>
                            <a:lnTo>
                              <a:pt x="2315" y="826"/>
                            </a:lnTo>
                            <a:lnTo>
                              <a:pt x="2322" y="837"/>
                            </a:lnTo>
                            <a:lnTo>
                              <a:pt x="2331" y="845"/>
                            </a:lnTo>
                            <a:lnTo>
                              <a:pt x="2338" y="854"/>
                            </a:lnTo>
                            <a:lnTo>
                              <a:pt x="2347" y="863"/>
                            </a:lnTo>
                            <a:lnTo>
                              <a:pt x="2365" y="879"/>
                            </a:lnTo>
                            <a:lnTo>
                              <a:pt x="2386" y="891"/>
                            </a:lnTo>
                            <a:lnTo>
                              <a:pt x="2397" y="898"/>
                            </a:lnTo>
                            <a:lnTo>
                              <a:pt x="2407" y="904"/>
                            </a:lnTo>
                            <a:lnTo>
                              <a:pt x="2430" y="912"/>
                            </a:lnTo>
                            <a:lnTo>
                              <a:pt x="2455" y="921"/>
                            </a:lnTo>
                            <a:lnTo>
                              <a:pt x="2467" y="923"/>
                            </a:lnTo>
                            <a:lnTo>
                              <a:pt x="2481" y="925"/>
                            </a:lnTo>
                            <a:lnTo>
                              <a:pt x="2510" y="928"/>
                            </a:lnTo>
                            <a:lnTo>
                              <a:pt x="2533" y="928"/>
                            </a:lnTo>
                            <a:lnTo>
                              <a:pt x="2554" y="926"/>
                            </a:lnTo>
                            <a:lnTo>
                              <a:pt x="2575" y="923"/>
                            </a:lnTo>
                            <a:lnTo>
                              <a:pt x="2594" y="918"/>
                            </a:lnTo>
                            <a:lnTo>
                              <a:pt x="2614" y="912"/>
                            </a:lnTo>
                            <a:lnTo>
                              <a:pt x="2633" y="904"/>
                            </a:lnTo>
                            <a:lnTo>
                              <a:pt x="2651" y="895"/>
                            </a:lnTo>
                            <a:lnTo>
                              <a:pt x="2667" y="884"/>
                            </a:lnTo>
                            <a:lnTo>
                              <a:pt x="2683" y="872"/>
                            </a:lnTo>
                            <a:lnTo>
                              <a:pt x="2690" y="865"/>
                            </a:lnTo>
                            <a:lnTo>
                              <a:pt x="2697" y="858"/>
                            </a:lnTo>
                            <a:lnTo>
                              <a:pt x="2711" y="844"/>
                            </a:lnTo>
                            <a:lnTo>
                              <a:pt x="2723" y="826"/>
                            </a:lnTo>
                            <a:lnTo>
                              <a:pt x="2734" y="808"/>
                            </a:lnTo>
                            <a:lnTo>
                              <a:pt x="2745" y="789"/>
                            </a:lnTo>
                            <a:lnTo>
                              <a:pt x="2752" y="770"/>
                            </a:lnTo>
                            <a:lnTo>
                              <a:pt x="2755" y="759"/>
                            </a:lnTo>
                            <a:lnTo>
                              <a:pt x="2759" y="748"/>
                            </a:lnTo>
                            <a:close/>
                            <a:moveTo>
                              <a:pt x="3709" y="278"/>
                            </a:moveTo>
                            <a:lnTo>
                              <a:pt x="3709" y="333"/>
                            </a:lnTo>
                            <a:lnTo>
                              <a:pt x="3707" y="386"/>
                            </a:lnTo>
                            <a:lnTo>
                              <a:pt x="3704" y="435"/>
                            </a:lnTo>
                            <a:lnTo>
                              <a:pt x="3700" y="482"/>
                            </a:lnTo>
                            <a:lnTo>
                              <a:pt x="3697" y="505"/>
                            </a:lnTo>
                            <a:lnTo>
                              <a:pt x="3695" y="528"/>
                            </a:lnTo>
                            <a:lnTo>
                              <a:pt x="3688" y="572"/>
                            </a:lnTo>
                            <a:lnTo>
                              <a:pt x="3681" y="613"/>
                            </a:lnTo>
                            <a:lnTo>
                              <a:pt x="3672" y="653"/>
                            </a:lnTo>
                            <a:lnTo>
                              <a:pt x="3677" y="676"/>
                            </a:lnTo>
                            <a:lnTo>
                              <a:pt x="3683" y="701"/>
                            </a:lnTo>
                            <a:lnTo>
                              <a:pt x="3691" y="750"/>
                            </a:lnTo>
                            <a:lnTo>
                              <a:pt x="3697" y="798"/>
                            </a:lnTo>
                            <a:lnTo>
                              <a:pt x="3702" y="845"/>
                            </a:lnTo>
                            <a:lnTo>
                              <a:pt x="3705" y="893"/>
                            </a:lnTo>
                            <a:lnTo>
                              <a:pt x="3707" y="939"/>
                            </a:lnTo>
                            <a:lnTo>
                              <a:pt x="3709" y="1023"/>
                            </a:lnTo>
                            <a:lnTo>
                              <a:pt x="3592" y="1023"/>
                            </a:lnTo>
                            <a:lnTo>
                              <a:pt x="3592" y="847"/>
                            </a:lnTo>
                            <a:lnTo>
                              <a:pt x="3575" y="870"/>
                            </a:lnTo>
                            <a:lnTo>
                              <a:pt x="3568" y="882"/>
                            </a:lnTo>
                            <a:lnTo>
                              <a:pt x="3559" y="893"/>
                            </a:lnTo>
                            <a:lnTo>
                              <a:pt x="3541" y="914"/>
                            </a:lnTo>
                            <a:lnTo>
                              <a:pt x="3524" y="933"/>
                            </a:lnTo>
                            <a:lnTo>
                              <a:pt x="3506" y="951"/>
                            </a:lnTo>
                            <a:lnTo>
                              <a:pt x="3486" y="967"/>
                            </a:lnTo>
                            <a:lnTo>
                              <a:pt x="3467" y="981"/>
                            </a:lnTo>
                            <a:lnTo>
                              <a:pt x="3448" y="993"/>
                            </a:lnTo>
                            <a:lnTo>
                              <a:pt x="3428" y="1004"/>
                            </a:lnTo>
                            <a:lnTo>
                              <a:pt x="3407" y="1015"/>
                            </a:lnTo>
                            <a:lnTo>
                              <a:pt x="3388" y="1022"/>
                            </a:lnTo>
                            <a:lnTo>
                              <a:pt x="3366" y="1029"/>
                            </a:lnTo>
                            <a:lnTo>
                              <a:pt x="3345" y="1034"/>
                            </a:lnTo>
                            <a:lnTo>
                              <a:pt x="3322" y="1037"/>
                            </a:lnTo>
                            <a:lnTo>
                              <a:pt x="3301" y="1039"/>
                            </a:lnTo>
                            <a:lnTo>
                              <a:pt x="3280" y="1041"/>
                            </a:lnTo>
                            <a:lnTo>
                              <a:pt x="3259" y="1039"/>
                            </a:lnTo>
                            <a:lnTo>
                              <a:pt x="3239" y="1039"/>
                            </a:lnTo>
                            <a:lnTo>
                              <a:pt x="3221" y="1036"/>
                            </a:lnTo>
                            <a:lnTo>
                              <a:pt x="3202" y="1032"/>
                            </a:lnTo>
                            <a:lnTo>
                              <a:pt x="3184" y="1029"/>
                            </a:lnTo>
                            <a:lnTo>
                              <a:pt x="3167" y="1023"/>
                            </a:lnTo>
                            <a:lnTo>
                              <a:pt x="3151" y="1018"/>
                            </a:lnTo>
                            <a:lnTo>
                              <a:pt x="3133" y="1011"/>
                            </a:lnTo>
                            <a:lnTo>
                              <a:pt x="3117" y="1002"/>
                            </a:lnTo>
                            <a:lnTo>
                              <a:pt x="3101" y="993"/>
                            </a:lnTo>
                            <a:lnTo>
                              <a:pt x="3087" y="985"/>
                            </a:lnTo>
                            <a:lnTo>
                              <a:pt x="3073" y="974"/>
                            </a:lnTo>
                            <a:lnTo>
                              <a:pt x="3059" y="963"/>
                            </a:lnTo>
                            <a:lnTo>
                              <a:pt x="3047" y="953"/>
                            </a:lnTo>
                            <a:lnTo>
                              <a:pt x="3034" y="941"/>
                            </a:lnTo>
                            <a:lnTo>
                              <a:pt x="3022" y="928"/>
                            </a:lnTo>
                            <a:lnTo>
                              <a:pt x="3010" y="914"/>
                            </a:lnTo>
                            <a:lnTo>
                              <a:pt x="2999" y="900"/>
                            </a:lnTo>
                            <a:lnTo>
                              <a:pt x="2990" y="886"/>
                            </a:lnTo>
                            <a:lnTo>
                              <a:pt x="2979" y="870"/>
                            </a:lnTo>
                            <a:lnTo>
                              <a:pt x="2971" y="854"/>
                            </a:lnTo>
                            <a:lnTo>
                              <a:pt x="2964" y="838"/>
                            </a:lnTo>
                            <a:lnTo>
                              <a:pt x="2957" y="822"/>
                            </a:lnTo>
                            <a:lnTo>
                              <a:pt x="2949" y="805"/>
                            </a:lnTo>
                            <a:lnTo>
                              <a:pt x="2944" y="787"/>
                            </a:lnTo>
                            <a:lnTo>
                              <a:pt x="2939" y="770"/>
                            </a:lnTo>
                            <a:lnTo>
                              <a:pt x="2934" y="750"/>
                            </a:lnTo>
                            <a:lnTo>
                              <a:pt x="2930" y="731"/>
                            </a:lnTo>
                            <a:lnTo>
                              <a:pt x="2928" y="711"/>
                            </a:lnTo>
                            <a:lnTo>
                              <a:pt x="2925" y="692"/>
                            </a:lnTo>
                            <a:lnTo>
                              <a:pt x="2925" y="673"/>
                            </a:lnTo>
                            <a:lnTo>
                              <a:pt x="2923" y="653"/>
                            </a:lnTo>
                            <a:lnTo>
                              <a:pt x="2925" y="616"/>
                            </a:lnTo>
                            <a:lnTo>
                              <a:pt x="2927" y="599"/>
                            </a:lnTo>
                            <a:lnTo>
                              <a:pt x="2930" y="581"/>
                            </a:lnTo>
                            <a:lnTo>
                              <a:pt x="2934" y="563"/>
                            </a:lnTo>
                            <a:lnTo>
                              <a:pt x="2937" y="546"/>
                            </a:lnTo>
                            <a:lnTo>
                              <a:pt x="2942" y="528"/>
                            </a:lnTo>
                            <a:lnTo>
                              <a:pt x="2948" y="511"/>
                            </a:lnTo>
                            <a:lnTo>
                              <a:pt x="2953" y="495"/>
                            </a:lnTo>
                            <a:lnTo>
                              <a:pt x="2960" y="477"/>
                            </a:lnTo>
                            <a:lnTo>
                              <a:pt x="2969" y="461"/>
                            </a:lnTo>
                            <a:lnTo>
                              <a:pt x="2976" y="445"/>
                            </a:lnTo>
                            <a:lnTo>
                              <a:pt x="2985" y="430"/>
                            </a:lnTo>
                            <a:lnTo>
                              <a:pt x="2995" y="416"/>
                            </a:lnTo>
                            <a:lnTo>
                              <a:pt x="3006" y="400"/>
                            </a:lnTo>
                            <a:lnTo>
                              <a:pt x="3017" y="386"/>
                            </a:lnTo>
                            <a:lnTo>
                              <a:pt x="3029" y="373"/>
                            </a:lnTo>
                            <a:lnTo>
                              <a:pt x="3041" y="359"/>
                            </a:lnTo>
                            <a:lnTo>
                              <a:pt x="3054" y="347"/>
                            </a:lnTo>
                            <a:lnTo>
                              <a:pt x="3068" y="336"/>
                            </a:lnTo>
                            <a:lnTo>
                              <a:pt x="3082" y="326"/>
                            </a:lnTo>
                            <a:lnTo>
                              <a:pt x="3098" y="315"/>
                            </a:lnTo>
                            <a:lnTo>
                              <a:pt x="3114" y="306"/>
                            </a:lnTo>
                            <a:lnTo>
                              <a:pt x="3130" y="297"/>
                            </a:lnTo>
                            <a:lnTo>
                              <a:pt x="3147" y="290"/>
                            </a:lnTo>
                            <a:lnTo>
                              <a:pt x="3156" y="287"/>
                            </a:lnTo>
                            <a:lnTo>
                              <a:pt x="3165" y="283"/>
                            </a:lnTo>
                            <a:lnTo>
                              <a:pt x="3183" y="276"/>
                            </a:lnTo>
                            <a:lnTo>
                              <a:pt x="3202" y="273"/>
                            </a:lnTo>
                            <a:lnTo>
                              <a:pt x="3221" y="268"/>
                            </a:lnTo>
                            <a:lnTo>
                              <a:pt x="3230" y="268"/>
                            </a:lnTo>
                            <a:lnTo>
                              <a:pt x="3241" y="266"/>
                            </a:lnTo>
                            <a:lnTo>
                              <a:pt x="3262" y="264"/>
                            </a:lnTo>
                            <a:lnTo>
                              <a:pt x="3283" y="264"/>
                            </a:lnTo>
                            <a:lnTo>
                              <a:pt x="3310" y="264"/>
                            </a:lnTo>
                            <a:lnTo>
                              <a:pt x="3322" y="266"/>
                            </a:lnTo>
                            <a:lnTo>
                              <a:pt x="3335" y="268"/>
                            </a:lnTo>
                            <a:lnTo>
                              <a:pt x="3359" y="271"/>
                            </a:lnTo>
                            <a:lnTo>
                              <a:pt x="3382" y="278"/>
                            </a:lnTo>
                            <a:lnTo>
                              <a:pt x="3393" y="282"/>
                            </a:lnTo>
                            <a:lnTo>
                              <a:pt x="3405" y="285"/>
                            </a:lnTo>
                            <a:lnTo>
                              <a:pt x="3426" y="296"/>
                            </a:lnTo>
                            <a:lnTo>
                              <a:pt x="3446" y="306"/>
                            </a:lnTo>
                            <a:lnTo>
                              <a:pt x="3465" y="319"/>
                            </a:lnTo>
                            <a:lnTo>
                              <a:pt x="3485" y="333"/>
                            </a:lnTo>
                            <a:lnTo>
                              <a:pt x="3502" y="349"/>
                            </a:lnTo>
                            <a:lnTo>
                              <a:pt x="3518" y="364"/>
                            </a:lnTo>
                            <a:lnTo>
                              <a:pt x="3527" y="373"/>
                            </a:lnTo>
                            <a:lnTo>
                              <a:pt x="3534" y="382"/>
                            </a:lnTo>
                            <a:lnTo>
                              <a:pt x="3550" y="401"/>
                            </a:lnTo>
                            <a:lnTo>
                              <a:pt x="3564" y="421"/>
                            </a:lnTo>
                            <a:lnTo>
                              <a:pt x="3578" y="442"/>
                            </a:lnTo>
                            <a:lnTo>
                              <a:pt x="3592" y="463"/>
                            </a:lnTo>
                            <a:lnTo>
                              <a:pt x="3592" y="278"/>
                            </a:lnTo>
                            <a:lnTo>
                              <a:pt x="3709" y="278"/>
                            </a:lnTo>
                            <a:close/>
                            <a:moveTo>
                              <a:pt x="3280" y="925"/>
                            </a:moveTo>
                            <a:lnTo>
                              <a:pt x="3297" y="925"/>
                            </a:lnTo>
                            <a:lnTo>
                              <a:pt x="3315" y="923"/>
                            </a:lnTo>
                            <a:lnTo>
                              <a:pt x="3335" y="919"/>
                            </a:lnTo>
                            <a:lnTo>
                              <a:pt x="3352" y="912"/>
                            </a:lnTo>
                            <a:lnTo>
                              <a:pt x="3372" y="905"/>
                            </a:lnTo>
                            <a:lnTo>
                              <a:pt x="3382" y="900"/>
                            </a:lnTo>
                            <a:lnTo>
                              <a:pt x="3391" y="896"/>
                            </a:lnTo>
                            <a:lnTo>
                              <a:pt x="3402" y="889"/>
                            </a:lnTo>
                            <a:lnTo>
                              <a:pt x="3412" y="884"/>
                            </a:lnTo>
                            <a:lnTo>
                              <a:pt x="3432" y="870"/>
                            </a:lnTo>
                            <a:lnTo>
                              <a:pt x="3441" y="861"/>
                            </a:lnTo>
                            <a:lnTo>
                              <a:pt x="3449" y="852"/>
                            </a:lnTo>
                            <a:lnTo>
                              <a:pt x="3460" y="844"/>
                            </a:lnTo>
                            <a:lnTo>
                              <a:pt x="3469" y="833"/>
                            </a:lnTo>
                            <a:lnTo>
                              <a:pt x="3478" y="822"/>
                            </a:lnTo>
                            <a:lnTo>
                              <a:pt x="3486" y="812"/>
                            </a:lnTo>
                            <a:lnTo>
                              <a:pt x="3495" y="800"/>
                            </a:lnTo>
                            <a:lnTo>
                              <a:pt x="3504" y="785"/>
                            </a:lnTo>
                            <a:lnTo>
                              <a:pt x="3513" y="771"/>
                            </a:lnTo>
                            <a:lnTo>
                              <a:pt x="3522" y="757"/>
                            </a:lnTo>
                            <a:lnTo>
                              <a:pt x="3536" y="726"/>
                            </a:lnTo>
                            <a:lnTo>
                              <a:pt x="3550" y="690"/>
                            </a:lnTo>
                            <a:lnTo>
                              <a:pt x="3564" y="653"/>
                            </a:lnTo>
                            <a:lnTo>
                              <a:pt x="3554" y="622"/>
                            </a:lnTo>
                            <a:lnTo>
                              <a:pt x="3543" y="592"/>
                            </a:lnTo>
                            <a:lnTo>
                              <a:pt x="3531" y="563"/>
                            </a:lnTo>
                            <a:lnTo>
                              <a:pt x="3516" y="537"/>
                            </a:lnTo>
                            <a:lnTo>
                              <a:pt x="3502" y="512"/>
                            </a:lnTo>
                            <a:lnTo>
                              <a:pt x="3494" y="502"/>
                            </a:lnTo>
                            <a:lnTo>
                              <a:pt x="3486" y="491"/>
                            </a:lnTo>
                            <a:lnTo>
                              <a:pt x="3471" y="470"/>
                            </a:lnTo>
                            <a:lnTo>
                              <a:pt x="3462" y="460"/>
                            </a:lnTo>
                            <a:lnTo>
                              <a:pt x="3453" y="451"/>
                            </a:lnTo>
                            <a:lnTo>
                              <a:pt x="3442" y="442"/>
                            </a:lnTo>
                            <a:lnTo>
                              <a:pt x="3433" y="435"/>
                            </a:lnTo>
                            <a:lnTo>
                              <a:pt x="3425" y="428"/>
                            </a:lnTo>
                            <a:lnTo>
                              <a:pt x="3414" y="421"/>
                            </a:lnTo>
                            <a:lnTo>
                              <a:pt x="3405" y="414"/>
                            </a:lnTo>
                            <a:lnTo>
                              <a:pt x="3395" y="407"/>
                            </a:lnTo>
                            <a:lnTo>
                              <a:pt x="3384" y="401"/>
                            </a:lnTo>
                            <a:lnTo>
                              <a:pt x="3373" y="398"/>
                            </a:lnTo>
                            <a:lnTo>
                              <a:pt x="3352" y="389"/>
                            </a:lnTo>
                            <a:lnTo>
                              <a:pt x="3340" y="386"/>
                            </a:lnTo>
                            <a:lnTo>
                              <a:pt x="3329" y="384"/>
                            </a:lnTo>
                            <a:lnTo>
                              <a:pt x="3317" y="382"/>
                            </a:lnTo>
                            <a:lnTo>
                              <a:pt x="3306" y="380"/>
                            </a:lnTo>
                            <a:lnTo>
                              <a:pt x="3282" y="379"/>
                            </a:lnTo>
                            <a:lnTo>
                              <a:pt x="3255" y="380"/>
                            </a:lnTo>
                            <a:lnTo>
                              <a:pt x="3230" y="384"/>
                            </a:lnTo>
                            <a:lnTo>
                              <a:pt x="3218" y="387"/>
                            </a:lnTo>
                            <a:lnTo>
                              <a:pt x="3207" y="391"/>
                            </a:lnTo>
                            <a:lnTo>
                              <a:pt x="3195" y="394"/>
                            </a:lnTo>
                            <a:lnTo>
                              <a:pt x="3184" y="400"/>
                            </a:lnTo>
                            <a:lnTo>
                              <a:pt x="3163" y="412"/>
                            </a:lnTo>
                            <a:lnTo>
                              <a:pt x="3153" y="419"/>
                            </a:lnTo>
                            <a:lnTo>
                              <a:pt x="3144" y="426"/>
                            </a:lnTo>
                            <a:lnTo>
                              <a:pt x="3124" y="442"/>
                            </a:lnTo>
                            <a:lnTo>
                              <a:pt x="3108" y="460"/>
                            </a:lnTo>
                            <a:lnTo>
                              <a:pt x="3100" y="470"/>
                            </a:lnTo>
                            <a:lnTo>
                              <a:pt x="3093" y="479"/>
                            </a:lnTo>
                            <a:lnTo>
                              <a:pt x="3085" y="491"/>
                            </a:lnTo>
                            <a:lnTo>
                              <a:pt x="3080" y="502"/>
                            </a:lnTo>
                            <a:lnTo>
                              <a:pt x="3068" y="525"/>
                            </a:lnTo>
                            <a:lnTo>
                              <a:pt x="3059" y="551"/>
                            </a:lnTo>
                            <a:lnTo>
                              <a:pt x="3050" y="578"/>
                            </a:lnTo>
                            <a:lnTo>
                              <a:pt x="3045" y="606"/>
                            </a:lnTo>
                            <a:lnTo>
                              <a:pt x="3041" y="634"/>
                            </a:lnTo>
                            <a:lnTo>
                              <a:pt x="3041" y="666"/>
                            </a:lnTo>
                            <a:lnTo>
                              <a:pt x="3041" y="678"/>
                            </a:lnTo>
                            <a:lnTo>
                              <a:pt x="3041" y="692"/>
                            </a:lnTo>
                            <a:lnTo>
                              <a:pt x="3045" y="719"/>
                            </a:lnTo>
                            <a:lnTo>
                              <a:pt x="3050" y="743"/>
                            </a:lnTo>
                            <a:lnTo>
                              <a:pt x="3054" y="756"/>
                            </a:lnTo>
                            <a:lnTo>
                              <a:pt x="3057" y="766"/>
                            </a:lnTo>
                            <a:lnTo>
                              <a:pt x="3063" y="778"/>
                            </a:lnTo>
                            <a:lnTo>
                              <a:pt x="3068" y="789"/>
                            </a:lnTo>
                            <a:lnTo>
                              <a:pt x="3073" y="801"/>
                            </a:lnTo>
                            <a:lnTo>
                              <a:pt x="3078" y="812"/>
                            </a:lnTo>
                            <a:lnTo>
                              <a:pt x="3085" y="821"/>
                            </a:lnTo>
                            <a:lnTo>
                              <a:pt x="3093" y="831"/>
                            </a:lnTo>
                            <a:lnTo>
                              <a:pt x="3100" y="840"/>
                            </a:lnTo>
                            <a:lnTo>
                              <a:pt x="3107" y="849"/>
                            </a:lnTo>
                            <a:lnTo>
                              <a:pt x="3123" y="867"/>
                            </a:lnTo>
                            <a:lnTo>
                              <a:pt x="3142" y="881"/>
                            </a:lnTo>
                            <a:lnTo>
                              <a:pt x="3151" y="888"/>
                            </a:lnTo>
                            <a:lnTo>
                              <a:pt x="3161" y="895"/>
                            </a:lnTo>
                            <a:lnTo>
                              <a:pt x="3183" y="905"/>
                            </a:lnTo>
                            <a:lnTo>
                              <a:pt x="3206" y="914"/>
                            </a:lnTo>
                            <a:lnTo>
                              <a:pt x="3216" y="918"/>
                            </a:lnTo>
                            <a:lnTo>
                              <a:pt x="3229" y="919"/>
                            </a:lnTo>
                            <a:lnTo>
                              <a:pt x="3253" y="925"/>
                            </a:lnTo>
                            <a:lnTo>
                              <a:pt x="3267" y="925"/>
                            </a:lnTo>
                            <a:lnTo>
                              <a:pt x="3280" y="925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6="http://schemas.microsoft.com/office/drawing/2014/main" xmlns:aclsh="http://schemas.microsoft.com/office/drawing/2020/classificationShape" xmlns:a="http://schemas.openxmlformats.org/drawingml/2006/main">
          <w:pict w14:anchorId="30D12D68">
            <v:shape id="Freeform 5" style="position:absolute;margin-left:56.7pt;margin-top:42.55pt;width:88.7pt;height:28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4177,1335" o:spid="_x0000_s1026" fillcolor="#f04800 [3204]" stroked="f" path="m4036,1041r-21,-2l4004,1039r-11,-2l3974,1032r-18,-5l3940,1020r-15,-9l3917,1006r-5,-6l3905,993r-5,-5l3887,974r-8,-14l3870,944r-4,-9l3863,926r-2,-8l3857,909r-3,-20l3852,870r-2,-23l3850,16r117,l3967,821r,14l3969,845r3,23l3978,886r5,9l3986,902r7,7l3999,914r7,5l4015,923r8,2l4032,928r11,l4053,930r11,l4075,928r10,-2l4094,923r9,-2l4112,916r17,-9l4177,995r-9,7l4161,1007r-17,9l4126,1023r-18,7l4091,1036r-20,1l4053,1039r-17,2xm798,828r85,70l869,916r-14,16l846,939r-7,7l823,960r-18,12l786,983r-18,12l747,1004r-20,9l706,1020r-23,7l662,1030r-23,6l614,1037r-23,2l567,1041r-23,-2l521,1039r-22,-3l478,1032r-19,-5l439,1022r-19,-6l402,1009r-17,-9l369,992r-16,-9l337,972,309,951,295,939,282,926,272,912,261,900,250,886,240,872r-9,-14l222,842,208,812r-5,-16l196,780r-9,-32l182,717r-6,-32l152,674,127,662,79,637,58,623,37,611,17,599,,585,65,497r28,19l121,534r32,17l185,569r4,-16l194,539r9,-30l208,495r7,-14l229,453r16,-27l254,414r11,-13l284,377r23,-21l330,336r26,-19l371,310r14,-9l399,294r16,-5l431,283r15,-5l462,273r16,-4l496,268r18,-2l531,264r20,l583,264r31,4l630,271r16,4l660,278r14,5l690,287r14,7l717,299r14,7l743,313r13,7l768,329r12,7l791,345r11,11l821,375r9,11l837,398r9,10l853,421r5,12l863,445r6,13l872,472r4,12l877,498r2,14l879,528r,11l877,551r-1,11l874,572r-2,13l869,595r-4,11l860,616r-5,9l849,636r-7,10l835,655r-9,9l817,673r-8,9l798,689r-11,8l775,704r-12,7l749,719r-15,5l720,729r-33,11l671,743r-20,4l632,750r-19,4l591,756r-23,1l545,757r-23,l492,757r-28,-1l436,754r-28,-4l381,747r-26,-6l328,736r-25,-7l309,750r7,20l325,787r10,20l346,822r12,18l372,854r9,9l388,870r9,5l406,882r19,11l445,904r21,8l489,919r23,6l538,926r13,2l565,928r19,l602,926r18,-1l637,921r16,-3l669,912r16,-5l701,900r14,-7l727,886r14,-9l754,868r12,-9l777,849r10,-11l798,828xm551,375r-27,2l499,380r-22,6l454,394r-11,6l432,405r-19,11l395,430r-17,15l362,461r-14,20l342,490r-7,10l325,519r-9,23l307,565r-5,23l296,613r27,7l349,627r27,5l404,637r30,4l464,643r30,2l526,646r34,-1l590,643r26,-4l641,634r23,-5l681,622r9,-4l699,615r14,-9l726,597r5,-5l736,588r9,-10l750,567r6,-11l759,546r2,-11l763,525r-2,-16l759,502r-2,-9l756,486r-4,-7l745,465,734,453,724,440,711,428,697,417r-7,-3l681,408r-15,-8l648,393r-18,-6l611,382r-20,-3l570,377r-19,-2xm1429,264r19,l1467,266r20,2l1506,271r18,5l1542,282r16,5l1575,294r16,9l1607,312r30,19l1651,342r13,10l1676,364r12,15l1701,391r10,14l1722,419r9,16l1739,451r9,16l1755,482r7,18l1768,516r5,18l1782,571r2,17l1785,606r2,19l1787,645r,35l1785,697r-3,18l1778,733r-3,19l1770,770r-6,15l1752,821r-7,16l1736,852r-9,16l1717,884r-9,14l1695,914r-10,14l1672,941r-14,12l1646,965r-16,11l1616,986r-16,11l1584,1006r-18,7l1549,1020r-18,7l1512,1032r-20,4l1471,1037r-21,2l1429,1041r-27,-2l1377,1037r-24,-5l1330,1027r-22,-7l1287,1009r-10,-3l1268,999r-20,-11l1238,981r-9,-7l1211,960r-16,-16l1180,928r-15,-17l1157,902r-6,-9l1137,874r-12,-20l1121,898r-3,44l1118,1023r,312l1001,1335r,-312l1001,981r2,-46l1005,889r1,-49l1012,793r5,-50l1022,719r4,-25l1031,669r5,-23l1031,622r-5,-23l1022,574r-3,-23l1012,502r-4,-48l1005,408r-2,-45l1001,278r117,l1118,359r3,42l1125,444r12,-21l1151,405r7,-9l1165,386r15,-16l1195,354r18,-16l1231,326r17,-13l1268,301r21,-9l1310,283r21,-7l1354,271r23,-5l1402,264r27,xm1425,925r27,l1466,921r12,-2l1490,916r13,-4l1515,909r5,-4l1528,904r10,-8l1549,891r21,-14l1579,868r9,-7l1596,852r9,-10l1612,833r7,-11l1626,812r8,-11l1646,778r9,-24l1662,729r5,-26l1671,674r1,-28l1672,632r-1,-14l1669,604r-2,-14l1662,563r-7,-24l1644,516r-12,-23l1626,482r-7,-8l1603,454r-7,-9l1588,437r-18,-14l1561,416r-11,-6l1531,398r-23,-9l1497,387r-10,-3l1464,380r-25,-1l1411,380r-14,2l1383,384r-14,3l1356,391r-25,9l1308,410r-10,7l1287,424r-10,7l1268,438r-20,18l1233,475r-9,11l1217,495r-14,23l1190,541r-12,24l1167,592r-5,12l1158,618r-8,28l1158,674r9,29l1172,717r6,12l1188,756r15,24l1217,803r14,21l1240,835r7,9l1264,861r11,9l1284,877r19,14l1314,898r12,6l1347,912r13,4l1372,919r25,6l1425,925xm1967,r9,1l1983,1r9,4l1999,7r9,3l2015,16r12,8l2033,31r5,7l2042,44r5,9l2049,60r1,8l2052,75r,9l2052,93r-2,9l2047,118r-9,14l2033,139r-6,5l2020,149r-5,6l2008,158r-9,4l1992,165r-9,2l1976,169r-9,l1959,169r-9,-2l1943,165r-9,-3l1927,158r-7,-3l1907,144r-9,-12l1893,125r-3,-7l1888,109r-2,-7l1884,93r,-9l1884,75r2,-7l1888,60r2,-7l1893,44r5,-6l1902,31r5,-7l1914,19r6,-3l1927,10r7,-3l1943,5r7,-4l1959,1r8,-1xm1911,278r115,l2026,1023r-115,l1911,278xm2759,748r111,29l2865,794r-6,16l2847,840r-7,14l2833,868r-16,27l2808,907r-10,11l2778,941r-10,8l2755,960r-10,9l2732,978r-12,7l2707,993r-12,7l2681,1006r-12,7l2654,1018r-14,4l2626,1027r-28,7l2582,1036r-14,1l2552,1039r-16,2l2506,1041r-21,-2l2464,1036r-20,-2l2425,1029r-20,-6l2388,1018r-18,-7l2352,1004r-15,-9l2321,986r-15,-8l2299,972r-7,-5l2278,956r-14,-12l2254,932r-13,-13l2231,905r-11,-14l2209,877r-8,-14l2193,847r-8,-14l2179,815r-7,-15l2167,784r-5,-18l2158,750r-3,-17l2153,715r-2,-18l2149,660r2,-35l2153,606r2,-18l2158,571r4,-18l2167,535r5,-17l2186,482r16,-31l2211,435r9,-16l2231,403r12,-14l2255,375r13,-12l2282,350r14,-12l2310,327r16,-10l2342,306r17,-9l2377,290r18,-7l2414,278r21,-5l2455,269r10,-1l2478,266r21,-2l2522,264r26,l2575,268r14,1l2601,271r13,4l2626,278r25,9l2676,296r23,12l2709,315r13,5l2743,336r9,7l2762,352r20,18l2799,389r16,19l2831,430r12,23l2856,477r-106,50l2741,509r-9,-16l2722,479r-11,-14l2699,451r-13,-13l2672,426r-14,-9l2644,407r-16,-7l2612,393r-18,-7l2577,382r-18,-3l2541,377r-19,-2l2492,377r-14,2l2465,382r-14,4l2439,389r-12,4l2414,398r-12,7l2391,410r-10,7l2370,426r-9,7l2351,442r-9,9l2335,461r-16,20l2312,491r-7,13l2294,527r-5,12l2284,551r-8,27l2275,592r-4,12l2269,618r-1,14l2268,646r,14l2268,687r3,26l2276,738r8,25l2292,785r11,22l2315,826r7,11l2331,845r7,9l2347,863r18,16l2386,891r11,7l2407,904r23,8l2455,921r12,2l2481,925r29,3l2533,928r21,-2l2575,923r19,-5l2614,912r19,-8l2651,895r16,-11l2683,872r7,-7l2697,858r14,-14l2723,826r11,-18l2745,789r7,-19l2755,759r4,-11xm3709,278r,55l3707,386r-3,49l3700,482r-3,23l3695,528r-7,44l3681,613r-9,40l3677,676r6,25l3691,750r6,48l3702,845r3,48l3707,939r2,84l3592,1023r,-176l3575,870r-7,12l3559,893r-18,21l3524,933r-18,18l3486,967r-19,14l3448,993r-20,11l3407,1015r-19,7l3366,1029r-21,5l3322,1037r-21,2l3280,1041r-21,-2l3239,1039r-18,-3l3202,1032r-18,-3l3167,1023r-16,-5l3133,1011r-16,-9l3101,993r-14,-8l3073,974r-14,-11l3047,953r-13,-12l3022,928r-12,-14l2999,900r-9,-14l2979,870r-8,-16l2964,838r-7,-16l2949,805r-5,-18l2939,770r-5,-20l2930,731r-2,-20l2925,692r,-19l2923,653r2,-37l2927,599r3,-18l2934,563r3,-17l2942,528r6,-17l2953,495r7,-18l2969,461r7,-16l2985,430r10,-14l3006,400r11,-14l3029,373r12,-14l3054,347r14,-11l3082,326r16,-11l3114,306r16,-9l3147,290r9,-3l3165,283r18,-7l3202,273r19,-5l3230,268r11,-2l3262,264r21,l3310,264r12,2l3335,268r24,3l3382,278r11,4l3405,285r21,11l3446,306r19,13l3485,333r17,16l3518,364r9,9l3534,382r16,19l3564,421r14,21l3592,463r,-185l3709,278xm3280,925r17,l3315,923r20,-4l3352,912r20,-7l3382,900r9,-4l3402,889r10,-5l3432,870r9,-9l3449,852r11,-8l3469,833r9,-11l3486,812r9,-12l3504,785r9,-14l3522,757r14,-31l3550,690r14,-37l3554,622r-11,-30l3531,563r-15,-26l3502,512r-8,-10l3486,491r-15,-21l3462,460r-9,-9l3442,442r-9,-7l3425,428r-11,-7l3405,414r-10,-7l3384,401r-11,-3l3352,389r-12,-3l3329,384r-12,-2l3306,380r-24,-1l3255,380r-25,4l3218,387r-11,4l3195,394r-11,6l3163,412r-10,7l3144,426r-20,16l3108,460r-8,10l3093,479r-8,12l3080,502r-12,23l3059,551r-9,27l3045,606r-4,28l3041,666r,12l3041,692r4,27l3050,743r4,13l3057,766r6,12l3068,789r5,12l3078,812r7,9l3093,831r7,9l3107,849r16,18l3142,881r9,7l3161,895r22,10l3206,914r10,4l3229,919r24,6l3267,925r1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" w14:anchorId="5C888EA3">
              <v:path arrowok="t" o:connecttype="custom" o:connectlocs="1042904,252135;1077164,245124;1124372,270202;217159,262112;123821,276944;59887,227056;32641,144000;100082,83596;178044,74966;230108,113528;231996,166112;181011,200360;83357,202247;145132,249708;209606,228944;90371,134831;166174,172315;205290,137258;159430,102202;448886,94921;482066,168539;454551,250247;378208,280180;310497,240809;276777,187146;306721,114067;385491,71191;432970,227056;446458,145348;388189,102202;324525,139685;336394,227596;539256,1888;548428,37483;514438,38831;516326,5124;771252,218427;719997,273169;639338,272629;589432,224629;585925,139685;646082,76315;728090,83056;731327,125393;661189,104090;617487,145348;626390,225708;699765,247551;1000551,89798;1000551,275865;902357,278831;825205,259685;789866,191730;807940,112180;868907,72270;944710,94112;912338,242697;957659,186067;918543,111640;853260,111101;820349,186607;852721,241348" o:connectangles="0,0,0,0,0,0,0,0,0,0,0,0,0,0,0,0,0,0,0,0,0,0,0,0,0,0,0,0,0,0,0,0,0,0,0,0,0,0,0,0,0,0,0,0,0,0,0,0,0,0,0,0,0,0,0,0,0,0,0,0,0,0"/>
              <o:lock v:ext="edit" verticies="t" aspectratio="t"/>
              <w10:wrap anchorx="page" anchory="page"/>
              <w10:anchorlock/>
            </v:shape>
          </w:pict>
        </mc:Fallback>
      </mc:AlternateContent>
    </w:r>
    <w:r w:rsidR="00B373FF">
      <w:t>epicalgroup.com</w:t>
    </w:r>
    <w:r w:rsidR="005E5BCD">
      <w:tab/>
    </w:r>
    <w:r w:rsidR="005E5BCD">
      <w:tab/>
    </w:r>
    <w:r w:rsidR="005E5BCD">
      <w:fldChar w:fldCharType="begin"/>
    </w:r>
    <w:r w:rsidR="005E5BCD">
      <w:instrText xml:space="preserve"> PAGE   \* MERGEFORMAT </w:instrText>
    </w:r>
    <w:r w:rsidR="005E5BCD">
      <w:fldChar w:fldCharType="separate"/>
    </w:r>
    <w:r w:rsidR="005E5BCD">
      <w:rPr>
        <w:noProof/>
      </w:rPr>
      <w:t>2</w:t>
    </w:r>
    <w:r w:rsidR="005E5BCD">
      <w:fldChar w:fldCharType="end"/>
    </w:r>
    <w:r w:rsidR="005E5BCD">
      <w:t>/</w:t>
    </w:r>
    <w:fldSimple w:instr="NUMPAGES   \* MERGEFORMAT">
      <w:r w:rsidR="005E5BCD">
        <w:rPr>
          <w:noProof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5D6C" w14:textId="240A8071" w:rsidR="0002741A" w:rsidRDefault="00895DCA">
    <w:pPr>
      <w:pStyle w:val="Footer"/>
      <w:rPr>
        <w:color w:val="FFFFFF" w:themeColor="background1"/>
      </w:rPr>
    </w:pPr>
    <w:r>
      <w:rPr>
        <w:noProof/>
        <w:color w:val="FFFFFF" w:themeColor="background1"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41EE387B" wp14:editId="68DB0E0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9270" cy="394970"/>
              <wp:effectExtent l="0" t="0" r="5080" b="0"/>
              <wp:wrapNone/>
              <wp:docPr id="165090525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270" cy="394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6A2BCC" w14:textId="161F0EC6" w:rsidR="00895DCA" w:rsidRPr="00895DCA" w:rsidRDefault="00895DCA" w:rsidP="00895D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95D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16="http://schemas.microsoft.com/office/drawing/2014/main" xmlns:aclsh="http://schemas.microsoft.com/office/drawing/2020/classificationShape" xmlns:a="http://schemas.openxmlformats.org/drawingml/2006/main">
          <w:pict w14:anchorId="347FCEBE">
            <v:shapetype id="_x0000_t202" coordsize="21600,21600" o:spt="202" path="m,l,21600r21600,l21600,xe" w14:anchorId="41EE387B">
              <v:stroke joinstyle="miter"/>
              <v:path gradientshapeok="t" o:connecttype="rect"/>
            </v:shapetype>
            <v:shape id="Text Box 1" style="position:absolute;margin-left:0;margin-top:0;width:40.1pt;height:31.1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">
              <v:textbox style="mso-fit-shape-to-text:t" inset="0,0,0,15pt">
                <w:txbxContent>
                  <w:p w:rsidRPr="00895DCA" w:rsidR="00895DCA" w:rsidP="00895DCA" w:rsidRDefault="00895DCA" w14:paraId="3EBC992C" w14:textId="161F0EC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95DCA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E2FE4F6" w14:textId="77777777" w:rsidR="0002741A" w:rsidRDefault="0002741A">
    <w:pPr>
      <w:pStyle w:val="Footer"/>
      <w:rPr>
        <w:color w:val="FFFFFF" w:themeColor="background1"/>
      </w:rPr>
    </w:pPr>
  </w:p>
  <w:p w14:paraId="2E6F6AFD" w14:textId="77777777" w:rsidR="0002741A" w:rsidRDefault="0002741A">
    <w:pPr>
      <w:pStyle w:val="Footer"/>
      <w:rPr>
        <w:color w:val="FFFFFF" w:themeColor="background1"/>
      </w:rPr>
    </w:pPr>
  </w:p>
  <w:p w14:paraId="0368398A" w14:textId="77777777" w:rsidR="0002741A" w:rsidRDefault="0002741A">
    <w:pPr>
      <w:pStyle w:val="Footer"/>
      <w:rPr>
        <w:color w:val="FFFFFF" w:themeColor="background1"/>
      </w:rPr>
    </w:pPr>
  </w:p>
  <w:p w14:paraId="50741D80" w14:textId="77777777" w:rsidR="0002741A" w:rsidRDefault="0002741A">
    <w:pPr>
      <w:pStyle w:val="Footer"/>
      <w:rPr>
        <w:color w:val="FFFFFF" w:themeColor="background1"/>
      </w:rPr>
    </w:pPr>
  </w:p>
  <w:p w14:paraId="119CA473" w14:textId="77777777" w:rsidR="0002741A" w:rsidRDefault="0002741A">
    <w:pPr>
      <w:pStyle w:val="Footer"/>
      <w:rPr>
        <w:color w:val="FFFFFF" w:themeColor="background1"/>
      </w:rPr>
    </w:pPr>
  </w:p>
  <w:p w14:paraId="415D874D" w14:textId="77777777" w:rsidR="0002741A" w:rsidRDefault="0002741A">
    <w:pPr>
      <w:pStyle w:val="Footer"/>
      <w:rPr>
        <w:color w:val="FFFFFF" w:themeColor="background1"/>
      </w:rPr>
    </w:pPr>
  </w:p>
  <w:p w14:paraId="3C1C5F4D" w14:textId="77777777" w:rsidR="0002741A" w:rsidRDefault="0002741A">
    <w:pPr>
      <w:pStyle w:val="Footer"/>
      <w:rPr>
        <w:color w:val="FFFFFF" w:themeColor="background1"/>
      </w:rPr>
    </w:pPr>
  </w:p>
  <w:p w14:paraId="2780EE02" w14:textId="77777777" w:rsidR="0002741A" w:rsidRDefault="0002741A">
    <w:pPr>
      <w:pStyle w:val="Footer"/>
      <w:rPr>
        <w:color w:val="FFFFFF" w:themeColor="background1"/>
      </w:rPr>
    </w:pPr>
  </w:p>
  <w:p w14:paraId="18377ED2" w14:textId="77777777" w:rsidR="0002741A" w:rsidRDefault="0002741A">
    <w:pPr>
      <w:pStyle w:val="Footer"/>
      <w:rPr>
        <w:color w:val="FFFFFF" w:themeColor="background1"/>
      </w:rPr>
    </w:pPr>
  </w:p>
  <w:p w14:paraId="24090BB1" w14:textId="77777777" w:rsidR="0002741A" w:rsidRDefault="0002741A">
    <w:pPr>
      <w:pStyle w:val="Footer"/>
      <w:rPr>
        <w:color w:val="FFFFFF" w:themeColor="background1"/>
      </w:rPr>
    </w:pPr>
  </w:p>
  <w:p w14:paraId="0A125122" w14:textId="77777777" w:rsidR="0002741A" w:rsidRDefault="0002741A">
    <w:pPr>
      <w:pStyle w:val="Footer"/>
      <w:rPr>
        <w:color w:val="FFFFFF" w:themeColor="background1"/>
      </w:rPr>
    </w:pPr>
  </w:p>
  <w:p w14:paraId="7BBF31EE" w14:textId="77777777" w:rsidR="0002741A" w:rsidRDefault="0002741A">
    <w:pPr>
      <w:pStyle w:val="Footer"/>
      <w:rPr>
        <w:color w:val="FFFFFF" w:themeColor="background1"/>
      </w:rPr>
    </w:pPr>
  </w:p>
  <w:p w14:paraId="70EB7A95" w14:textId="77777777" w:rsidR="0002741A" w:rsidRDefault="0002741A">
    <w:pPr>
      <w:pStyle w:val="Footer"/>
      <w:rPr>
        <w:color w:val="FFFFFF" w:themeColor="background1"/>
      </w:rPr>
    </w:pPr>
  </w:p>
  <w:p w14:paraId="14CAA18A" w14:textId="77777777" w:rsidR="0002741A" w:rsidRDefault="0002741A">
    <w:pPr>
      <w:pStyle w:val="Footer"/>
      <w:rPr>
        <w:color w:val="FFFFFF" w:themeColor="background1"/>
      </w:rPr>
    </w:pPr>
  </w:p>
  <w:p w14:paraId="3CA3E4E7" w14:textId="77777777" w:rsidR="0002741A" w:rsidRDefault="0002741A">
    <w:pPr>
      <w:pStyle w:val="Footer"/>
      <w:rPr>
        <w:color w:val="FFFFFF" w:themeColor="background1"/>
      </w:rPr>
    </w:pPr>
  </w:p>
  <w:p w14:paraId="76914D7A" w14:textId="77777777" w:rsidR="0002741A" w:rsidRDefault="0002741A">
    <w:pPr>
      <w:pStyle w:val="Footer"/>
      <w:rPr>
        <w:color w:val="FFFFFF" w:themeColor="background1"/>
      </w:rPr>
    </w:pPr>
  </w:p>
  <w:p w14:paraId="3F56402D" w14:textId="77777777" w:rsidR="0002741A" w:rsidRDefault="0002741A">
    <w:pPr>
      <w:pStyle w:val="Footer"/>
      <w:rPr>
        <w:color w:val="FFFFFF" w:themeColor="background1"/>
      </w:rPr>
    </w:pPr>
  </w:p>
  <w:p w14:paraId="6AE8C5C1" w14:textId="77777777" w:rsidR="0002741A" w:rsidRDefault="0002741A">
    <w:pPr>
      <w:pStyle w:val="Footer"/>
      <w:rPr>
        <w:color w:val="FFFFFF" w:themeColor="background1"/>
      </w:rPr>
    </w:pPr>
  </w:p>
  <w:p w14:paraId="7EF75AEC" w14:textId="77777777" w:rsidR="0002741A" w:rsidRDefault="0002741A">
    <w:pPr>
      <w:pStyle w:val="Footer"/>
      <w:rPr>
        <w:color w:val="FFFFFF" w:themeColor="background1"/>
      </w:rPr>
    </w:pPr>
  </w:p>
  <w:p w14:paraId="7267F975" w14:textId="77777777" w:rsidR="0002741A" w:rsidRDefault="0002741A">
    <w:pPr>
      <w:pStyle w:val="Footer"/>
      <w:rPr>
        <w:color w:val="FFFFFF" w:themeColor="background1"/>
      </w:rPr>
    </w:pPr>
  </w:p>
  <w:p w14:paraId="19D9E2BC" w14:textId="77777777" w:rsidR="0002741A" w:rsidRDefault="0002741A">
    <w:pPr>
      <w:pStyle w:val="Footer"/>
      <w:rPr>
        <w:color w:val="FFFFFF" w:themeColor="background1"/>
      </w:rPr>
    </w:pPr>
  </w:p>
  <w:p w14:paraId="56DC090F" w14:textId="77777777" w:rsidR="0002741A" w:rsidRDefault="0002741A">
    <w:pPr>
      <w:pStyle w:val="Footer"/>
      <w:rPr>
        <w:color w:val="FFFFFF" w:themeColor="background1"/>
      </w:rPr>
    </w:pPr>
  </w:p>
  <w:p w14:paraId="52545838" w14:textId="77777777" w:rsidR="0002741A" w:rsidRDefault="0002741A">
    <w:pPr>
      <w:pStyle w:val="Footer"/>
      <w:rPr>
        <w:color w:val="FFFFFF" w:themeColor="background1"/>
      </w:rPr>
    </w:pPr>
  </w:p>
  <w:p w14:paraId="08C93909" w14:textId="77777777" w:rsidR="0002741A" w:rsidRDefault="0002741A">
    <w:pPr>
      <w:pStyle w:val="Footer"/>
      <w:rPr>
        <w:color w:val="FFFFFF" w:themeColor="background1"/>
      </w:rPr>
    </w:pPr>
  </w:p>
  <w:p w14:paraId="2A9DB5D5" w14:textId="77777777" w:rsidR="0002741A" w:rsidRDefault="0002741A">
    <w:pPr>
      <w:pStyle w:val="Footer"/>
      <w:rPr>
        <w:color w:val="FFFFFF" w:themeColor="background1"/>
      </w:rPr>
    </w:pPr>
  </w:p>
  <w:p w14:paraId="7F55829E" w14:textId="77777777" w:rsidR="0002741A" w:rsidRDefault="0002741A">
    <w:pPr>
      <w:pStyle w:val="Footer"/>
      <w:rPr>
        <w:color w:val="FFFFFF" w:themeColor="background1"/>
      </w:rPr>
    </w:pPr>
  </w:p>
  <w:p w14:paraId="0E80EA3A" w14:textId="77777777" w:rsidR="0002741A" w:rsidRDefault="0002741A">
    <w:pPr>
      <w:pStyle w:val="Footer"/>
      <w:rPr>
        <w:color w:val="FFFFFF" w:themeColor="background1"/>
      </w:rPr>
    </w:pPr>
  </w:p>
  <w:p w14:paraId="02A66C3F" w14:textId="77777777" w:rsidR="0002741A" w:rsidRDefault="0002741A">
    <w:pPr>
      <w:pStyle w:val="Footer"/>
      <w:rPr>
        <w:color w:val="FFFFFF" w:themeColor="background1"/>
      </w:rPr>
    </w:pPr>
  </w:p>
  <w:p w14:paraId="459350B4" w14:textId="77777777" w:rsidR="0066723F" w:rsidRPr="0002741A" w:rsidRDefault="0066723F">
    <w:pPr>
      <w:pStyle w:val="Footer"/>
      <w:rPr>
        <w:color w:val="FFFFFF" w:themeColor="background1"/>
      </w:rPr>
    </w:pPr>
    <w:r w:rsidRPr="0002741A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243" behindDoc="1" locked="1" layoutInCell="1" allowOverlap="1" wp14:anchorId="1CF8ED39" wp14:editId="14B1559D">
              <wp:simplePos x="142875" y="6896100"/>
              <wp:positionH relativeFrom="column">
                <wp:align>center</wp:align>
              </wp:positionH>
              <wp:positionV relativeFrom="page">
                <wp:posOffset>4320540</wp:posOffset>
              </wp:positionV>
              <wp:extent cx="7560000" cy="4712400"/>
              <wp:effectExtent l="0" t="0" r="3175" b="0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D893A751-5B30-A54C-A236-9C12151FED6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7560000" cy="4712400"/>
                      </a:xfrm>
                      <a:custGeom>
                        <a:avLst/>
                        <a:gdLst>
                          <a:gd name="T0" fmla="*/ 3699 w 8412"/>
                          <a:gd name="T1" fmla="*/ 3654 h 5245"/>
                          <a:gd name="T2" fmla="*/ 4174 w 8412"/>
                          <a:gd name="T3" fmla="*/ 3612 h 5245"/>
                          <a:gd name="T4" fmla="*/ 4497 w 8412"/>
                          <a:gd name="T5" fmla="*/ 3457 h 5245"/>
                          <a:gd name="T6" fmla="*/ 4716 w 8412"/>
                          <a:gd name="T7" fmla="*/ 3170 h 5245"/>
                          <a:gd name="T8" fmla="*/ 4776 w 8412"/>
                          <a:gd name="T9" fmla="*/ 2872 h 5245"/>
                          <a:gd name="T10" fmla="*/ 4699 w 8412"/>
                          <a:gd name="T11" fmla="*/ 2527 h 5245"/>
                          <a:gd name="T12" fmla="*/ 4439 w 8412"/>
                          <a:gd name="T13" fmla="*/ 2165 h 5245"/>
                          <a:gd name="T14" fmla="*/ 4027 w 8412"/>
                          <a:gd name="T15" fmla="*/ 1883 h 5245"/>
                          <a:gd name="T16" fmla="*/ 3531 w 8412"/>
                          <a:gd name="T17" fmla="*/ 1728 h 5245"/>
                          <a:gd name="T18" fmla="*/ 2994 w 8412"/>
                          <a:gd name="T19" fmla="*/ 1734 h 5245"/>
                          <a:gd name="T20" fmla="*/ 2524 w 8412"/>
                          <a:gd name="T21" fmla="*/ 1908 h 5245"/>
                          <a:gd name="T22" fmla="*/ 2136 w 8412"/>
                          <a:gd name="T23" fmla="*/ 2215 h 5245"/>
                          <a:gd name="T24" fmla="*/ 1849 w 8412"/>
                          <a:gd name="T25" fmla="*/ 2615 h 5245"/>
                          <a:gd name="T26" fmla="*/ 1998 w 8412"/>
                          <a:gd name="T27" fmla="*/ 3069 h 5245"/>
                          <a:gd name="T28" fmla="*/ 2745 w 8412"/>
                          <a:gd name="T29" fmla="*/ 3446 h 5245"/>
                          <a:gd name="T30" fmla="*/ 3432 w 8412"/>
                          <a:gd name="T31" fmla="*/ 5175 h 5245"/>
                          <a:gd name="T32" fmla="*/ 4176 w 8412"/>
                          <a:gd name="T33" fmla="*/ 5152 h 5245"/>
                          <a:gd name="T34" fmla="*/ 4976 w 8412"/>
                          <a:gd name="T35" fmla="*/ 4914 h 5245"/>
                          <a:gd name="T36" fmla="*/ 5741 w 8412"/>
                          <a:gd name="T37" fmla="*/ 4466 h 5245"/>
                          <a:gd name="T38" fmla="*/ 6431 w 8412"/>
                          <a:gd name="T39" fmla="*/ 3837 h 5245"/>
                          <a:gd name="T40" fmla="*/ 7067 w 8412"/>
                          <a:gd name="T41" fmla="*/ 3016 h 5245"/>
                          <a:gd name="T42" fmla="*/ 7633 w 8412"/>
                          <a:gd name="T43" fmla="*/ 2023 h 5245"/>
                          <a:gd name="T44" fmla="*/ 8193 w 8412"/>
                          <a:gd name="T45" fmla="*/ 675 h 5245"/>
                          <a:gd name="T46" fmla="*/ 8194 w 8412"/>
                          <a:gd name="T47" fmla="*/ 833 h 5245"/>
                          <a:gd name="T48" fmla="*/ 7682 w 8412"/>
                          <a:gd name="T49" fmla="*/ 2049 h 5245"/>
                          <a:gd name="T50" fmla="*/ 6995 w 8412"/>
                          <a:gd name="T51" fmla="*/ 3222 h 5245"/>
                          <a:gd name="T52" fmla="*/ 6363 w 8412"/>
                          <a:gd name="T53" fmla="*/ 3991 h 5245"/>
                          <a:gd name="T54" fmla="*/ 5725 w 8412"/>
                          <a:gd name="T55" fmla="*/ 4546 h 5245"/>
                          <a:gd name="T56" fmla="*/ 5092 w 8412"/>
                          <a:gd name="T57" fmla="*/ 4921 h 5245"/>
                          <a:gd name="T58" fmla="*/ 4356 w 8412"/>
                          <a:gd name="T59" fmla="*/ 5175 h 5245"/>
                          <a:gd name="T60" fmla="*/ 3706 w 8412"/>
                          <a:gd name="T61" fmla="*/ 5245 h 5245"/>
                          <a:gd name="T62" fmla="*/ 2952 w 8412"/>
                          <a:gd name="T63" fmla="*/ 5132 h 5245"/>
                          <a:gd name="T64" fmla="*/ 2349 w 8412"/>
                          <a:gd name="T65" fmla="*/ 4843 h 5245"/>
                          <a:gd name="T66" fmla="*/ 1909 w 8412"/>
                          <a:gd name="T67" fmla="*/ 4413 h 5245"/>
                          <a:gd name="T68" fmla="*/ 1676 w 8412"/>
                          <a:gd name="T69" fmla="*/ 3950 h 5245"/>
                          <a:gd name="T70" fmla="*/ 1592 w 8412"/>
                          <a:gd name="T71" fmla="*/ 3427 h 5245"/>
                          <a:gd name="T72" fmla="*/ 1659 w 8412"/>
                          <a:gd name="T73" fmla="*/ 2939 h 5245"/>
                          <a:gd name="T74" fmla="*/ 1046 w 8412"/>
                          <a:gd name="T75" fmla="*/ 2393 h 5245"/>
                          <a:gd name="T76" fmla="*/ 318 w 8412"/>
                          <a:gd name="T77" fmla="*/ 1533 h 5245"/>
                          <a:gd name="T78" fmla="*/ 341 w 8412"/>
                          <a:gd name="T79" fmla="*/ 1469 h 5245"/>
                          <a:gd name="T80" fmla="*/ 952 w 8412"/>
                          <a:gd name="T81" fmla="*/ 2222 h 5245"/>
                          <a:gd name="T82" fmla="*/ 1645 w 8412"/>
                          <a:gd name="T83" fmla="*/ 2826 h 5245"/>
                          <a:gd name="T84" fmla="*/ 1931 w 8412"/>
                          <a:gd name="T85" fmla="*/ 2377 h 5245"/>
                          <a:gd name="T86" fmla="*/ 2307 w 8412"/>
                          <a:gd name="T87" fmla="*/ 1984 h 5245"/>
                          <a:gd name="T88" fmla="*/ 2756 w 8412"/>
                          <a:gd name="T89" fmla="*/ 1741 h 5245"/>
                          <a:gd name="T90" fmla="*/ 3278 w 8412"/>
                          <a:gd name="T91" fmla="*/ 1651 h 5245"/>
                          <a:gd name="T92" fmla="*/ 3824 w 8412"/>
                          <a:gd name="T93" fmla="*/ 1742 h 5245"/>
                          <a:gd name="T94" fmla="*/ 4335 w 8412"/>
                          <a:gd name="T95" fmla="*/ 2003 h 5245"/>
                          <a:gd name="T96" fmla="*/ 4635 w 8412"/>
                          <a:gd name="T97" fmla="*/ 2305 h 5245"/>
                          <a:gd name="T98" fmla="*/ 4798 w 8412"/>
                          <a:gd name="T99" fmla="*/ 2632 h 5245"/>
                          <a:gd name="T100" fmla="*/ 4822 w 8412"/>
                          <a:gd name="T101" fmla="*/ 3007 h 5245"/>
                          <a:gd name="T102" fmla="*/ 4653 w 8412"/>
                          <a:gd name="T103" fmla="*/ 3385 h 5245"/>
                          <a:gd name="T104" fmla="*/ 4379 w 8412"/>
                          <a:gd name="T105" fmla="*/ 3596 h 5245"/>
                          <a:gd name="T106" fmla="*/ 3891 w 8412"/>
                          <a:gd name="T107" fmla="*/ 3710 h 5245"/>
                          <a:gd name="T108" fmla="*/ 3294 w 8412"/>
                          <a:gd name="T109" fmla="*/ 3659 h 5245"/>
                          <a:gd name="T110" fmla="*/ 2685 w 8412"/>
                          <a:gd name="T111" fmla="*/ 3483 h 5245"/>
                          <a:gd name="T112" fmla="*/ 1982 w 8412"/>
                          <a:gd name="T113" fmla="*/ 3126 h 5245"/>
                          <a:gd name="T114" fmla="*/ 1655 w 8412"/>
                          <a:gd name="T115" fmla="*/ 3274 h 5245"/>
                          <a:gd name="T116" fmla="*/ 1696 w 8412"/>
                          <a:gd name="T117" fmla="*/ 3816 h 5245"/>
                          <a:gd name="T118" fmla="*/ 1895 w 8412"/>
                          <a:gd name="T119" fmla="*/ 4292 h 5245"/>
                          <a:gd name="T120" fmla="*/ 2227 w 8412"/>
                          <a:gd name="T121" fmla="*/ 4679 h 5245"/>
                          <a:gd name="T122" fmla="*/ 2777 w 8412"/>
                          <a:gd name="T123" fmla="*/ 5009 h 524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8412" h="5245">
                            <a:moveTo>
                              <a:pt x="3052" y="3545"/>
                            </a:moveTo>
                            <a:lnTo>
                              <a:pt x="3157" y="3571"/>
                            </a:lnTo>
                            <a:lnTo>
                              <a:pt x="3206" y="3584"/>
                            </a:lnTo>
                            <a:lnTo>
                              <a:pt x="3255" y="3594"/>
                            </a:lnTo>
                            <a:lnTo>
                              <a:pt x="3305" y="3603"/>
                            </a:lnTo>
                            <a:lnTo>
                              <a:pt x="3353" y="3614"/>
                            </a:lnTo>
                            <a:lnTo>
                              <a:pt x="3399" y="3621"/>
                            </a:lnTo>
                            <a:lnTo>
                              <a:pt x="3444" y="3628"/>
                            </a:lnTo>
                            <a:lnTo>
                              <a:pt x="3533" y="3640"/>
                            </a:lnTo>
                            <a:lnTo>
                              <a:pt x="3575" y="3645"/>
                            </a:lnTo>
                            <a:lnTo>
                              <a:pt x="3618" y="3649"/>
                            </a:lnTo>
                            <a:lnTo>
                              <a:pt x="3660" y="3652"/>
                            </a:lnTo>
                            <a:lnTo>
                              <a:pt x="3699" y="3654"/>
                            </a:lnTo>
                            <a:lnTo>
                              <a:pt x="3739" y="3656"/>
                            </a:lnTo>
                            <a:lnTo>
                              <a:pt x="3778" y="3658"/>
                            </a:lnTo>
                            <a:lnTo>
                              <a:pt x="3815" y="3658"/>
                            </a:lnTo>
                            <a:lnTo>
                              <a:pt x="3852" y="3656"/>
                            </a:lnTo>
                            <a:lnTo>
                              <a:pt x="3888" y="3654"/>
                            </a:lnTo>
                            <a:lnTo>
                              <a:pt x="3923" y="3652"/>
                            </a:lnTo>
                            <a:lnTo>
                              <a:pt x="3957" y="3651"/>
                            </a:lnTo>
                            <a:lnTo>
                              <a:pt x="3990" y="3647"/>
                            </a:lnTo>
                            <a:lnTo>
                              <a:pt x="4024" y="3642"/>
                            </a:lnTo>
                            <a:lnTo>
                              <a:pt x="4056" y="3638"/>
                            </a:lnTo>
                            <a:lnTo>
                              <a:pt x="4086" y="3633"/>
                            </a:lnTo>
                            <a:lnTo>
                              <a:pt x="4117" y="3626"/>
                            </a:lnTo>
                            <a:lnTo>
                              <a:pt x="4174" y="3612"/>
                            </a:lnTo>
                            <a:lnTo>
                              <a:pt x="4202" y="3605"/>
                            </a:lnTo>
                            <a:lnTo>
                              <a:pt x="4230" y="3596"/>
                            </a:lnTo>
                            <a:lnTo>
                              <a:pt x="4255" y="3587"/>
                            </a:lnTo>
                            <a:lnTo>
                              <a:pt x="4282" y="3578"/>
                            </a:lnTo>
                            <a:lnTo>
                              <a:pt x="4306" y="3568"/>
                            </a:lnTo>
                            <a:lnTo>
                              <a:pt x="4331" y="3557"/>
                            </a:lnTo>
                            <a:lnTo>
                              <a:pt x="4354" y="3547"/>
                            </a:lnTo>
                            <a:lnTo>
                              <a:pt x="4377" y="3534"/>
                            </a:lnTo>
                            <a:lnTo>
                              <a:pt x="4419" y="3511"/>
                            </a:lnTo>
                            <a:lnTo>
                              <a:pt x="4441" y="3497"/>
                            </a:lnTo>
                            <a:lnTo>
                              <a:pt x="4460" y="3485"/>
                            </a:lnTo>
                            <a:lnTo>
                              <a:pt x="4480" y="3471"/>
                            </a:lnTo>
                            <a:lnTo>
                              <a:pt x="4497" y="3457"/>
                            </a:lnTo>
                            <a:lnTo>
                              <a:pt x="4515" y="3443"/>
                            </a:lnTo>
                            <a:lnTo>
                              <a:pt x="4533" y="3429"/>
                            </a:lnTo>
                            <a:lnTo>
                              <a:pt x="4564" y="3397"/>
                            </a:lnTo>
                            <a:lnTo>
                              <a:pt x="4580" y="3381"/>
                            </a:lnTo>
                            <a:lnTo>
                              <a:pt x="4594" y="3365"/>
                            </a:lnTo>
                            <a:lnTo>
                              <a:pt x="4623" y="3332"/>
                            </a:lnTo>
                            <a:lnTo>
                              <a:pt x="4647" y="3298"/>
                            </a:lnTo>
                            <a:lnTo>
                              <a:pt x="4660" y="3281"/>
                            </a:lnTo>
                            <a:lnTo>
                              <a:pt x="4670" y="3263"/>
                            </a:lnTo>
                            <a:lnTo>
                              <a:pt x="4681" y="3245"/>
                            </a:lnTo>
                            <a:lnTo>
                              <a:pt x="4690" y="3226"/>
                            </a:lnTo>
                            <a:lnTo>
                              <a:pt x="4709" y="3189"/>
                            </a:lnTo>
                            <a:lnTo>
                              <a:pt x="4716" y="3170"/>
                            </a:lnTo>
                            <a:lnTo>
                              <a:pt x="4725" y="3150"/>
                            </a:lnTo>
                            <a:lnTo>
                              <a:pt x="4732" y="3131"/>
                            </a:lnTo>
                            <a:lnTo>
                              <a:pt x="4737" y="3111"/>
                            </a:lnTo>
                            <a:lnTo>
                              <a:pt x="4745" y="3092"/>
                            </a:lnTo>
                            <a:lnTo>
                              <a:pt x="4750" y="3073"/>
                            </a:lnTo>
                            <a:lnTo>
                              <a:pt x="4757" y="3048"/>
                            </a:lnTo>
                            <a:lnTo>
                              <a:pt x="4762" y="3023"/>
                            </a:lnTo>
                            <a:lnTo>
                              <a:pt x="4766" y="2999"/>
                            </a:lnTo>
                            <a:lnTo>
                              <a:pt x="4769" y="2972"/>
                            </a:lnTo>
                            <a:lnTo>
                              <a:pt x="4773" y="2948"/>
                            </a:lnTo>
                            <a:lnTo>
                              <a:pt x="4775" y="2923"/>
                            </a:lnTo>
                            <a:lnTo>
                              <a:pt x="4776" y="2898"/>
                            </a:lnTo>
                            <a:lnTo>
                              <a:pt x="4776" y="2872"/>
                            </a:lnTo>
                            <a:lnTo>
                              <a:pt x="4776" y="2847"/>
                            </a:lnTo>
                            <a:lnTo>
                              <a:pt x="4775" y="2822"/>
                            </a:lnTo>
                            <a:lnTo>
                              <a:pt x="4773" y="2798"/>
                            </a:lnTo>
                            <a:lnTo>
                              <a:pt x="4769" y="2773"/>
                            </a:lnTo>
                            <a:lnTo>
                              <a:pt x="4766" y="2747"/>
                            </a:lnTo>
                            <a:lnTo>
                              <a:pt x="4762" y="2722"/>
                            </a:lnTo>
                            <a:lnTo>
                              <a:pt x="4757" y="2697"/>
                            </a:lnTo>
                            <a:lnTo>
                              <a:pt x="4750" y="2673"/>
                            </a:lnTo>
                            <a:lnTo>
                              <a:pt x="4745" y="2648"/>
                            </a:lnTo>
                            <a:lnTo>
                              <a:pt x="4736" y="2623"/>
                            </a:lnTo>
                            <a:lnTo>
                              <a:pt x="4720" y="2574"/>
                            </a:lnTo>
                            <a:lnTo>
                              <a:pt x="4709" y="2549"/>
                            </a:lnTo>
                            <a:lnTo>
                              <a:pt x="4699" y="2527"/>
                            </a:lnTo>
                            <a:lnTo>
                              <a:pt x="4676" y="2479"/>
                            </a:lnTo>
                            <a:lnTo>
                              <a:pt x="4663" y="2454"/>
                            </a:lnTo>
                            <a:lnTo>
                              <a:pt x="4651" y="2431"/>
                            </a:lnTo>
                            <a:lnTo>
                              <a:pt x="4637" y="2408"/>
                            </a:lnTo>
                            <a:lnTo>
                              <a:pt x="4623" y="2384"/>
                            </a:lnTo>
                            <a:lnTo>
                              <a:pt x="4607" y="2361"/>
                            </a:lnTo>
                            <a:lnTo>
                              <a:pt x="4591" y="2338"/>
                            </a:lnTo>
                            <a:lnTo>
                              <a:pt x="4557" y="2294"/>
                            </a:lnTo>
                            <a:lnTo>
                              <a:pt x="4540" y="2271"/>
                            </a:lnTo>
                            <a:lnTo>
                              <a:pt x="4520" y="2250"/>
                            </a:lnTo>
                            <a:lnTo>
                              <a:pt x="4481" y="2208"/>
                            </a:lnTo>
                            <a:lnTo>
                              <a:pt x="4460" y="2186"/>
                            </a:lnTo>
                            <a:lnTo>
                              <a:pt x="4439" y="2165"/>
                            </a:lnTo>
                            <a:lnTo>
                              <a:pt x="4418" y="2144"/>
                            </a:lnTo>
                            <a:lnTo>
                              <a:pt x="4397" y="2125"/>
                            </a:lnTo>
                            <a:lnTo>
                              <a:pt x="4374" y="2105"/>
                            </a:lnTo>
                            <a:lnTo>
                              <a:pt x="4351" y="2086"/>
                            </a:lnTo>
                            <a:lnTo>
                              <a:pt x="4326" y="2067"/>
                            </a:lnTo>
                            <a:lnTo>
                              <a:pt x="4301" y="2047"/>
                            </a:lnTo>
                            <a:lnTo>
                              <a:pt x="4276" y="2030"/>
                            </a:lnTo>
                            <a:lnTo>
                              <a:pt x="4250" y="2012"/>
                            </a:lnTo>
                            <a:lnTo>
                              <a:pt x="4199" y="1977"/>
                            </a:lnTo>
                            <a:lnTo>
                              <a:pt x="4170" y="1961"/>
                            </a:lnTo>
                            <a:lnTo>
                              <a:pt x="4144" y="1945"/>
                            </a:lnTo>
                            <a:lnTo>
                              <a:pt x="4086" y="1913"/>
                            </a:lnTo>
                            <a:lnTo>
                              <a:pt x="4027" y="1883"/>
                            </a:lnTo>
                            <a:lnTo>
                              <a:pt x="3997" y="1869"/>
                            </a:lnTo>
                            <a:lnTo>
                              <a:pt x="3967" y="1855"/>
                            </a:lnTo>
                            <a:lnTo>
                              <a:pt x="3936" y="1843"/>
                            </a:lnTo>
                            <a:lnTo>
                              <a:pt x="3904" y="1831"/>
                            </a:lnTo>
                            <a:lnTo>
                              <a:pt x="3872" y="1818"/>
                            </a:lnTo>
                            <a:lnTo>
                              <a:pt x="3840" y="1806"/>
                            </a:lnTo>
                            <a:lnTo>
                              <a:pt x="3775" y="1785"/>
                            </a:lnTo>
                            <a:lnTo>
                              <a:pt x="3741" y="1774"/>
                            </a:lnTo>
                            <a:lnTo>
                              <a:pt x="3706" y="1765"/>
                            </a:lnTo>
                            <a:lnTo>
                              <a:pt x="3662" y="1755"/>
                            </a:lnTo>
                            <a:lnTo>
                              <a:pt x="3618" y="1744"/>
                            </a:lnTo>
                            <a:lnTo>
                              <a:pt x="3575" y="1735"/>
                            </a:lnTo>
                            <a:lnTo>
                              <a:pt x="3531" y="1728"/>
                            </a:lnTo>
                            <a:lnTo>
                              <a:pt x="3489" y="1721"/>
                            </a:lnTo>
                            <a:lnTo>
                              <a:pt x="3444" y="1716"/>
                            </a:lnTo>
                            <a:lnTo>
                              <a:pt x="3402" y="1713"/>
                            </a:lnTo>
                            <a:lnTo>
                              <a:pt x="3360" y="1711"/>
                            </a:lnTo>
                            <a:lnTo>
                              <a:pt x="3317" y="1709"/>
                            </a:lnTo>
                            <a:lnTo>
                              <a:pt x="3277" y="1707"/>
                            </a:lnTo>
                            <a:lnTo>
                              <a:pt x="3234" y="1709"/>
                            </a:lnTo>
                            <a:lnTo>
                              <a:pt x="3194" y="1711"/>
                            </a:lnTo>
                            <a:lnTo>
                              <a:pt x="3153" y="1713"/>
                            </a:lnTo>
                            <a:lnTo>
                              <a:pt x="3112" y="1716"/>
                            </a:lnTo>
                            <a:lnTo>
                              <a:pt x="3074" y="1721"/>
                            </a:lnTo>
                            <a:lnTo>
                              <a:pt x="3033" y="1727"/>
                            </a:lnTo>
                            <a:lnTo>
                              <a:pt x="2994" y="1734"/>
                            </a:lnTo>
                            <a:lnTo>
                              <a:pt x="2955" y="1742"/>
                            </a:lnTo>
                            <a:lnTo>
                              <a:pt x="2918" y="1751"/>
                            </a:lnTo>
                            <a:lnTo>
                              <a:pt x="2879" y="1762"/>
                            </a:lnTo>
                            <a:lnTo>
                              <a:pt x="2842" y="1772"/>
                            </a:lnTo>
                            <a:lnTo>
                              <a:pt x="2805" y="1783"/>
                            </a:lnTo>
                            <a:lnTo>
                              <a:pt x="2768" y="1795"/>
                            </a:lnTo>
                            <a:lnTo>
                              <a:pt x="2731" y="1809"/>
                            </a:lnTo>
                            <a:lnTo>
                              <a:pt x="2696" y="1824"/>
                            </a:lnTo>
                            <a:lnTo>
                              <a:pt x="2660" y="1839"/>
                            </a:lnTo>
                            <a:lnTo>
                              <a:pt x="2625" y="1855"/>
                            </a:lnTo>
                            <a:lnTo>
                              <a:pt x="2591" y="1873"/>
                            </a:lnTo>
                            <a:lnTo>
                              <a:pt x="2558" y="1890"/>
                            </a:lnTo>
                            <a:lnTo>
                              <a:pt x="2524" y="1908"/>
                            </a:lnTo>
                            <a:lnTo>
                              <a:pt x="2491" y="1927"/>
                            </a:lnTo>
                            <a:lnTo>
                              <a:pt x="2457" y="1949"/>
                            </a:lnTo>
                            <a:lnTo>
                              <a:pt x="2425" y="1968"/>
                            </a:lnTo>
                            <a:lnTo>
                              <a:pt x="2395" y="1991"/>
                            </a:lnTo>
                            <a:lnTo>
                              <a:pt x="2363" y="2012"/>
                            </a:lnTo>
                            <a:lnTo>
                              <a:pt x="2333" y="2035"/>
                            </a:lnTo>
                            <a:lnTo>
                              <a:pt x="2303" y="2060"/>
                            </a:lnTo>
                            <a:lnTo>
                              <a:pt x="2273" y="2083"/>
                            </a:lnTo>
                            <a:lnTo>
                              <a:pt x="2245" y="2109"/>
                            </a:lnTo>
                            <a:lnTo>
                              <a:pt x="2217" y="2134"/>
                            </a:lnTo>
                            <a:lnTo>
                              <a:pt x="2189" y="2160"/>
                            </a:lnTo>
                            <a:lnTo>
                              <a:pt x="2162" y="2186"/>
                            </a:lnTo>
                            <a:lnTo>
                              <a:pt x="2136" y="2215"/>
                            </a:lnTo>
                            <a:lnTo>
                              <a:pt x="2111" y="2241"/>
                            </a:lnTo>
                            <a:lnTo>
                              <a:pt x="2084" y="2269"/>
                            </a:lnTo>
                            <a:lnTo>
                              <a:pt x="2060" y="2299"/>
                            </a:lnTo>
                            <a:lnTo>
                              <a:pt x="2037" y="2329"/>
                            </a:lnTo>
                            <a:lnTo>
                              <a:pt x="2014" y="2359"/>
                            </a:lnTo>
                            <a:lnTo>
                              <a:pt x="1991" y="2389"/>
                            </a:lnTo>
                            <a:lnTo>
                              <a:pt x="1968" y="2419"/>
                            </a:lnTo>
                            <a:lnTo>
                              <a:pt x="1947" y="2451"/>
                            </a:lnTo>
                            <a:lnTo>
                              <a:pt x="1925" y="2482"/>
                            </a:lnTo>
                            <a:lnTo>
                              <a:pt x="1906" y="2514"/>
                            </a:lnTo>
                            <a:lnTo>
                              <a:pt x="1887" y="2548"/>
                            </a:lnTo>
                            <a:lnTo>
                              <a:pt x="1869" y="2581"/>
                            </a:lnTo>
                            <a:lnTo>
                              <a:pt x="1849" y="2615"/>
                            </a:lnTo>
                            <a:lnTo>
                              <a:pt x="1834" y="2648"/>
                            </a:lnTo>
                            <a:lnTo>
                              <a:pt x="1816" y="2682"/>
                            </a:lnTo>
                            <a:lnTo>
                              <a:pt x="1800" y="2715"/>
                            </a:lnTo>
                            <a:lnTo>
                              <a:pt x="1786" y="2750"/>
                            </a:lnTo>
                            <a:lnTo>
                              <a:pt x="1758" y="2821"/>
                            </a:lnTo>
                            <a:lnTo>
                              <a:pt x="1745" y="2856"/>
                            </a:lnTo>
                            <a:lnTo>
                              <a:pt x="1733" y="2891"/>
                            </a:lnTo>
                            <a:lnTo>
                              <a:pt x="1770" y="2918"/>
                            </a:lnTo>
                            <a:lnTo>
                              <a:pt x="1807" y="2944"/>
                            </a:lnTo>
                            <a:lnTo>
                              <a:pt x="1844" y="2969"/>
                            </a:lnTo>
                            <a:lnTo>
                              <a:pt x="1883" y="2995"/>
                            </a:lnTo>
                            <a:lnTo>
                              <a:pt x="1959" y="3044"/>
                            </a:lnTo>
                            <a:lnTo>
                              <a:pt x="1998" y="3069"/>
                            </a:lnTo>
                            <a:lnTo>
                              <a:pt x="2037" y="3094"/>
                            </a:lnTo>
                            <a:lnTo>
                              <a:pt x="2077" y="3118"/>
                            </a:lnTo>
                            <a:lnTo>
                              <a:pt x="2116" y="3141"/>
                            </a:lnTo>
                            <a:lnTo>
                              <a:pt x="2157" y="3164"/>
                            </a:lnTo>
                            <a:lnTo>
                              <a:pt x="2197" y="3187"/>
                            </a:lnTo>
                            <a:lnTo>
                              <a:pt x="2279" y="3233"/>
                            </a:lnTo>
                            <a:lnTo>
                              <a:pt x="2362" y="3275"/>
                            </a:lnTo>
                            <a:lnTo>
                              <a:pt x="2445" y="3318"/>
                            </a:lnTo>
                            <a:lnTo>
                              <a:pt x="2487" y="3337"/>
                            </a:lnTo>
                            <a:lnTo>
                              <a:pt x="2529" y="3356"/>
                            </a:lnTo>
                            <a:lnTo>
                              <a:pt x="2614" y="3393"/>
                            </a:lnTo>
                            <a:lnTo>
                              <a:pt x="2701" y="3429"/>
                            </a:lnTo>
                            <a:lnTo>
                              <a:pt x="2745" y="3446"/>
                            </a:lnTo>
                            <a:lnTo>
                              <a:pt x="2787" y="3462"/>
                            </a:lnTo>
                            <a:lnTo>
                              <a:pt x="2876" y="3492"/>
                            </a:lnTo>
                            <a:lnTo>
                              <a:pt x="2920" y="3506"/>
                            </a:lnTo>
                            <a:lnTo>
                              <a:pt x="2964" y="3520"/>
                            </a:lnTo>
                            <a:lnTo>
                              <a:pt x="3052" y="3545"/>
                            </a:lnTo>
                            <a:close/>
                            <a:moveTo>
                              <a:pt x="3086" y="5113"/>
                            </a:moveTo>
                            <a:lnTo>
                              <a:pt x="3137" y="5125"/>
                            </a:lnTo>
                            <a:lnTo>
                              <a:pt x="3164" y="5132"/>
                            </a:lnTo>
                            <a:lnTo>
                              <a:pt x="3192" y="5138"/>
                            </a:lnTo>
                            <a:lnTo>
                              <a:pt x="3248" y="5148"/>
                            </a:lnTo>
                            <a:lnTo>
                              <a:pt x="3307" y="5159"/>
                            </a:lnTo>
                            <a:lnTo>
                              <a:pt x="3368" y="5167"/>
                            </a:lnTo>
                            <a:lnTo>
                              <a:pt x="3432" y="5175"/>
                            </a:lnTo>
                            <a:lnTo>
                              <a:pt x="3497" y="5182"/>
                            </a:lnTo>
                            <a:lnTo>
                              <a:pt x="3565" y="5185"/>
                            </a:lnTo>
                            <a:lnTo>
                              <a:pt x="3600" y="5187"/>
                            </a:lnTo>
                            <a:lnTo>
                              <a:pt x="3635" y="5189"/>
                            </a:lnTo>
                            <a:lnTo>
                              <a:pt x="3706" y="5189"/>
                            </a:lnTo>
                            <a:lnTo>
                              <a:pt x="3780" y="5189"/>
                            </a:lnTo>
                            <a:lnTo>
                              <a:pt x="3817" y="5187"/>
                            </a:lnTo>
                            <a:lnTo>
                              <a:pt x="3856" y="5185"/>
                            </a:lnTo>
                            <a:lnTo>
                              <a:pt x="3934" y="5180"/>
                            </a:lnTo>
                            <a:lnTo>
                              <a:pt x="4013" y="5173"/>
                            </a:lnTo>
                            <a:lnTo>
                              <a:pt x="4052" y="5169"/>
                            </a:lnTo>
                            <a:lnTo>
                              <a:pt x="4093" y="5164"/>
                            </a:lnTo>
                            <a:lnTo>
                              <a:pt x="4176" y="5152"/>
                            </a:lnTo>
                            <a:lnTo>
                              <a:pt x="4261" y="5138"/>
                            </a:lnTo>
                            <a:lnTo>
                              <a:pt x="4345" y="5120"/>
                            </a:lnTo>
                            <a:lnTo>
                              <a:pt x="4388" y="5109"/>
                            </a:lnTo>
                            <a:lnTo>
                              <a:pt x="4432" y="5099"/>
                            </a:lnTo>
                            <a:lnTo>
                              <a:pt x="4476" y="5088"/>
                            </a:lnTo>
                            <a:lnTo>
                              <a:pt x="4520" y="5076"/>
                            </a:lnTo>
                            <a:lnTo>
                              <a:pt x="4609" y="5049"/>
                            </a:lnTo>
                            <a:lnTo>
                              <a:pt x="4699" y="5021"/>
                            </a:lnTo>
                            <a:lnTo>
                              <a:pt x="4745" y="5005"/>
                            </a:lnTo>
                            <a:lnTo>
                              <a:pt x="4790" y="4988"/>
                            </a:lnTo>
                            <a:lnTo>
                              <a:pt x="4882" y="4953"/>
                            </a:lnTo>
                            <a:lnTo>
                              <a:pt x="4930" y="4933"/>
                            </a:lnTo>
                            <a:lnTo>
                              <a:pt x="4976" y="4914"/>
                            </a:lnTo>
                            <a:lnTo>
                              <a:pt x="5024" y="4893"/>
                            </a:lnTo>
                            <a:lnTo>
                              <a:pt x="5071" y="4871"/>
                            </a:lnTo>
                            <a:lnTo>
                              <a:pt x="5117" y="4849"/>
                            </a:lnTo>
                            <a:lnTo>
                              <a:pt x="5165" y="4824"/>
                            </a:lnTo>
                            <a:lnTo>
                              <a:pt x="5260" y="4775"/>
                            </a:lnTo>
                            <a:lnTo>
                              <a:pt x="5357" y="4720"/>
                            </a:lnTo>
                            <a:lnTo>
                              <a:pt x="5405" y="4690"/>
                            </a:lnTo>
                            <a:lnTo>
                              <a:pt x="5455" y="4662"/>
                            </a:lnTo>
                            <a:lnTo>
                              <a:pt x="5502" y="4630"/>
                            </a:lnTo>
                            <a:lnTo>
                              <a:pt x="5552" y="4598"/>
                            </a:lnTo>
                            <a:lnTo>
                              <a:pt x="5601" y="4565"/>
                            </a:lnTo>
                            <a:lnTo>
                              <a:pt x="5649" y="4531"/>
                            </a:lnTo>
                            <a:lnTo>
                              <a:pt x="5741" y="4466"/>
                            </a:lnTo>
                            <a:lnTo>
                              <a:pt x="5833" y="4396"/>
                            </a:lnTo>
                            <a:lnTo>
                              <a:pt x="5924" y="4322"/>
                            </a:lnTo>
                            <a:lnTo>
                              <a:pt x="5970" y="4283"/>
                            </a:lnTo>
                            <a:lnTo>
                              <a:pt x="6016" y="4243"/>
                            </a:lnTo>
                            <a:lnTo>
                              <a:pt x="6062" y="4202"/>
                            </a:lnTo>
                            <a:lnTo>
                              <a:pt x="6108" y="4160"/>
                            </a:lnTo>
                            <a:lnTo>
                              <a:pt x="6156" y="4117"/>
                            </a:lnTo>
                            <a:lnTo>
                              <a:pt x="6202" y="4073"/>
                            </a:lnTo>
                            <a:lnTo>
                              <a:pt x="6248" y="4029"/>
                            </a:lnTo>
                            <a:lnTo>
                              <a:pt x="6294" y="3982"/>
                            </a:lnTo>
                            <a:lnTo>
                              <a:pt x="6340" y="3934"/>
                            </a:lnTo>
                            <a:lnTo>
                              <a:pt x="6385" y="3887"/>
                            </a:lnTo>
                            <a:lnTo>
                              <a:pt x="6431" y="3837"/>
                            </a:lnTo>
                            <a:lnTo>
                              <a:pt x="6477" y="3786"/>
                            </a:lnTo>
                            <a:lnTo>
                              <a:pt x="6523" y="3735"/>
                            </a:lnTo>
                            <a:lnTo>
                              <a:pt x="6569" y="3680"/>
                            </a:lnTo>
                            <a:lnTo>
                              <a:pt x="6615" y="3628"/>
                            </a:lnTo>
                            <a:lnTo>
                              <a:pt x="6661" y="3571"/>
                            </a:lnTo>
                            <a:lnTo>
                              <a:pt x="6707" y="3515"/>
                            </a:lnTo>
                            <a:lnTo>
                              <a:pt x="6753" y="3457"/>
                            </a:lnTo>
                            <a:lnTo>
                              <a:pt x="6843" y="3337"/>
                            </a:lnTo>
                            <a:lnTo>
                              <a:pt x="6889" y="3275"/>
                            </a:lnTo>
                            <a:lnTo>
                              <a:pt x="6933" y="3212"/>
                            </a:lnTo>
                            <a:lnTo>
                              <a:pt x="6979" y="3148"/>
                            </a:lnTo>
                            <a:lnTo>
                              <a:pt x="7023" y="3083"/>
                            </a:lnTo>
                            <a:lnTo>
                              <a:pt x="7067" y="3016"/>
                            </a:lnTo>
                            <a:lnTo>
                              <a:pt x="7113" y="2948"/>
                            </a:lnTo>
                            <a:lnTo>
                              <a:pt x="7157" y="2879"/>
                            </a:lnTo>
                            <a:lnTo>
                              <a:pt x="7202" y="2808"/>
                            </a:lnTo>
                            <a:lnTo>
                              <a:pt x="7246" y="2736"/>
                            </a:lnTo>
                            <a:lnTo>
                              <a:pt x="7288" y="2662"/>
                            </a:lnTo>
                            <a:lnTo>
                              <a:pt x="7332" y="2586"/>
                            </a:lnTo>
                            <a:lnTo>
                              <a:pt x="7376" y="2511"/>
                            </a:lnTo>
                            <a:lnTo>
                              <a:pt x="7419" y="2433"/>
                            </a:lnTo>
                            <a:lnTo>
                              <a:pt x="7463" y="2354"/>
                            </a:lnTo>
                            <a:lnTo>
                              <a:pt x="7505" y="2273"/>
                            </a:lnTo>
                            <a:lnTo>
                              <a:pt x="7548" y="2192"/>
                            </a:lnTo>
                            <a:lnTo>
                              <a:pt x="7590" y="2107"/>
                            </a:lnTo>
                            <a:lnTo>
                              <a:pt x="7633" y="2023"/>
                            </a:lnTo>
                            <a:lnTo>
                              <a:pt x="7716" y="1848"/>
                            </a:lnTo>
                            <a:lnTo>
                              <a:pt x="7758" y="1758"/>
                            </a:lnTo>
                            <a:lnTo>
                              <a:pt x="7799" y="1668"/>
                            </a:lnTo>
                            <a:lnTo>
                              <a:pt x="7839" y="1575"/>
                            </a:lnTo>
                            <a:lnTo>
                              <a:pt x="7880" y="1482"/>
                            </a:lnTo>
                            <a:lnTo>
                              <a:pt x="7920" y="1387"/>
                            </a:lnTo>
                            <a:lnTo>
                              <a:pt x="7959" y="1290"/>
                            </a:lnTo>
                            <a:lnTo>
                              <a:pt x="8000" y="1191"/>
                            </a:lnTo>
                            <a:lnTo>
                              <a:pt x="8039" y="1091"/>
                            </a:lnTo>
                            <a:lnTo>
                              <a:pt x="8078" y="988"/>
                            </a:lnTo>
                            <a:lnTo>
                              <a:pt x="8117" y="886"/>
                            </a:lnTo>
                            <a:lnTo>
                              <a:pt x="8154" y="781"/>
                            </a:lnTo>
                            <a:lnTo>
                              <a:pt x="8193" y="675"/>
                            </a:lnTo>
                            <a:lnTo>
                              <a:pt x="8230" y="566"/>
                            </a:lnTo>
                            <a:lnTo>
                              <a:pt x="8267" y="456"/>
                            </a:lnTo>
                            <a:lnTo>
                              <a:pt x="8304" y="345"/>
                            </a:lnTo>
                            <a:lnTo>
                              <a:pt x="8341" y="231"/>
                            </a:lnTo>
                            <a:lnTo>
                              <a:pt x="8376" y="116"/>
                            </a:lnTo>
                            <a:lnTo>
                              <a:pt x="8412" y="0"/>
                            </a:lnTo>
                            <a:lnTo>
                              <a:pt x="8412" y="185"/>
                            </a:lnTo>
                            <a:lnTo>
                              <a:pt x="8376" y="298"/>
                            </a:lnTo>
                            <a:lnTo>
                              <a:pt x="8341" y="407"/>
                            </a:lnTo>
                            <a:lnTo>
                              <a:pt x="8306" y="516"/>
                            </a:lnTo>
                            <a:lnTo>
                              <a:pt x="8268" y="624"/>
                            </a:lnTo>
                            <a:lnTo>
                              <a:pt x="8231" y="729"/>
                            </a:lnTo>
                            <a:lnTo>
                              <a:pt x="8194" y="833"/>
                            </a:lnTo>
                            <a:lnTo>
                              <a:pt x="8157" y="936"/>
                            </a:lnTo>
                            <a:lnTo>
                              <a:pt x="8118" y="1036"/>
                            </a:lnTo>
                            <a:lnTo>
                              <a:pt x="8079" y="1136"/>
                            </a:lnTo>
                            <a:lnTo>
                              <a:pt x="8042" y="1233"/>
                            </a:lnTo>
                            <a:lnTo>
                              <a:pt x="8003" y="1330"/>
                            </a:lnTo>
                            <a:lnTo>
                              <a:pt x="7963" y="1425"/>
                            </a:lnTo>
                            <a:lnTo>
                              <a:pt x="7924" y="1519"/>
                            </a:lnTo>
                            <a:lnTo>
                              <a:pt x="7885" y="1610"/>
                            </a:lnTo>
                            <a:lnTo>
                              <a:pt x="7845" y="1702"/>
                            </a:lnTo>
                            <a:lnTo>
                              <a:pt x="7804" y="1790"/>
                            </a:lnTo>
                            <a:lnTo>
                              <a:pt x="7763" y="1878"/>
                            </a:lnTo>
                            <a:lnTo>
                              <a:pt x="7723" y="1964"/>
                            </a:lnTo>
                            <a:lnTo>
                              <a:pt x="7682" y="2049"/>
                            </a:lnTo>
                            <a:lnTo>
                              <a:pt x="7640" y="2132"/>
                            </a:lnTo>
                            <a:lnTo>
                              <a:pt x="7557" y="2296"/>
                            </a:lnTo>
                            <a:lnTo>
                              <a:pt x="7514" y="2375"/>
                            </a:lnTo>
                            <a:lnTo>
                              <a:pt x="7472" y="2453"/>
                            </a:lnTo>
                            <a:lnTo>
                              <a:pt x="7429" y="2528"/>
                            </a:lnTo>
                            <a:lnTo>
                              <a:pt x="7387" y="2604"/>
                            </a:lnTo>
                            <a:lnTo>
                              <a:pt x="7300" y="2750"/>
                            </a:lnTo>
                            <a:lnTo>
                              <a:pt x="7258" y="2822"/>
                            </a:lnTo>
                            <a:lnTo>
                              <a:pt x="7214" y="2891"/>
                            </a:lnTo>
                            <a:lnTo>
                              <a:pt x="7127" y="3029"/>
                            </a:lnTo>
                            <a:lnTo>
                              <a:pt x="7083" y="3094"/>
                            </a:lnTo>
                            <a:lnTo>
                              <a:pt x="7039" y="3159"/>
                            </a:lnTo>
                            <a:lnTo>
                              <a:pt x="6995" y="3222"/>
                            </a:lnTo>
                            <a:lnTo>
                              <a:pt x="6949" y="3286"/>
                            </a:lnTo>
                            <a:lnTo>
                              <a:pt x="6905" y="3348"/>
                            </a:lnTo>
                            <a:lnTo>
                              <a:pt x="6861" y="3407"/>
                            </a:lnTo>
                            <a:lnTo>
                              <a:pt x="6816" y="3466"/>
                            </a:lnTo>
                            <a:lnTo>
                              <a:pt x="6771" y="3524"/>
                            </a:lnTo>
                            <a:lnTo>
                              <a:pt x="6680" y="3635"/>
                            </a:lnTo>
                            <a:lnTo>
                              <a:pt x="6636" y="3689"/>
                            </a:lnTo>
                            <a:lnTo>
                              <a:pt x="6590" y="3742"/>
                            </a:lnTo>
                            <a:lnTo>
                              <a:pt x="6544" y="3793"/>
                            </a:lnTo>
                            <a:lnTo>
                              <a:pt x="6500" y="3844"/>
                            </a:lnTo>
                            <a:lnTo>
                              <a:pt x="6454" y="3894"/>
                            </a:lnTo>
                            <a:lnTo>
                              <a:pt x="6408" y="3943"/>
                            </a:lnTo>
                            <a:lnTo>
                              <a:pt x="6363" y="3991"/>
                            </a:lnTo>
                            <a:lnTo>
                              <a:pt x="6317" y="4036"/>
                            </a:lnTo>
                            <a:lnTo>
                              <a:pt x="6272" y="4082"/>
                            </a:lnTo>
                            <a:lnTo>
                              <a:pt x="6227" y="4126"/>
                            </a:lnTo>
                            <a:lnTo>
                              <a:pt x="6181" y="4170"/>
                            </a:lnTo>
                            <a:lnTo>
                              <a:pt x="6135" y="4211"/>
                            </a:lnTo>
                            <a:lnTo>
                              <a:pt x="6089" y="4253"/>
                            </a:lnTo>
                            <a:lnTo>
                              <a:pt x="6043" y="4294"/>
                            </a:lnTo>
                            <a:lnTo>
                              <a:pt x="5997" y="4332"/>
                            </a:lnTo>
                            <a:lnTo>
                              <a:pt x="5953" y="4369"/>
                            </a:lnTo>
                            <a:lnTo>
                              <a:pt x="5907" y="4408"/>
                            </a:lnTo>
                            <a:lnTo>
                              <a:pt x="5861" y="4443"/>
                            </a:lnTo>
                            <a:lnTo>
                              <a:pt x="5769" y="4512"/>
                            </a:lnTo>
                            <a:lnTo>
                              <a:pt x="5725" y="4546"/>
                            </a:lnTo>
                            <a:lnTo>
                              <a:pt x="5679" y="4579"/>
                            </a:lnTo>
                            <a:lnTo>
                              <a:pt x="5629" y="4613"/>
                            </a:lnTo>
                            <a:lnTo>
                              <a:pt x="5580" y="4646"/>
                            </a:lnTo>
                            <a:lnTo>
                              <a:pt x="5531" y="4678"/>
                            </a:lnTo>
                            <a:lnTo>
                              <a:pt x="5481" y="4709"/>
                            </a:lnTo>
                            <a:lnTo>
                              <a:pt x="5432" y="4739"/>
                            </a:lnTo>
                            <a:lnTo>
                              <a:pt x="5382" y="4768"/>
                            </a:lnTo>
                            <a:lnTo>
                              <a:pt x="5334" y="4796"/>
                            </a:lnTo>
                            <a:lnTo>
                              <a:pt x="5285" y="4824"/>
                            </a:lnTo>
                            <a:lnTo>
                              <a:pt x="5237" y="4849"/>
                            </a:lnTo>
                            <a:lnTo>
                              <a:pt x="5188" y="4875"/>
                            </a:lnTo>
                            <a:lnTo>
                              <a:pt x="5140" y="4898"/>
                            </a:lnTo>
                            <a:lnTo>
                              <a:pt x="5092" y="4921"/>
                            </a:lnTo>
                            <a:lnTo>
                              <a:pt x="4997" y="4965"/>
                            </a:lnTo>
                            <a:lnTo>
                              <a:pt x="4949" y="4986"/>
                            </a:lnTo>
                            <a:lnTo>
                              <a:pt x="4902" y="5005"/>
                            </a:lnTo>
                            <a:lnTo>
                              <a:pt x="4856" y="5023"/>
                            </a:lnTo>
                            <a:lnTo>
                              <a:pt x="4808" y="5041"/>
                            </a:lnTo>
                            <a:lnTo>
                              <a:pt x="4716" y="5074"/>
                            </a:lnTo>
                            <a:lnTo>
                              <a:pt x="4670" y="5090"/>
                            </a:lnTo>
                            <a:lnTo>
                              <a:pt x="4624" y="5104"/>
                            </a:lnTo>
                            <a:lnTo>
                              <a:pt x="4534" y="5130"/>
                            </a:lnTo>
                            <a:lnTo>
                              <a:pt x="4488" y="5143"/>
                            </a:lnTo>
                            <a:lnTo>
                              <a:pt x="4444" y="5153"/>
                            </a:lnTo>
                            <a:lnTo>
                              <a:pt x="4400" y="5164"/>
                            </a:lnTo>
                            <a:lnTo>
                              <a:pt x="4356" y="5175"/>
                            </a:lnTo>
                            <a:lnTo>
                              <a:pt x="4312" y="5183"/>
                            </a:lnTo>
                            <a:lnTo>
                              <a:pt x="4269" y="5192"/>
                            </a:lnTo>
                            <a:lnTo>
                              <a:pt x="4227" y="5199"/>
                            </a:lnTo>
                            <a:lnTo>
                              <a:pt x="4185" y="5206"/>
                            </a:lnTo>
                            <a:lnTo>
                              <a:pt x="4142" y="5213"/>
                            </a:lnTo>
                            <a:lnTo>
                              <a:pt x="4100" y="5219"/>
                            </a:lnTo>
                            <a:lnTo>
                              <a:pt x="4059" y="5224"/>
                            </a:lnTo>
                            <a:lnTo>
                              <a:pt x="4019" y="5229"/>
                            </a:lnTo>
                            <a:lnTo>
                              <a:pt x="3978" y="5233"/>
                            </a:lnTo>
                            <a:lnTo>
                              <a:pt x="3937" y="5236"/>
                            </a:lnTo>
                            <a:lnTo>
                              <a:pt x="3858" y="5241"/>
                            </a:lnTo>
                            <a:lnTo>
                              <a:pt x="3782" y="5245"/>
                            </a:lnTo>
                            <a:lnTo>
                              <a:pt x="3706" y="5245"/>
                            </a:lnTo>
                            <a:lnTo>
                              <a:pt x="3633" y="5245"/>
                            </a:lnTo>
                            <a:lnTo>
                              <a:pt x="3596" y="5243"/>
                            </a:lnTo>
                            <a:lnTo>
                              <a:pt x="3561" y="5241"/>
                            </a:lnTo>
                            <a:lnTo>
                              <a:pt x="3492" y="5236"/>
                            </a:lnTo>
                            <a:lnTo>
                              <a:pt x="3425" y="5231"/>
                            </a:lnTo>
                            <a:lnTo>
                              <a:pt x="3360" y="5224"/>
                            </a:lnTo>
                            <a:lnTo>
                              <a:pt x="3298" y="5215"/>
                            </a:lnTo>
                            <a:lnTo>
                              <a:pt x="3238" y="5204"/>
                            </a:lnTo>
                            <a:lnTo>
                              <a:pt x="3179" y="5192"/>
                            </a:lnTo>
                            <a:lnTo>
                              <a:pt x="3125" y="5180"/>
                            </a:lnTo>
                            <a:lnTo>
                              <a:pt x="3072" y="5167"/>
                            </a:lnTo>
                            <a:lnTo>
                              <a:pt x="3012" y="5150"/>
                            </a:lnTo>
                            <a:lnTo>
                              <a:pt x="2952" y="5132"/>
                            </a:lnTo>
                            <a:lnTo>
                              <a:pt x="2895" y="5113"/>
                            </a:lnTo>
                            <a:lnTo>
                              <a:pt x="2839" y="5093"/>
                            </a:lnTo>
                            <a:lnTo>
                              <a:pt x="2810" y="5083"/>
                            </a:lnTo>
                            <a:lnTo>
                              <a:pt x="2784" y="5072"/>
                            </a:lnTo>
                            <a:lnTo>
                              <a:pt x="2729" y="5051"/>
                            </a:lnTo>
                            <a:lnTo>
                              <a:pt x="2678" y="5028"/>
                            </a:lnTo>
                            <a:lnTo>
                              <a:pt x="2627" y="5004"/>
                            </a:lnTo>
                            <a:lnTo>
                              <a:pt x="2577" y="4979"/>
                            </a:lnTo>
                            <a:lnTo>
                              <a:pt x="2529" y="4954"/>
                            </a:lnTo>
                            <a:lnTo>
                              <a:pt x="2482" y="4928"/>
                            </a:lnTo>
                            <a:lnTo>
                              <a:pt x="2438" y="4900"/>
                            </a:lnTo>
                            <a:lnTo>
                              <a:pt x="2393" y="4873"/>
                            </a:lnTo>
                            <a:lnTo>
                              <a:pt x="2349" y="4843"/>
                            </a:lnTo>
                            <a:lnTo>
                              <a:pt x="2309" y="4815"/>
                            </a:lnTo>
                            <a:lnTo>
                              <a:pt x="2268" y="4785"/>
                            </a:lnTo>
                            <a:lnTo>
                              <a:pt x="2229" y="4753"/>
                            </a:lnTo>
                            <a:lnTo>
                              <a:pt x="2192" y="4722"/>
                            </a:lnTo>
                            <a:lnTo>
                              <a:pt x="2155" y="4690"/>
                            </a:lnTo>
                            <a:lnTo>
                              <a:pt x="2121" y="4658"/>
                            </a:lnTo>
                            <a:lnTo>
                              <a:pt x="2086" y="4625"/>
                            </a:lnTo>
                            <a:lnTo>
                              <a:pt x="2054" y="4590"/>
                            </a:lnTo>
                            <a:lnTo>
                              <a:pt x="2023" y="4556"/>
                            </a:lnTo>
                            <a:lnTo>
                              <a:pt x="1992" y="4521"/>
                            </a:lnTo>
                            <a:lnTo>
                              <a:pt x="1964" y="4486"/>
                            </a:lnTo>
                            <a:lnTo>
                              <a:pt x="1936" y="4450"/>
                            </a:lnTo>
                            <a:lnTo>
                              <a:pt x="1909" y="4413"/>
                            </a:lnTo>
                            <a:lnTo>
                              <a:pt x="1883" y="4376"/>
                            </a:lnTo>
                            <a:lnTo>
                              <a:pt x="1860" y="4339"/>
                            </a:lnTo>
                            <a:lnTo>
                              <a:pt x="1835" y="4302"/>
                            </a:lnTo>
                            <a:lnTo>
                              <a:pt x="1814" y="4264"/>
                            </a:lnTo>
                            <a:lnTo>
                              <a:pt x="1793" y="4227"/>
                            </a:lnTo>
                            <a:lnTo>
                              <a:pt x="1782" y="4207"/>
                            </a:lnTo>
                            <a:lnTo>
                              <a:pt x="1773" y="4188"/>
                            </a:lnTo>
                            <a:lnTo>
                              <a:pt x="1754" y="4149"/>
                            </a:lnTo>
                            <a:lnTo>
                              <a:pt x="1736" y="4109"/>
                            </a:lnTo>
                            <a:lnTo>
                              <a:pt x="1720" y="4070"/>
                            </a:lnTo>
                            <a:lnTo>
                              <a:pt x="1705" y="4031"/>
                            </a:lnTo>
                            <a:lnTo>
                              <a:pt x="1689" y="3991"/>
                            </a:lnTo>
                            <a:lnTo>
                              <a:pt x="1676" y="3950"/>
                            </a:lnTo>
                            <a:lnTo>
                              <a:pt x="1664" y="3910"/>
                            </a:lnTo>
                            <a:lnTo>
                              <a:pt x="1652" y="3871"/>
                            </a:lnTo>
                            <a:lnTo>
                              <a:pt x="1643" y="3830"/>
                            </a:lnTo>
                            <a:lnTo>
                              <a:pt x="1632" y="3790"/>
                            </a:lnTo>
                            <a:lnTo>
                              <a:pt x="1625" y="3749"/>
                            </a:lnTo>
                            <a:lnTo>
                              <a:pt x="1616" y="3709"/>
                            </a:lnTo>
                            <a:lnTo>
                              <a:pt x="1611" y="3668"/>
                            </a:lnTo>
                            <a:lnTo>
                              <a:pt x="1606" y="3628"/>
                            </a:lnTo>
                            <a:lnTo>
                              <a:pt x="1600" y="3587"/>
                            </a:lnTo>
                            <a:lnTo>
                              <a:pt x="1597" y="3547"/>
                            </a:lnTo>
                            <a:lnTo>
                              <a:pt x="1595" y="3506"/>
                            </a:lnTo>
                            <a:lnTo>
                              <a:pt x="1593" y="3466"/>
                            </a:lnTo>
                            <a:lnTo>
                              <a:pt x="1592" y="3427"/>
                            </a:lnTo>
                            <a:lnTo>
                              <a:pt x="1593" y="3386"/>
                            </a:lnTo>
                            <a:lnTo>
                              <a:pt x="1593" y="3348"/>
                            </a:lnTo>
                            <a:lnTo>
                              <a:pt x="1595" y="3307"/>
                            </a:lnTo>
                            <a:lnTo>
                              <a:pt x="1599" y="3268"/>
                            </a:lnTo>
                            <a:lnTo>
                              <a:pt x="1602" y="3229"/>
                            </a:lnTo>
                            <a:lnTo>
                              <a:pt x="1607" y="3191"/>
                            </a:lnTo>
                            <a:lnTo>
                              <a:pt x="1613" y="3152"/>
                            </a:lnTo>
                            <a:lnTo>
                              <a:pt x="1618" y="3115"/>
                            </a:lnTo>
                            <a:lnTo>
                              <a:pt x="1625" y="3076"/>
                            </a:lnTo>
                            <a:lnTo>
                              <a:pt x="1632" y="3039"/>
                            </a:lnTo>
                            <a:lnTo>
                              <a:pt x="1641" y="3004"/>
                            </a:lnTo>
                            <a:lnTo>
                              <a:pt x="1650" y="2967"/>
                            </a:lnTo>
                            <a:lnTo>
                              <a:pt x="1659" y="2939"/>
                            </a:lnTo>
                            <a:lnTo>
                              <a:pt x="1662" y="2926"/>
                            </a:lnTo>
                            <a:lnTo>
                              <a:pt x="1667" y="2912"/>
                            </a:lnTo>
                            <a:lnTo>
                              <a:pt x="1583" y="2849"/>
                            </a:lnTo>
                            <a:lnTo>
                              <a:pt x="1540" y="2817"/>
                            </a:lnTo>
                            <a:lnTo>
                              <a:pt x="1498" y="2785"/>
                            </a:lnTo>
                            <a:lnTo>
                              <a:pt x="1457" y="2752"/>
                            </a:lnTo>
                            <a:lnTo>
                              <a:pt x="1417" y="2720"/>
                            </a:lnTo>
                            <a:lnTo>
                              <a:pt x="1378" y="2687"/>
                            </a:lnTo>
                            <a:lnTo>
                              <a:pt x="1337" y="2655"/>
                            </a:lnTo>
                            <a:lnTo>
                              <a:pt x="1261" y="2588"/>
                            </a:lnTo>
                            <a:lnTo>
                              <a:pt x="1187" y="2523"/>
                            </a:lnTo>
                            <a:lnTo>
                              <a:pt x="1115" y="2458"/>
                            </a:lnTo>
                            <a:lnTo>
                              <a:pt x="1046" y="2393"/>
                            </a:lnTo>
                            <a:lnTo>
                              <a:pt x="980" y="2327"/>
                            </a:lnTo>
                            <a:lnTo>
                              <a:pt x="917" y="2264"/>
                            </a:lnTo>
                            <a:lnTo>
                              <a:pt x="855" y="2202"/>
                            </a:lnTo>
                            <a:lnTo>
                              <a:pt x="798" y="2141"/>
                            </a:lnTo>
                            <a:lnTo>
                              <a:pt x="744" y="2081"/>
                            </a:lnTo>
                            <a:lnTo>
                              <a:pt x="692" y="2021"/>
                            </a:lnTo>
                            <a:lnTo>
                              <a:pt x="643" y="1964"/>
                            </a:lnTo>
                            <a:lnTo>
                              <a:pt x="599" y="1910"/>
                            </a:lnTo>
                            <a:lnTo>
                              <a:pt x="533" y="1829"/>
                            </a:lnTo>
                            <a:lnTo>
                              <a:pt x="465" y="1739"/>
                            </a:lnTo>
                            <a:lnTo>
                              <a:pt x="429" y="1690"/>
                            </a:lnTo>
                            <a:lnTo>
                              <a:pt x="394" y="1639"/>
                            </a:lnTo>
                            <a:lnTo>
                              <a:pt x="318" y="1533"/>
                            </a:lnTo>
                            <a:lnTo>
                              <a:pt x="240" y="1420"/>
                            </a:lnTo>
                            <a:lnTo>
                              <a:pt x="163" y="1300"/>
                            </a:lnTo>
                            <a:lnTo>
                              <a:pt x="122" y="1237"/>
                            </a:lnTo>
                            <a:lnTo>
                              <a:pt x="81" y="1173"/>
                            </a:lnTo>
                            <a:lnTo>
                              <a:pt x="0" y="1043"/>
                            </a:lnTo>
                            <a:lnTo>
                              <a:pt x="0" y="936"/>
                            </a:lnTo>
                            <a:lnTo>
                              <a:pt x="44" y="1008"/>
                            </a:lnTo>
                            <a:lnTo>
                              <a:pt x="87" y="1078"/>
                            </a:lnTo>
                            <a:lnTo>
                              <a:pt x="131" y="1147"/>
                            </a:lnTo>
                            <a:lnTo>
                              <a:pt x="173" y="1216"/>
                            </a:lnTo>
                            <a:lnTo>
                              <a:pt x="258" y="1346"/>
                            </a:lnTo>
                            <a:lnTo>
                              <a:pt x="300" y="1408"/>
                            </a:lnTo>
                            <a:lnTo>
                              <a:pt x="341" y="1469"/>
                            </a:lnTo>
                            <a:lnTo>
                              <a:pt x="420" y="1584"/>
                            </a:lnTo>
                            <a:lnTo>
                              <a:pt x="498" y="1691"/>
                            </a:lnTo>
                            <a:lnTo>
                              <a:pt x="535" y="1741"/>
                            </a:lnTo>
                            <a:lnTo>
                              <a:pt x="572" y="1788"/>
                            </a:lnTo>
                            <a:lnTo>
                              <a:pt x="608" y="1832"/>
                            </a:lnTo>
                            <a:lnTo>
                              <a:pt x="641" y="1875"/>
                            </a:lnTo>
                            <a:lnTo>
                              <a:pt x="685" y="1927"/>
                            </a:lnTo>
                            <a:lnTo>
                              <a:pt x="733" y="1984"/>
                            </a:lnTo>
                            <a:lnTo>
                              <a:pt x="783" y="2042"/>
                            </a:lnTo>
                            <a:lnTo>
                              <a:pt x="837" y="2100"/>
                            </a:lnTo>
                            <a:lnTo>
                              <a:pt x="894" y="2160"/>
                            </a:lnTo>
                            <a:lnTo>
                              <a:pt x="922" y="2192"/>
                            </a:lnTo>
                            <a:lnTo>
                              <a:pt x="952" y="2222"/>
                            </a:lnTo>
                            <a:lnTo>
                              <a:pt x="1014" y="2283"/>
                            </a:lnTo>
                            <a:lnTo>
                              <a:pt x="1079" y="2347"/>
                            </a:lnTo>
                            <a:lnTo>
                              <a:pt x="1146" y="2410"/>
                            </a:lnTo>
                            <a:lnTo>
                              <a:pt x="1217" y="2475"/>
                            </a:lnTo>
                            <a:lnTo>
                              <a:pt x="1289" y="2539"/>
                            </a:lnTo>
                            <a:lnTo>
                              <a:pt x="1364" y="2604"/>
                            </a:lnTo>
                            <a:lnTo>
                              <a:pt x="1403" y="2636"/>
                            </a:lnTo>
                            <a:lnTo>
                              <a:pt x="1441" y="2667"/>
                            </a:lnTo>
                            <a:lnTo>
                              <a:pt x="1480" y="2699"/>
                            </a:lnTo>
                            <a:lnTo>
                              <a:pt x="1521" y="2731"/>
                            </a:lnTo>
                            <a:lnTo>
                              <a:pt x="1561" y="2763"/>
                            </a:lnTo>
                            <a:lnTo>
                              <a:pt x="1602" y="2794"/>
                            </a:lnTo>
                            <a:lnTo>
                              <a:pt x="1645" y="2826"/>
                            </a:lnTo>
                            <a:lnTo>
                              <a:pt x="1685" y="2856"/>
                            </a:lnTo>
                            <a:lnTo>
                              <a:pt x="1699" y="2821"/>
                            </a:lnTo>
                            <a:lnTo>
                              <a:pt x="1712" y="2784"/>
                            </a:lnTo>
                            <a:lnTo>
                              <a:pt x="1742" y="2713"/>
                            </a:lnTo>
                            <a:lnTo>
                              <a:pt x="1758" y="2678"/>
                            </a:lnTo>
                            <a:lnTo>
                              <a:pt x="1773" y="2643"/>
                            </a:lnTo>
                            <a:lnTo>
                              <a:pt x="1791" y="2608"/>
                            </a:lnTo>
                            <a:lnTo>
                              <a:pt x="1809" y="2574"/>
                            </a:lnTo>
                            <a:lnTo>
                              <a:pt x="1826" y="2541"/>
                            </a:lnTo>
                            <a:lnTo>
                              <a:pt x="1846" y="2507"/>
                            </a:lnTo>
                            <a:lnTo>
                              <a:pt x="1887" y="2440"/>
                            </a:lnTo>
                            <a:lnTo>
                              <a:pt x="1909" y="2408"/>
                            </a:lnTo>
                            <a:lnTo>
                              <a:pt x="1931" y="2377"/>
                            </a:lnTo>
                            <a:lnTo>
                              <a:pt x="1954" y="2345"/>
                            </a:lnTo>
                            <a:lnTo>
                              <a:pt x="1977" y="2313"/>
                            </a:lnTo>
                            <a:lnTo>
                              <a:pt x="2001" y="2283"/>
                            </a:lnTo>
                            <a:lnTo>
                              <a:pt x="2026" y="2253"/>
                            </a:lnTo>
                            <a:lnTo>
                              <a:pt x="2077" y="2195"/>
                            </a:lnTo>
                            <a:lnTo>
                              <a:pt x="2104" y="2167"/>
                            </a:lnTo>
                            <a:lnTo>
                              <a:pt x="2132" y="2139"/>
                            </a:lnTo>
                            <a:lnTo>
                              <a:pt x="2159" y="2111"/>
                            </a:lnTo>
                            <a:lnTo>
                              <a:pt x="2187" y="2084"/>
                            </a:lnTo>
                            <a:lnTo>
                              <a:pt x="2217" y="2058"/>
                            </a:lnTo>
                            <a:lnTo>
                              <a:pt x="2247" y="2033"/>
                            </a:lnTo>
                            <a:lnTo>
                              <a:pt x="2277" y="2009"/>
                            </a:lnTo>
                            <a:lnTo>
                              <a:pt x="2307" y="1984"/>
                            </a:lnTo>
                            <a:lnTo>
                              <a:pt x="2339" y="1961"/>
                            </a:lnTo>
                            <a:lnTo>
                              <a:pt x="2370" y="1938"/>
                            </a:lnTo>
                            <a:lnTo>
                              <a:pt x="2402" y="1917"/>
                            </a:lnTo>
                            <a:lnTo>
                              <a:pt x="2436" y="1896"/>
                            </a:lnTo>
                            <a:lnTo>
                              <a:pt x="2469" y="1875"/>
                            </a:lnTo>
                            <a:lnTo>
                              <a:pt x="2503" y="1855"/>
                            </a:lnTo>
                            <a:lnTo>
                              <a:pt x="2538" y="1836"/>
                            </a:lnTo>
                            <a:lnTo>
                              <a:pt x="2572" y="1818"/>
                            </a:lnTo>
                            <a:lnTo>
                              <a:pt x="2609" y="1801"/>
                            </a:lnTo>
                            <a:lnTo>
                              <a:pt x="2644" y="1785"/>
                            </a:lnTo>
                            <a:lnTo>
                              <a:pt x="2680" y="1769"/>
                            </a:lnTo>
                            <a:lnTo>
                              <a:pt x="2717" y="1755"/>
                            </a:lnTo>
                            <a:lnTo>
                              <a:pt x="2756" y="1741"/>
                            </a:lnTo>
                            <a:lnTo>
                              <a:pt x="2793" y="1728"/>
                            </a:lnTo>
                            <a:lnTo>
                              <a:pt x="2832" y="1716"/>
                            </a:lnTo>
                            <a:lnTo>
                              <a:pt x="2869" y="1705"/>
                            </a:lnTo>
                            <a:lnTo>
                              <a:pt x="2909" y="1695"/>
                            </a:lnTo>
                            <a:lnTo>
                              <a:pt x="2948" y="1686"/>
                            </a:lnTo>
                            <a:lnTo>
                              <a:pt x="2989" y="1677"/>
                            </a:lnTo>
                            <a:lnTo>
                              <a:pt x="3028" y="1670"/>
                            </a:lnTo>
                            <a:lnTo>
                              <a:pt x="3068" y="1665"/>
                            </a:lnTo>
                            <a:lnTo>
                              <a:pt x="3111" y="1660"/>
                            </a:lnTo>
                            <a:lnTo>
                              <a:pt x="3151" y="1656"/>
                            </a:lnTo>
                            <a:lnTo>
                              <a:pt x="3194" y="1653"/>
                            </a:lnTo>
                            <a:lnTo>
                              <a:pt x="3236" y="1651"/>
                            </a:lnTo>
                            <a:lnTo>
                              <a:pt x="3278" y="1651"/>
                            </a:lnTo>
                            <a:lnTo>
                              <a:pt x="3321" y="1651"/>
                            </a:lnTo>
                            <a:lnTo>
                              <a:pt x="3365" y="1653"/>
                            </a:lnTo>
                            <a:lnTo>
                              <a:pt x="3407" y="1656"/>
                            </a:lnTo>
                            <a:lnTo>
                              <a:pt x="3452" y="1660"/>
                            </a:lnTo>
                            <a:lnTo>
                              <a:pt x="3496" y="1665"/>
                            </a:lnTo>
                            <a:lnTo>
                              <a:pt x="3540" y="1672"/>
                            </a:lnTo>
                            <a:lnTo>
                              <a:pt x="3586" y="1679"/>
                            </a:lnTo>
                            <a:lnTo>
                              <a:pt x="3630" y="1690"/>
                            </a:lnTo>
                            <a:lnTo>
                              <a:pt x="3676" y="1698"/>
                            </a:lnTo>
                            <a:lnTo>
                              <a:pt x="3722" y="1711"/>
                            </a:lnTo>
                            <a:lnTo>
                              <a:pt x="3755" y="1721"/>
                            </a:lnTo>
                            <a:lnTo>
                              <a:pt x="3791" y="1730"/>
                            </a:lnTo>
                            <a:lnTo>
                              <a:pt x="3824" y="1742"/>
                            </a:lnTo>
                            <a:lnTo>
                              <a:pt x="3858" y="1753"/>
                            </a:lnTo>
                            <a:lnTo>
                              <a:pt x="3891" y="1765"/>
                            </a:lnTo>
                            <a:lnTo>
                              <a:pt x="3925" y="1778"/>
                            </a:lnTo>
                            <a:lnTo>
                              <a:pt x="3957" y="1790"/>
                            </a:lnTo>
                            <a:lnTo>
                              <a:pt x="3989" y="1804"/>
                            </a:lnTo>
                            <a:lnTo>
                              <a:pt x="4052" y="1832"/>
                            </a:lnTo>
                            <a:lnTo>
                              <a:pt x="4112" y="1864"/>
                            </a:lnTo>
                            <a:lnTo>
                              <a:pt x="4142" y="1880"/>
                            </a:lnTo>
                            <a:lnTo>
                              <a:pt x="4170" y="1896"/>
                            </a:lnTo>
                            <a:lnTo>
                              <a:pt x="4199" y="1913"/>
                            </a:lnTo>
                            <a:lnTo>
                              <a:pt x="4227" y="1929"/>
                            </a:lnTo>
                            <a:lnTo>
                              <a:pt x="4282" y="1966"/>
                            </a:lnTo>
                            <a:lnTo>
                              <a:pt x="4335" y="2003"/>
                            </a:lnTo>
                            <a:lnTo>
                              <a:pt x="4359" y="2023"/>
                            </a:lnTo>
                            <a:lnTo>
                              <a:pt x="4384" y="2042"/>
                            </a:lnTo>
                            <a:lnTo>
                              <a:pt x="4409" y="2063"/>
                            </a:lnTo>
                            <a:lnTo>
                              <a:pt x="4432" y="2083"/>
                            </a:lnTo>
                            <a:lnTo>
                              <a:pt x="4455" y="2104"/>
                            </a:lnTo>
                            <a:lnTo>
                              <a:pt x="4478" y="2125"/>
                            </a:lnTo>
                            <a:lnTo>
                              <a:pt x="4520" y="2169"/>
                            </a:lnTo>
                            <a:lnTo>
                              <a:pt x="4541" y="2190"/>
                            </a:lnTo>
                            <a:lnTo>
                              <a:pt x="4561" y="2213"/>
                            </a:lnTo>
                            <a:lnTo>
                              <a:pt x="4580" y="2236"/>
                            </a:lnTo>
                            <a:lnTo>
                              <a:pt x="4600" y="2259"/>
                            </a:lnTo>
                            <a:lnTo>
                              <a:pt x="4617" y="2282"/>
                            </a:lnTo>
                            <a:lnTo>
                              <a:pt x="4635" y="2305"/>
                            </a:lnTo>
                            <a:lnTo>
                              <a:pt x="4653" y="2329"/>
                            </a:lnTo>
                            <a:lnTo>
                              <a:pt x="4660" y="2342"/>
                            </a:lnTo>
                            <a:lnTo>
                              <a:pt x="4669" y="2352"/>
                            </a:lnTo>
                            <a:lnTo>
                              <a:pt x="4683" y="2377"/>
                            </a:lnTo>
                            <a:lnTo>
                              <a:pt x="4699" y="2401"/>
                            </a:lnTo>
                            <a:lnTo>
                              <a:pt x="4713" y="2426"/>
                            </a:lnTo>
                            <a:lnTo>
                              <a:pt x="4725" y="2453"/>
                            </a:lnTo>
                            <a:lnTo>
                              <a:pt x="4737" y="2477"/>
                            </a:lnTo>
                            <a:lnTo>
                              <a:pt x="4750" y="2502"/>
                            </a:lnTo>
                            <a:lnTo>
                              <a:pt x="4771" y="2553"/>
                            </a:lnTo>
                            <a:lnTo>
                              <a:pt x="4780" y="2579"/>
                            </a:lnTo>
                            <a:lnTo>
                              <a:pt x="4789" y="2606"/>
                            </a:lnTo>
                            <a:lnTo>
                              <a:pt x="4798" y="2632"/>
                            </a:lnTo>
                            <a:lnTo>
                              <a:pt x="4805" y="2659"/>
                            </a:lnTo>
                            <a:lnTo>
                              <a:pt x="4817" y="2711"/>
                            </a:lnTo>
                            <a:lnTo>
                              <a:pt x="4822" y="2738"/>
                            </a:lnTo>
                            <a:lnTo>
                              <a:pt x="4826" y="2764"/>
                            </a:lnTo>
                            <a:lnTo>
                              <a:pt x="4829" y="2791"/>
                            </a:lnTo>
                            <a:lnTo>
                              <a:pt x="4831" y="2819"/>
                            </a:lnTo>
                            <a:lnTo>
                              <a:pt x="4833" y="2845"/>
                            </a:lnTo>
                            <a:lnTo>
                              <a:pt x="4833" y="2872"/>
                            </a:lnTo>
                            <a:lnTo>
                              <a:pt x="4833" y="2898"/>
                            </a:lnTo>
                            <a:lnTo>
                              <a:pt x="4831" y="2926"/>
                            </a:lnTo>
                            <a:lnTo>
                              <a:pt x="4829" y="2953"/>
                            </a:lnTo>
                            <a:lnTo>
                              <a:pt x="4826" y="2979"/>
                            </a:lnTo>
                            <a:lnTo>
                              <a:pt x="4822" y="3007"/>
                            </a:lnTo>
                            <a:lnTo>
                              <a:pt x="4817" y="3034"/>
                            </a:lnTo>
                            <a:lnTo>
                              <a:pt x="4812" y="3060"/>
                            </a:lnTo>
                            <a:lnTo>
                              <a:pt x="4805" y="3089"/>
                            </a:lnTo>
                            <a:lnTo>
                              <a:pt x="4792" y="3129"/>
                            </a:lnTo>
                            <a:lnTo>
                              <a:pt x="4785" y="3150"/>
                            </a:lnTo>
                            <a:lnTo>
                              <a:pt x="4778" y="3171"/>
                            </a:lnTo>
                            <a:lnTo>
                              <a:pt x="4760" y="3212"/>
                            </a:lnTo>
                            <a:lnTo>
                              <a:pt x="4741" y="3252"/>
                            </a:lnTo>
                            <a:lnTo>
                              <a:pt x="4730" y="3272"/>
                            </a:lnTo>
                            <a:lnTo>
                              <a:pt x="4718" y="3291"/>
                            </a:lnTo>
                            <a:lnTo>
                              <a:pt x="4693" y="3330"/>
                            </a:lnTo>
                            <a:lnTo>
                              <a:pt x="4667" y="3367"/>
                            </a:lnTo>
                            <a:lnTo>
                              <a:pt x="4653" y="3385"/>
                            </a:lnTo>
                            <a:lnTo>
                              <a:pt x="4637" y="3402"/>
                            </a:lnTo>
                            <a:lnTo>
                              <a:pt x="4605" y="3437"/>
                            </a:lnTo>
                            <a:lnTo>
                              <a:pt x="4589" y="3453"/>
                            </a:lnTo>
                            <a:lnTo>
                              <a:pt x="4570" y="3469"/>
                            </a:lnTo>
                            <a:lnTo>
                              <a:pt x="4552" y="3485"/>
                            </a:lnTo>
                            <a:lnTo>
                              <a:pt x="4533" y="3501"/>
                            </a:lnTo>
                            <a:lnTo>
                              <a:pt x="4513" y="3515"/>
                            </a:lnTo>
                            <a:lnTo>
                              <a:pt x="4492" y="3531"/>
                            </a:lnTo>
                            <a:lnTo>
                              <a:pt x="4471" y="3545"/>
                            </a:lnTo>
                            <a:lnTo>
                              <a:pt x="4450" y="3557"/>
                            </a:lnTo>
                            <a:lnTo>
                              <a:pt x="4427" y="3571"/>
                            </a:lnTo>
                            <a:lnTo>
                              <a:pt x="4404" y="3584"/>
                            </a:lnTo>
                            <a:lnTo>
                              <a:pt x="4379" y="3596"/>
                            </a:lnTo>
                            <a:lnTo>
                              <a:pt x="4354" y="3607"/>
                            </a:lnTo>
                            <a:lnTo>
                              <a:pt x="4328" y="3617"/>
                            </a:lnTo>
                            <a:lnTo>
                              <a:pt x="4301" y="3628"/>
                            </a:lnTo>
                            <a:lnTo>
                              <a:pt x="4275" y="3638"/>
                            </a:lnTo>
                            <a:lnTo>
                              <a:pt x="4246" y="3647"/>
                            </a:lnTo>
                            <a:lnTo>
                              <a:pt x="4218" y="3656"/>
                            </a:lnTo>
                            <a:lnTo>
                              <a:pt x="4190" y="3665"/>
                            </a:lnTo>
                            <a:lnTo>
                              <a:pt x="4128" y="3679"/>
                            </a:lnTo>
                            <a:lnTo>
                              <a:pt x="4064" y="3691"/>
                            </a:lnTo>
                            <a:lnTo>
                              <a:pt x="3997" y="3702"/>
                            </a:lnTo>
                            <a:lnTo>
                              <a:pt x="3964" y="3705"/>
                            </a:lnTo>
                            <a:lnTo>
                              <a:pt x="3927" y="3709"/>
                            </a:lnTo>
                            <a:lnTo>
                              <a:pt x="3891" y="3710"/>
                            </a:lnTo>
                            <a:lnTo>
                              <a:pt x="3854" y="3712"/>
                            </a:lnTo>
                            <a:lnTo>
                              <a:pt x="3815" y="3712"/>
                            </a:lnTo>
                            <a:lnTo>
                              <a:pt x="3777" y="3712"/>
                            </a:lnTo>
                            <a:lnTo>
                              <a:pt x="3738" y="3712"/>
                            </a:lnTo>
                            <a:lnTo>
                              <a:pt x="3697" y="3710"/>
                            </a:lnTo>
                            <a:lnTo>
                              <a:pt x="3614" y="3705"/>
                            </a:lnTo>
                            <a:lnTo>
                              <a:pt x="3570" y="3702"/>
                            </a:lnTo>
                            <a:lnTo>
                              <a:pt x="3526" y="3696"/>
                            </a:lnTo>
                            <a:lnTo>
                              <a:pt x="3482" y="3691"/>
                            </a:lnTo>
                            <a:lnTo>
                              <a:pt x="3436" y="3684"/>
                            </a:lnTo>
                            <a:lnTo>
                              <a:pt x="3390" y="3677"/>
                            </a:lnTo>
                            <a:lnTo>
                              <a:pt x="3342" y="3668"/>
                            </a:lnTo>
                            <a:lnTo>
                              <a:pt x="3294" y="3659"/>
                            </a:lnTo>
                            <a:lnTo>
                              <a:pt x="3245" y="3649"/>
                            </a:lnTo>
                            <a:lnTo>
                              <a:pt x="3194" y="3638"/>
                            </a:lnTo>
                            <a:lnTo>
                              <a:pt x="3142" y="3626"/>
                            </a:lnTo>
                            <a:lnTo>
                              <a:pt x="3091" y="3614"/>
                            </a:lnTo>
                            <a:lnTo>
                              <a:pt x="3038" y="3599"/>
                            </a:lnTo>
                            <a:lnTo>
                              <a:pt x="2992" y="3587"/>
                            </a:lnTo>
                            <a:lnTo>
                              <a:pt x="2948" y="3575"/>
                            </a:lnTo>
                            <a:lnTo>
                              <a:pt x="2904" y="3561"/>
                            </a:lnTo>
                            <a:lnTo>
                              <a:pt x="2860" y="3547"/>
                            </a:lnTo>
                            <a:lnTo>
                              <a:pt x="2816" y="3531"/>
                            </a:lnTo>
                            <a:lnTo>
                              <a:pt x="2771" y="3517"/>
                            </a:lnTo>
                            <a:lnTo>
                              <a:pt x="2729" y="3499"/>
                            </a:lnTo>
                            <a:lnTo>
                              <a:pt x="2685" y="3483"/>
                            </a:lnTo>
                            <a:lnTo>
                              <a:pt x="2643" y="3466"/>
                            </a:lnTo>
                            <a:lnTo>
                              <a:pt x="2598" y="3448"/>
                            </a:lnTo>
                            <a:lnTo>
                              <a:pt x="2556" y="3430"/>
                            </a:lnTo>
                            <a:lnTo>
                              <a:pt x="2514" y="3411"/>
                            </a:lnTo>
                            <a:lnTo>
                              <a:pt x="2429" y="3372"/>
                            </a:lnTo>
                            <a:lnTo>
                              <a:pt x="2386" y="3351"/>
                            </a:lnTo>
                            <a:lnTo>
                              <a:pt x="2346" y="3330"/>
                            </a:lnTo>
                            <a:lnTo>
                              <a:pt x="2303" y="3309"/>
                            </a:lnTo>
                            <a:lnTo>
                              <a:pt x="2263" y="3288"/>
                            </a:lnTo>
                            <a:lnTo>
                              <a:pt x="2181" y="3242"/>
                            </a:lnTo>
                            <a:lnTo>
                              <a:pt x="2100" y="3196"/>
                            </a:lnTo>
                            <a:lnTo>
                              <a:pt x="2021" y="3148"/>
                            </a:lnTo>
                            <a:lnTo>
                              <a:pt x="1982" y="3126"/>
                            </a:lnTo>
                            <a:lnTo>
                              <a:pt x="1943" y="3101"/>
                            </a:lnTo>
                            <a:lnTo>
                              <a:pt x="1865" y="3050"/>
                            </a:lnTo>
                            <a:lnTo>
                              <a:pt x="1789" y="2999"/>
                            </a:lnTo>
                            <a:lnTo>
                              <a:pt x="1715" y="2948"/>
                            </a:lnTo>
                            <a:lnTo>
                              <a:pt x="1705" y="2981"/>
                            </a:lnTo>
                            <a:lnTo>
                              <a:pt x="1696" y="3016"/>
                            </a:lnTo>
                            <a:lnTo>
                              <a:pt x="1689" y="3053"/>
                            </a:lnTo>
                            <a:lnTo>
                              <a:pt x="1680" y="3089"/>
                            </a:lnTo>
                            <a:lnTo>
                              <a:pt x="1675" y="3126"/>
                            </a:lnTo>
                            <a:lnTo>
                              <a:pt x="1667" y="3163"/>
                            </a:lnTo>
                            <a:lnTo>
                              <a:pt x="1662" y="3200"/>
                            </a:lnTo>
                            <a:lnTo>
                              <a:pt x="1659" y="3237"/>
                            </a:lnTo>
                            <a:lnTo>
                              <a:pt x="1655" y="3274"/>
                            </a:lnTo>
                            <a:lnTo>
                              <a:pt x="1652" y="3312"/>
                            </a:lnTo>
                            <a:lnTo>
                              <a:pt x="1650" y="3349"/>
                            </a:lnTo>
                            <a:lnTo>
                              <a:pt x="1648" y="3388"/>
                            </a:lnTo>
                            <a:lnTo>
                              <a:pt x="1648" y="3427"/>
                            </a:lnTo>
                            <a:lnTo>
                              <a:pt x="1650" y="3466"/>
                            </a:lnTo>
                            <a:lnTo>
                              <a:pt x="1652" y="3504"/>
                            </a:lnTo>
                            <a:lnTo>
                              <a:pt x="1653" y="3543"/>
                            </a:lnTo>
                            <a:lnTo>
                              <a:pt x="1657" y="3582"/>
                            </a:lnTo>
                            <a:lnTo>
                              <a:pt x="1666" y="3661"/>
                            </a:lnTo>
                            <a:lnTo>
                              <a:pt x="1673" y="3700"/>
                            </a:lnTo>
                            <a:lnTo>
                              <a:pt x="1680" y="3739"/>
                            </a:lnTo>
                            <a:lnTo>
                              <a:pt x="1687" y="3777"/>
                            </a:lnTo>
                            <a:lnTo>
                              <a:pt x="1696" y="3816"/>
                            </a:lnTo>
                            <a:lnTo>
                              <a:pt x="1706" y="3857"/>
                            </a:lnTo>
                            <a:lnTo>
                              <a:pt x="1717" y="3895"/>
                            </a:lnTo>
                            <a:lnTo>
                              <a:pt x="1729" y="3934"/>
                            </a:lnTo>
                            <a:lnTo>
                              <a:pt x="1742" y="3973"/>
                            </a:lnTo>
                            <a:lnTo>
                              <a:pt x="1756" y="4010"/>
                            </a:lnTo>
                            <a:lnTo>
                              <a:pt x="1772" y="4049"/>
                            </a:lnTo>
                            <a:lnTo>
                              <a:pt x="1788" y="4087"/>
                            </a:lnTo>
                            <a:lnTo>
                              <a:pt x="1805" y="4124"/>
                            </a:lnTo>
                            <a:lnTo>
                              <a:pt x="1823" y="4163"/>
                            </a:lnTo>
                            <a:lnTo>
                              <a:pt x="1842" y="4200"/>
                            </a:lnTo>
                            <a:lnTo>
                              <a:pt x="1862" y="4237"/>
                            </a:lnTo>
                            <a:lnTo>
                              <a:pt x="1883" y="4274"/>
                            </a:lnTo>
                            <a:lnTo>
                              <a:pt x="1895" y="4292"/>
                            </a:lnTo>
                            <a:lnTo>
                              <a:pt x="1906" y="4309"/>
                            </a:lnTo>
                            <a:lnTo>
                              <a:pt x="1929" y="4346"/>
                            </a:lnTo>
                            <a:lnTo>
                              <a:pt x="1954" y="4382"/>
                            </a:lnTo>
                            <a:lnTo>
                              <a:pt x="1980" y="4417"/>
                            </a:lnTo>
                            <a:lnTo>
                              <a:pt x="2007" y="4452"/>
                            </a:lnTo>
                            <a:lnTo>
                              <a:pt x="2035" y="4486"/>
                            </a:lnTo>
                            <a:lnTo>
                              <a:pt x="2063" y="4519"/>
                            </a:lnTo>
                            <a:lnTo>
                              <a:pt x="2095" y="4553"/>
                            </a:lnTo>
                            <a:lnTo>
                              <a:pt x="2111" y="4568"/>
                            </a:lnTo>
                            <a:lnTo>
                              <a:pt x="2127" y="4586"/>
                            </a:lnTo>
                            <a:lnTo>
                              <a:pt x="2159" y="4618"/>
                            </a:lnTo>
                            <a:lnTo>
                              <a:pt x="2192" y="4650"/>
                            </a:lnTo>
                            <a:lnTo>
                              <a:pt x="2227" y="4679"/>
                            </a:lnTo>
                            <a:lnTo>
                              <a:pt x="2265" y="4711"/>
                            </a:lnTo>
                            <a:lnTo>
                              <a:pt x="2302" y="4741"/>
                            </a:lnTo>
                            <a:lnTo>
                              <a:pt x="2342" y="4769"/>
                            </a:lnTo>
                            <a:lnTo>
                              <a:pt x="2381" y="4797"/>
                            </a:lnTo>
                            <a:lnTo>
                              <a:pt x="2423" y="4826"/>
                            </a:lnTo>
                            <a:lnTo>
                              <a:pt x="2466" y="4852"/>
                            </a:lnTo>
                            <a:lnTo>
                              <a:pt x="2510" y="4879"/>
                            </a:lnTo>
                            <a:lnTo>
                              <a:pt x="2556" y="4905"/>
                            </a:lnTo>
                            <a:lnTo>
                              <a:pt x="2604" y="4930"/>
                            </a:lnTo>
                            <a:lnTo>
                              <a:pt x="2651" y="4953"/>
                            </a:lnTo>
                            <a:lnTo>
                              <a:pt x="2701" y="4977"/>
                            </a:lnTo>
                            <a:lnTo>
                              <a:pt x="2752" y="4998"/>
                            </a:lnTo>
                            <a:lnTo>
                              <a:pt x="2777" y="5009"/>
                            </a:lnTo>
                            <a:lnTo>
                              <a:pt x="2803" y="5019"/>
                            </a:lnTo>
                            <a:lnTo>
                              <a:pt x="2858" y="5041"/>
                            </a:lnTo>
                            <a:lnTo>
                              <a:pt x="2913" y="5060"/>
                            </a:lnTo>
                            <a:lnTo>
                              <a:pt x="2969" y="5078"/>
                            </a:lnTo>
                            <a:lnTo>
                              <a:pt x="3028" y="5095"/>
                            </a:lnTo>
                            <a:lnTo>
                              <a:pt x="3086" y="5113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6="http://schemas.microsoft.com/office/drawing/2014/main" xmlns:aclsh="http://schemas.microsoft.com/office/drawing/2020/classificationShape" xmlns:a="http://schemas.openxmlformats.org/drawingml/2006/main">
          <w:pict w14:anchorId="1A052C81">
            <v:shape id="Freeform 6" style="position:absolute;margin-left:0;margin-top:340.2pt;width:595.3pt;height:371.05pt;z-index:-25165312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margin;mso-height-relative:margin;v-text-anchor:top" coordsize="8412,5245" o:spid="_x0000_s1026" fillcolor="#f04800 [3204]" stroked="f" path="m3052,3545r105,26l3206,3584r49,10l3305,3603r48,11l3399,3621r45,7l3533,3640r42,5l3618,3649r42,3l3699,3654r40,2l3778,3658r37,l3852,3656r36,-2l3923,3652r34,-1l3990,3647r34,-5l4056,3638r30,-5l4117,3626r57,-14l4202,3605r28,-9l4255,3587r27,-9l4306,3568r25,-11l4354,3547r23,-13l4419,3511r22,-14l4460,3485r20,-14l4497,3457r18,-14l4533,3429r31,-32l4580,3381r14,-16l4623,3332r24,-34l4660,3281r10,-18l4681,3245r9,-19l4709,3189r7,-19l4725,3150r7,-19l4737,3111r8,-19l4750,3073r7,-25l4762,3023r4,-24l4769,2972r4,-24l4775,2923r1,-25l4776,2872r,-25l4775,2822r-2,-24l4769,2773r-3,-26l4762,2722r-5,-25l4750,2673r-5,-25l4736,2623r-16,-49l4709,2549r-10,-22l4676,2479r-13,-25l4651,2431r-14,-23l4623,2384r-16,-23l4591,2338r-34,-44l4540,2271r-20,-21l4481,2208r-21,-22l4439,2165r-21,-21l4397,2125r-23,-20l4351,2086r-25,-19l4301,2047r-25,-17l4250,2012r-51,-35l4170,1961r-26,-16l4086,1913r-59,-30l3997,1869r-30,-14l3936,1843r-32,-12l3872,1818r-32,-12l3775,1785r-34,-11l3706,1765r-44,-10l3618,1744r-43,-9l3531,1728r-42,-7l3444,1716r-42,-3l3360,1711r-43,-2l3277,1707r-43,2l3194,1711r-41,2l3112,1716r-38,5l3033,1727r-39,7l2955,1742r-37,9l2879,1762r-37,10l2805,1783r-37,12l2731,1809r-35,15l2660,1839r-35,16l2591,1873r-33,17l2524,1908r-33,19l2457,1949r-32,19l2395,1991r-32,21l2333,2035r-30,25l2273,2083r-28,26l2217,2134r-28,26l2162,2186r-26,29l2111,2241r-27,28l2060,2299r-23,30l2014,2359r-23,30l1968,2419r-21,32l1925,2482r-19,32l1887,2548r-18,33l1849,2615r-15,33l1816,2682r-16,33l1786,2750r-28,71l1745,2856r-12,35l1770,2918r37,26l1844,2969r39,26l1959,3044r39,25l2037,3094r40,24l2116,3141r41,23l2197,3187r82,46l2362,3275r83,43l2487,3337r42,19l2614,3393r87,36l2745,3446r42,16l2876,3492r44,14l2964,3520r88,25xm3086,5113r51,12l3164,5132r28,6l3248,5148r59,11l3368,5167r64,8l3497,5182r68,3l3600,5187r35,2l3706,5189r74,l3817,5187r39,-2l3934,5180r79,-7l4052,5169r41,-5l4176,5152r85,-14l4345,5120r43,-11l4432,5099r44,-11l4520,5076r89,-27l4699,5021r46,-16l4790,4988r92,-35l4930,4933r46,-19l5024,4893r47,-22l5117,4849r48,-25l5260,4775r97,-55l5405,4690r50,-28l5502,4630r50,-32l5601,4565r48,-34l5741,4466r92,-70l5924,4322r46,-39l6016,4243r46,-41l6108,4160r48,-43l6202,4073r46,-44l6294,3982r46,-48l6385,3887r46,-50l6477,3786r46,-51l6569,3680r46,-52l6661,3571r46,-56l6753,3457r90,-120l6889,3275r44,-63l6979,3148r44,-65l7067,3016r46,-68l7157,2879r45,-71l7246,2736r42,-74l7332,2586r44,-75l7419,2433r44,-79l7505,2273r43,-81l7590,2107r43,-84l7716,1848r42,-90l7799,1668r40,-93l7880,1482r40,-95l7959,1290r41,-99l8039,1091r39,-103l8117,886r37,-105l8193,675r37,-109l8267,456r37,-111l8341,231r35,-115l8412,r,185l8376,298r-35,109l8306,516r-38,108l8231,729r-37,104l8157,936r-39,100l8079,1136r-37,97l8003,1330r-40,95l7924,1519r-39,91l7845,1702r-41,88l7763,1878r-40,86l7682,2049r-42,83l7557,2296r-43,79l7472,2453r-43,75l7387,2604r-87,146l7258,2822r-44,69l7127,3029r-44,65l7039,3159r-44,63l6949,3286r-44,62l6861,3407r-45,59l6771,3524r-91,111l6636,3689r-46,53l6544,3793r-44,51l6454,3894r-46,49l6363,3991r-46,45l6272,4082r-45,44l6181,4170r-46,41l6089,4253r-46,41l5997,4332r-44,37l5907,4408r-46,35l5769,4512r-44,34l5679,4579r-50,34l5580,4646r-49,32l5481,4709r-49,30l5382,4768r-48,28l5285,4824r-48,25l5188,4875r-48,23l5092,4921r-95,44l4949,4986r-47,19l4856,5023r-48,18l4716,5074r-46,16l4624,5104r-90,26l4488,5143r-44,10l4400,5164r-44,11l4312,5183r-43,9l4227,5199r-42,7l4142,5213r-42,6l4059,5224r-40,5l3978,5233r-41,3l3858,5241r-76,4l3706,5245r-73,l3596,5243r-35,-2l3492,5236r-67,-5l3360,5224r-62,-9l3238,5204r-59,-12l3125,5180r-53,-13l3012,5150r-60,-18l2895,5113r-56,-20l2810,5083r-26,-11l2729,5051r-51,-23l2627,5004r-50,-25l2529,4954r-47,-26l2438,4900r-45,-27l2349,4843r-40,-28l2268,4785r-39,-32l2192,4722r-37,-32l2121,4658r-35,-33l2054,4590r-31,-34l1992,4521r-28,-35l1936,4450r-27,-37l1883,4376r-23,-37l1835,4302r-21,-38l1793,4227r-11,-20l1773,4188r-19,-39l1736,4109r-16,-39l1705,4031r-16,-40l1676,3950r-12,-40l1652,3871r-9,-41l1632,3790r-7,-41l1616,3709r-5,-41l1606,3628r-6,-41l1597,3547r-2,-41l1593,3466r-1,-39l1593,3386r,-38l1595,3307r4,-39l1602,3229r5,-38l1613,3152r5,-37l1625,3076r7,-37l1641,3004r9,-37l1659,2939r3,-13l1667,2912r-84,-63l1540,2817r-42,-32l1457,2752r-40,-32l1378,2687r-41,-32l1261,2588r-74,-65l1115,2458r-69,-65l980,2327r-63,-63l855,2202r-57,-61l744,2081r-52,-60l643,1964r-44,-54l533,1829r-68,-90l429,1690r-35,-51l318,1533,240,1420,163,1300r-41,-63l81,1173,,1043,,936r44,72l87,1078r44,69l173,1216r85,130l300,1408r41,61l420,1584r78,107l535,1741r37,47l608,1832r33,43l685,1927r48,57l783,2042r54,58l894,2160r28,32l952,2222r62,61l1079,2347r67,63l1217,2475r72,64l1364,2604r39,32l1441,2667r39,32l1521,2731r40,32l1602,2794r43,32l1685,2856r14,-35l1712,2784r30,-71l1758,2678r15,-35l1791,2608r18,-34l1826,2541r20,-34l1887,2440r22,-32l1931,2377r23,-32l1977,2313r24,-30l2026,2253r51,-58l2104,2167r28,-28l2159,2111r28,-27l2217,2058r30,-25l2277,2009r30,-25l2339,1961r31,-23l2402,1917r34,-21l2469,1875r34,-20l2538,1836r34,-18l2609,1801r35,-16l2680,1769r37,-14l2756,1741r37,-13l2832,1716r37,-11l2909,1695r39,-9l2989,1677r39,-7l3068,1665r43,-5l3151,1656r43,-3l3236,1651r42,l3321,1651r44,2l3407,1656r45,4l3496,1665r44,7l3586,1679r44,11l3676,1698r46,13l3755,1721r36,9l3824,1742r34,11l3891,1765r34,13l3957,1790r32,14l4052,1832r60,32l4142,1880r28,16l4199,1913r28,16l4282,1966r53,37l4359,2023r25,19l4409,2063r23,20l4455,2104r23,21l4520,2169r21,21l4561,2213r19,23l4600,2259r17,23l4635,2305r18,24l4660,2342r9,10l4683,2377r16,24l4713,2426r12,27l4737,2477r13,25l4771,2553r9,26l4789,2606r9,26l4805,2659r12,52l4822,2738r4,26l4829,2791r2,28l4833,2845r,27l4833,2898r-2,28l4829,2953r-3,26l4822,3007r-5,27l4812,3060r-7,29l4792,3129r-7,21l4778,3171r-18,41l4741,3252r-11,20l4718,3291r-25,39l4667,3367r-14,18l4637,3402r-32,35l4589,3453r-19,16l4552,3485r-19,16l4513,3515r-21,16l4471,3545r-21,12l4427,3571r-23,13l4379,3596r-25,11l4328,3617r-27,11l4275,3638r-29,9l4218,3656r-28,9l4128,3679r-64,12l3997,3702r-33,3l3927,3709r-36,1l3854,3712r-39,l3777,3712r-39,l3697,3710r-83,-5l3570,3702r-44,-6l3482,3691r-46,-7l3390,3677r-48,-9l3294,3659r-49,-10l3194,3638r-52,-12l3091,3614r-53,-15l2992,3587r-44,-12l2904,3561r-44,-14l2816,3531r-45,-14l2729,3499r-44,-16l2643,3466r-45,-18l2556,3430r-42,-19l2429,3372r-43,-21l2346,3330r-43,-21l2263,3288r-82,-46l2100,3196r-79,-48l1982,3126r-39,-25l1865,3050r-76,-51l1715,2948r-10,33l1696,3016r-7,37l1680,3089r-5,37l1667,3163r-5,37l1659,3237r-4,37l1652,3312r-2,37l1648,3388r,39l1650,3466r2,38l1653,3543r4,39l1666,3661r7,39l1680,3739r7,38l1696,3816r10,41l1717,3895r12,39l1742,3973r14,37l1772,4049r16,38l1805,4124r18,39l1842,4200r20,37l1883,4274r12,18l1906,4309r23,37l1954,4382r26,35l2007,4452r28,34l2063,4519r32,34l2111,4568r16,18l2159,4618r33,32l2227,4679r38,32l2302,4741r40,28l2381,4797r42,29l2466,4852r44,27l2556,4905r48,25l2651,4953r50,24l2752,4998r25,11l2803,5019r55,22l2913,5060r56,18l3028,5095r58,18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" w14:anchorId="60C227A5">
              <v:path arrowok="t" o:connecttype="custom" o:connectlocs="3324351,3282957;3751241,3245222;4041526,3105961;4238345,2848104;4292268,2580365;4223067,2270397;3989401,1945157;3619130,1691792;3173367,1552531;2690756,1557922;2268359,1714253;1919658,1990079;1661726,2349462;1795635,2757360;2466976,3096078;3084394,4649508;3753039,4628844;4472011,4415011;5159529,4012503;5779643,3447374;6351227,2709742;6859900,1817576;7363181,606458;7364080,748414;6903937,1840936;6286519,2894824;5718531,3585737;5145150,4084379;4576262,4421300;3914807,4649508;3330642,4712400;2653010,4610875;2111084,4351221;1715649,3964885;1506248,3548900;1430756,3079008;1490970,2640561;940057,2150004;285792,1377333;306462,1319831;855578,1996369;1478388,2539036;1735421,2135629;2073338,1782536;2476862,1564211;2945991,1483350;3436690,1565110;3895934,1799607;4165549,2070940;4312040,2364735;4333609,2701656;4181726,3041272;3935478,3230847;3496904,3333271;2960371,3287449;2413053,3129321;1781255,2808572;1487375,2941544;1524223,3428507;1703067,3856172;2001441,4203874;2495735,4500364" o:connectangles="0,0,0,0,0,0,0,0,0,0,0,0,0,0,0,0,0,0,0,0,0,0,0,0,0,0,0,0,0,0,0,0,0,0,0,0,0,0,0,0,0,0,0,0,0,0,0,0,0,0,0,0,0,0,0,0,0,0,0,0,0,0"/>
              <o:lock v:ext="edit" verticies="t" aspectratio="t"/>
              <w10:wrap anchory="page"/>
              <w10:anchorlock/>
            </v:shape>
          </w:pict>
        </mc:Fallback>
      </mc:AlternateContent>
    </w:r>
    <w:r w:rsidRPr="0002741A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242" behindDoc="0" locked="1" layoutInCell="1" allowOverlap="1" wp14:anchorId="722E1A76" wp14:editId="6DBA0412">
              <wp:simplePos x="0" y="0"/>
              <wp:positionH relativeFrom="page">
                <wp:posOffset>720090</wp:posOffset>
              </wp:positionH>
              <wp:positionV relativeFrom="page">
                <wp:posOffset>540385</wp:posOffset>
              </wp:positionV>
              <wp:extent cx="1353600" cy="432000"/>
              <wp:effectExtent l="0" t="0" r="0" b="6350"/>
              <wp:wrapNone/>
              <wp:docPr id="1517759700" name="Freefor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353600" cy="432000"/>
                      </a:xfrm>
                      <a:custGeom>
                        <a:avLst/>
                        <a:gdLst>
                          <a:gd name="T0" fmla="*/ 3866 w 4177"/>
                          <a:gd name="T1" fmla="*/ 935 h 1335"/>
                          <a:gd name="T2" fmla="*/ 3993 w 4177"/>
                          <a:gd name="T3" fmla="*/ 909 h 1335"/>
                          <a:gd name="T4" fmla="*/ 4168 w 4177"/>
                          <a:gd name="T5" fmla="*/ 1002 h 1335"/>
                          <a:gd name="T6" fmla="*/ 805 w 4177"/>
                          <a:gd name="T7" fmla="*/ 972 h 1335"/>
                          <a:gd name="T8" fmla="*/ 459 w 4177"/>
                          <a:gd name="T9" fmla="*/ 1027 h 1335"/>
                          <a:gd name="T10" fmla="*/ 222 w 4177"/>
                          <a:gd name="T11" fmla="*/ 842 h 1335"/>
                          <a:gd name="T12" fmla="*/ 121 w 4177"/>
                          <a:gd name="T13" fmla="*/ 534 h 1335"/>
                          <a:gd name="T14" fmla="*/ 371 w 4177"/>
                          <a:gd name="T15" fmla="*/ 310 h 1335"/>
                          <a:gd name="T16" fmla="*/ 660 w 4177"/>
                          <a:gd name="T17" fmla="*/ 278 h 1335"/>
                          <a:gd name="T18" fmla="*/ 853 w 4177"/>
                          <a:gd name="T19" fmla="*/ 421 h 1335"/>
                          <a:gd name="T20" fmla="*/ 860 w 4177"/>
                          <a:gd name="T21" fmla="*/ 616 h 1335"/>
                          <a:gd name="T22" fmla="*/ 671 w 4177"/>
                          <a:gd name="T23" fmla="*/ 743 h 1335"/>
                          <a:gd name="T24" fmla="*/ 309 w 4177"/>
                          <a:gd name="T25" fmla="*/ 750 h 1335"/>
                          <a:gd name="T26" fmla="*/ 538 w 4177"/>
                          <a:gd name="T27" fmla="*/ 926 h 1335"/>
                          <a:gd name="T28" fmla="*/ 777 w 4177"/>
                          <a:gd name="T29" fmla="*/ 849 h 1335"/>
                          <a:gd name="T30" fmla="*/ 335 w 4177"/>
                          <a:gd name="T31" fmla="*/ 500 h 1335"/>
                          <a:gd name="T32" fmla="*/ 616 w 4177"/>
                          <a:gd name="T33" fmla="*/ 639 h 1335"/>
                          <a:gd name="T34" fmla="*/ 761 w 4177"/>
                          <a:gd name="T35" fmla="*/ 509 h 1335"/>
                          <a:gd name="T36" fmla="*/ 591 w 4177"/>
                          <a:gd name="T37" fmla="*/ 379 h 1335"/>
                          <a:gd name="T38" fmla="*/ 1664 w 4177"/>
                          <a:gd name="T39" fmla="*/ 352 h 1335"/>
                          <a:gd name="T40" fmla="*/ 1787 w 4177"/>
                          <a:gd name="T41" fmla="*/ 625 h 1335"/>
                          <a:gd name="T42" fmla="*/ 1685 w 4177"/>
                          <a:gd name="T43" fmla="*/ 928 h 1335"/>
                          <a:gd name="T44" fmla="*/ 1402 w 4177"/>
                          <a:gd name="T45" fmla="*/ 1039 h 1335"/>
                          <a:gd name="T46" fmla="*/ 1151 w 4177"/>
                          <a:gd name="T47" fmla="*/ 893 h 1335"/>
                          <a:gd name="T48" fmla="*/ 1026 w 4177"/>
                          <a:gd name="T49" fmla="*/ 694 h 1335"/>
                          <a:gd name="T50" fmla="*/ 1137 w 4177"/>
                          <a:gd name="T51" fmla="*/ 423 h 1335"/>
                          <a:gd name="T52" fmla="*/ 1429 w 4177"/>
                          <a:gd name="T53" fmla="*/ 264 h 1335"/>
                          <a:gd name="T54" fmla="*/ 1605 w 4177"/>
                          <a:gd name="T55" fmla="*/ 842 h 1335"/>
                          <a:gd name="T56" fmla="*/ 1655 w 4177"/>
                          <a:gd name="T57" fmla="*/ 539 h 1335"/>
                          <a:gd name="T58" fmla="*/ 1439 w 4177"/>
                          <a:gd name="T59" fmla="*/ 379 h 1335"/>
                          <a:gd name="T60" fmla="*/ 1203 w 4177"/>
                          <a:gd name="T61" fmla="*/ 518 h 1335"/>
                          <a:gd name="T62" fmla="*/ 1247 w 4177"/>
                          <a:gd name="T63" fmla="*/ 844 h 1335"/>
                          <a:gd name="T64" fmla="*/ 1999 w 4177"/>
                          <a:gd name="T65" fmla="*/ 7 h 1335"/>
                          <a:gd name="T66" fmla="*/ 2033 w 4177"/>
                          <a:gd name="T67" fmla="*/ 139 h 1335"/>
                          <a:gd name="T68" fmla="*/ 1907 w 4177"/>
                          <a:gd name="T69" fmla="*/ 144 h 1335"/>
                          <a:gd name="T70" fmla="*/ 1914 w 4177"/>
                          <a:gd name="T71" fmla="*/ 19 h 1335"/>
                          <a:gd name="T72" fmla="*/ 2859 w 4177"/>
                          <a:gd name="T73" fmla="*/ 810 h 1335"/>
                          <a:gd name="T74" fmla="*/ 2669 w 4177"/>
                          <a:gd name="T75" fmla="*/ 1013 h 1335"/>
                          <a:gd name="T76" fmla="*/ 2370 w 4177"/>
                          <a:gd name="T77" fmla="*/ 1011 h 1335"/>
                          <a:gd name="T78" fmla="*/ 2185 w 4177"/>
                          <a:gd name="T79" fmla="*/ 833 h 1335"/>
                          <a:gd name="T80" fmla="*/ 2172 w 4177"/>
                          <a:gd name="T81" fmla="*/ 518 h 1335"/>
                          <a:gd name="T82" fmla="*/ 2395 w 4177"/>
                          <a:gd name="T83" fmla="*/ 283 h 1335"/>
                          <a:gd name="T84" fmla="*/ 2699 w 4177"/>
                          <a:gd name="T85" fmla="*/ 308 h 1335"/>
                          <a:gd name="T86" fmla="*/ 2711 w 4177"/>
                          <a:gd name="T87" fmla="*/ 465 h 1335"/>
                          <a:gd name="T88" fmla="*/ 2451 w 4177"/>
                          <a:gd name="T89" fmla="*/ 386 h 1335"/>
                          <a:gd name="T90" fmla="*/ 2289 w 4177"/>
                          <a:gd name="T91" fmla="*/ 539 h 1335"/>
                          <a:gd name="T92" fmla="*/ 2322 w 4177"/>
                          <a:gd name="T93" fmla="*/ 837 h 1335"/>
                          <a:gd name="T94" fmla="*/ 2594 w 4177"/>
                          <a:gd name="T95" fmla="*/ 918 h 1335"/>
                          <a:gd name="T96" fmla="*/ 3709 w 4177"/>
                          <a:gd name="T97" fmla="*/ 333 h 1335"/>
                          <a:gd name="T98" fmla="*/ 3709 w 4177"/>
                          <a:gd name="T99" fmla="*/ 1023 h 1335"/>
                          <a:gd name="T100" fmla="*/ 3345 w 4177"/>
                          <a:gd name="T101" fmla="*/ 1034 h 1335"/>
                          <a:gd name="T102" fmla="*/ 3059 w 4177"/>
                          <a:gd name="T103" fmla="*/ 963 h 1335"/>
                          <a:gd name="T104" fmla="*/ 2928 w 4177"/>
                          <a:gd name="T105" fmla="*/ 711 h 1335"/>
                          <a:gd name="T106" fmla="*/ 2995 w 4177"/>
                          <a:gd name="T107" fmla="*/ 416 h 1335"/>
                          <a:gd name="T108" fmla="*/ 3221 w 4177"/>
                          <a:gd name="T109" fmla="*/ 268 h 1335"/>
                          <a:gd name="T110" fmla="*/ 3502 w 4177"/>
                          <a:gd name="T111" fmla="*/ 349 h 1335"/>
                          <a:gd name="T112" fmla="*/ 3382 w 4177"/>
                          <a:gd name="T113" fmla="*/ 900 h 1335"/>
                          <a:gd name="T114" fmla="*/ 3550 w 4177"/>
                          <a:gd name="T115" fmla="*/ 690 h 1335"/>
                          <a:gd name="T116" fmla="*/ 3405 w 4177"/>
                          <a:gd name="T117" fmla="*/ 414 h 1335"/>
                          <a:gd name="T118" fmla="*/ 3163 w 4177"/>
                          <a:gd name="T119" fmla="*/ 412 h 1335"/>
                          <a:gd name="T120" fmla="*/ 3041 w 4177"/>
                          <a:gd name="T121" fmla="*/ 692 h 1335"/>
                          <a:gd name="T122" fmla="*/ 3161 w 4177"/>
                          <a:gd name="T123" fmla="*/ 895 h 13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177" h="1335">
                            <a:moveTo>
                              <a:pt x="4036" y="1041"/>
                            </a:moveTo>
                            <a:lnTo>
                              <a:pt x="4015" y="1039"/>
                            </a:lnTo>
                            <a:lnTo>
                              <a:pt x="4004" y="1039"/>
                            </a:lnTo>
                            <a:lnTo>
                              <a:pt x="3993" y="1037"/>
                            </a:lnTo>
                            <a:lnTo>
                              <a:pt x="3974" y="1032"/>
                            </a:lnTo>
                            <a:lnTo>
                              <a:pt x="3956" y="1027"/>
                            </a:lnTo>
                            <a:lnTo>
                              <a:pt x="3940" y="1020"/>
                            </a:lnTo>
                            <a:lnTo>
                              <a:pt x="3925" y="1011"/>
                            </a:lnTo>
                            <a:lnTo>
                              <a:pt x="3917" y="1006"/>
                            </a:lnTo>
                            <a:lnTo>
                              <a:pt x="3912" y="1000"/>
                            </a:lnTo>
                            <a:lnTo>
                              <a:pt x="3905" y="993"/>
                            </a:lnTo>
                            <a:lnTo>
                              <a:pt x="3900" y="988"/>
                            </a:lnTo>
                            <a:lnTo>
                              <a:pt x="3887" y="974"/>
                            </a:lnTo>
                            <a:lnTo>
                              <a:pt x="3879" y="960"/>
                            </a:lnTo>
                            <a:lnTo>
                              <a:pt x="3870" y="944"/>
                            </a:lnTo>
                            <a:lnTo>
                              <a:pt x="3866" y="935"/>
                            </a:lnTo>
                            <a:lnTo>
                              <a:pt x="3863" y="926"/>
                            </a:lnTo>
                            <a:lnTo>
                              <a:pt x="3861" y="918"/>
                            </a:lnTo>
                            <a:lnTo>
                              <a:pt x="3857" y="909"/>
                            </a:lnTo>
                            <a:lnTo>
                              <a:pt x="3854" y="889"/>
                            </a:lnTo>
                            <a:lnTo>
                              <a:pt x="3852" y="870"/>
                            </a:lnTo>
                            <a:lnTo>
                              <a:pt x="3850" y="847"/>
                            </a:lnTo>
                            <a:lnTo>
                              <a:pt x="3850" y="16"/>
                            </a:lnTo>
                            <a:lnTo>
                              <a:pt x="3967" y="16"/>
                            </a:lnTo>
                            <a:lnTo>
                              <a:pt x="3967" y="821"/>
                            </a:lnTo>
                            <a:lnTo>
                              <a:pt x="3967" y="835"/>
                            </a:lnTo>
                            <a:lnTo>
                              <a:pt x="3969" y="845"/>
                            </a:lnTo>
                            <a:lnTo>
                              <a:pt x="3972" y="868"/>
                            </a:lnTo>
                            <a:lnTo>
                              <a:pt x="3978" y="886"/>
                            </a:lnTo>
                            <a:lnTo>
                              <a:pt x="3983" y="895"/>
                            </a:lnTo>
                            <a:lnTo>
                              <a:pt x="3986" y="902"/>
                            </a:lnTo>
                            <a:lnTo>
                              <a:pt x="3993" y="909"/>
                            </a:lnTo>
                            <a:lnTo>
                              <a:pt x="3999" y="914"/>
                            </a:lnTo>
                            <a:lnTo>
                              <a:pt x="4006" y="919"/>
                            </a:lnTo>
                            <a:lnTo>
                              <a:pt x="4015" y="923"/>
                            </a:lnTo>
                            <a:lnTo>
                              <a:pt x="4023" y="925"/>
                            </a:lnTo>
                            <a:lnTo>
                              <a:pt x="4032" y="928"/>
                            </a:lnTo>
                            <a:lnTo>
                              <a:pt x="4043" y="928"/>
                            </a:lnTo>
                            <a:lnTo>
                              <a:pt x="4053" y="930"/>
                            </a:lnTo>
                            <a:lnTo>
                              <a:pt x="4064" y="930"/>
                            </a:lnTo>
                            <a:lnTo>
                              <a:pt x="4075" y="928"/>
                            </a:lnTo>
                            <a:lnTo>
                              <a:pt x="4085" y="926"/>
                            </a:lnTo>
                            <a:lnTo>
                              <a:pt x="4094" y="923"/>
                            </a:lnTo>
                            <a:lnTo>
                              <a:pt x="4103" y="921"/>
                            </a:lnTo>
                            <a:lnTo>
                              <a:pt x="4112" y="916"/>
                            </a:lnTo>
                            <a:lnTo>
                              <a:pt x="4129" y="907"/>
                            </a:lnTo>
                            <a:lnTo>
                              <a:pt x="4177" y="995"/>
                            </a:lnTo>
                            <a:lnTo>
                              <a:pt x="4168" y="1002"/>
                            </a:lnTo>
                            <a:lnTo>
                              <a:pt x="4161" y="1007"/>
                            </a:lnTo>
                            <a:lnTo>
                              <a:pt x="4144" y="1016"/>
                            </a:lnTo>
                            <a:lnTo>
                              <a:pt x="4126" y="1023"/>
                            </a:lnTo>
                            <a:lnTo>
                              <a:pt x="4108" y="1030"/>
                            </a:lnTo>
                            <a:lnTo>
                              <a:pt x="4091" y="1036"/>
                            </a:lnTo>
                            <a:lnTo>
                              <a:pt x="4071" y="1037"/>
                            </a:lnTo>
                            <a:lnTo>
                              <a:pt x="4053" y="1039"/>
                            </a:lnTo>
                            <a:lnTo>
                              <a:pt x="4036" y="1041"/>
                            </a:lnTo>
                            <a:close/>
                            <a:moveTo>
                              <a:pt x="798" y="828"/>
                            </a:moveTo>
                            <a:lnTo>
                              <a:pt x="883" y="898"/>
                            </a:lnTo>
                            <a:lnTo>
                              <a:pt x="869" y="916"/>
                            </a:lnTo>
                            <a:lnTo>
                              <a:pt x="855" y="932"/>
                            </a:lnTo>
                            <a:lnTo>
                              <a:pt x="846" y="939"/>
                            </a:lnTo>
                            <a:lnTo>
                              <a:pt x="839" y="946"/>
                            </a:lnTo>
                            <a:lnTo>
                              <a:pt x="823" y="960"/>
                            </a:lnTo>
                            <a:lnTo>
                              <a:pt x="805" y="972"/>
                            </a:lnTo>
                            <a:lnTo>
                              <a:pt x="786" y="983"/>
                            </a:lnTo>
                            <a:lnTo>
                              <a:pt x="768" y="995"/>
                            </a:lnTo>
                            <a:lnTo>
                              <a:pt x="747" y="1004"/>
                            </a:lnTo>
                            <a:lnTo>
                              <a:pt x="727" y="1013"/>
                            </a:lnTo>
                            <a:lnTo>
                              <a:pt x="706" y="1020"/>
                            </a:lnTo>
                            <a:lnTo>
                              <a:pt x="683" y="1027"/>
                            </a:lnTo>
                            <a:lnTo>
                              <a:pt x="662" y="1030"/>
                            </a:lnTo>
                            <a:lnTo>
                              <a:pt x="639" y="1036"/>
                            </a:lnTo>
                            <a:lnTo>
                              <a:pt x="614" y="1037"/>
                            </a:lnTo>
                            <a:lnTo>
                              <a:pt x="591" y="1039"/>
                            </a:lnTo>
                            <a:lnTo>
                              <a:pt x="567" y="1041"/>
                            </a:lnTo>
                            <a:lnTo>
                              <a:pt x="544" y="1039"/>
                            </a:lnTo>
                            <a:lnTo>
                              <a:pt x="521" y="1039"/>
                            </a:lnTo>
                            <a:lnTo>
                              <a:pt x="499" y="1036"/>
                            </a:lnTo>
                            <a:lnTo>
                              <a:pt x="478" y="1032"/>
                            </a:lnTo>
                            <a:lnTo>
                              <a:pt x="459" y="1027"/>
                            </a:lnTo>
                            <a:lnTo>
                              <a:pt x="439" y="1022"/>
                            </a:lnTo>
                            <a:lnTo>
                              <a:pt x="420" y="1016"/>
                            </a:lnTo>
                            <a:lnTo>
                              <a:pt x="402" y="1009"/>
                            </a:lnTo>
                            <a:lnTo>
                              <a:pt x="385" y="1000"/>
                            </a:lnTo>
                            <a:lnTo>
                              <a:pt x="369" y="992"/>
                            </a:lnTo>
                            <a:lnTo>
                              <a:pt x="353" y="983"/>
                            </a:lnTo>
                            <a:lnTo>
                              <a:pt x="337" y="972"/>
                            </a:lnTo>
                            <a:lnTo>
                              <a:pt x="309" y="951"/>
                            </a:lnTo>
                            <a:lnTo>
                              <a:pt x="295" y="939"/>
                            </a:lnTo>
                            <a:lnTo>
                              <a:pt x="282" y="926"/>
                            </a:lnTo>
                            <a:lnTo>
                              <a:pt x="272" y="912"/>
                            </a:lnTo>
                            <a:lnTo>
                              <a:pt x="261" y="900"/>
                            </a:lnTo>
                            <a:lnTo>
                              <a:pt x="250" y="886"/>
                            </a:lnTo>
                            <a:lnTo>
                              <a:pt x="240" y="872"/>
                            </a:lnTo>
                            <a:lnTo>
                              <a:pt x="231" y="858"/>
                            </a:lnTo>
                            <a:lnTo>
                              <a:pt x="222" y="842"/>
                            </a:lnTo>
                            <a:lnTo>
                              <a:pt x="208" y="812"/>
                            </a:lnTo>
                            <a:lnTo>
                              <a:pt x="203" y="796"/>
                            </a:lnTo>
                            <a:lnTo>
                              <a:pt x="196" y="780"/>
                            </a:lnTo>
                            <a:lnTo>
                              <a:pt x="187" y="748"/>
                            </a:lnTo>
                            <a:lnTo>
                              <a:pt x="182" y="717"/>
                            </a:lnTo>
                            <a:lnTo>
                              <a:pt x="176" y="685"/>
                            </a:lnTo>
                            <a:lnTo>
                              <a:pt x="152" y="674"/>
                            </a:lnTo>
                            <a:lnTo>
                              <a:pt x="127" y="662"/>
                            </a:lnTo>
                            <a:lnTo>
                              <a:pt x="79" y="637"/>
                            </a:lnTo>
                            <a:lnTo>
                              <a:pt x="58" y="623"/>
                            </a:lnTo>
                            <a:lnTo>
                              <a:pt x="37" y="611"/>
                            </a:lnTo>
                            <a:lnTo>
                              <a:pt x="17" y="599"/>
                            </a:lnTo>
                            <a:lnTo>
                              <a:pt x="0" y="585"/>
                            </a:lnTo>
                            <a:lnTo>
                              <a:pt x="65" y="497"/>
                            </a:lnTo>
                            <a:lnTo>
                              <a:pt x="93" y="516"/>
                            </a:lnTo>
                            <a:lnTo>
                              <a:pt x="121" y="534"/>
                            </a:lnTo>
                            <a:lnTo>
                              <a:pt x="153" y="551"/>
                            </a:lnTo>
                            <a:lnTo>
                              <a:pt x="185" y="569"/>
                            </a:lnTo>
                            <a:lnTo>
                              <a:pt x="189" y="553"/>
                            </a:lnTo>
                            <a:lnTo>
                              <a:pt x="194" y="539"/>
                            </a:lnTo>
                            <a:lnTo>
                              <a:pt x="203" y="509"/>
                            </a:lnTo>
                            <a:lnTo>
                              <a:pt x="208" y="495"/>
                            </a:lnTo>
                            <a:lnTo>
                              <a:pt x="215" y="481"/>
                            </a:lnTo>
                            <a:lnTo>
                              <a:pt x="229" y="453"/>
                            </a:lnTo>
                            <a:lnTo>
                              <a:pt x="245" y="426"/>
                            </a:lnTo>
                            <a:lnTo>
                              <a:pt x="254" y="414"/>
                            </a:lnTo>
                            <a:lnTo>
                              <a:pt x="265" y="401"/>
                            </a:lnTo>
                            <a:lnTo>
                              <a:pt x="284" y="377"/>
                            </a:lnTo>
                            <a:lnTo>
                              <a:pt x="307" y="356"/>
                            </a:lnTo>
                            <a:lnTo>
                              <a:pt x="330" y="336"/>
                            </a:lnTo>
                            <a:lnTo>
                              <a:pt x="356" y="317"/>
                            </a:lnTo>
                            <a:lnTo>
                              <a:pt x="371" y="310"/>
                            </a:lnTo>
                            <a:lnTo>
                              <a:pt x="385" y="301"/>
                            </a:lnTo>
                            <a:lnTo>
                              <a:pt x="399" y="294"/>
                            </a:lnTo>
                            <a:lnTo>
                              <a:pt x="415" y="289"/>
                            </a:lnTo>
                            <a:lnTo>
                              <a:pt x="431" y="283"/>
                            </a:lnTo>
                            <a:lnTo>
                              <a:pt x="446" y="278"/>
                            </a:lnTo>
                            <a:lnTo>
                              <a:pt x="462" y="273"/>
                            </a:lnTo>
                            <a:lnTo>
                              <a:pt x="478" y="269"/>
                            </a:lnTo>
                            <a:lnTo>
                              <a:pt x="496" y="268"/>
                            </a:lnTo>
                            <a:lnTo>
                              <a:pt x="514" y="266"/>
                            </a:lnTo>
                            <a:lnTo>
                              <a:pt x="531" y="264"/>
                            </a:lnTo>
                            <a:lnTo>
                              <a:pt x="551" y="264"/>
                            </a:lnTo>
                            <a:lnTo>
                              <a:pt x="583" y="264"/>
                            </a:lnTo>
                            <a:lnTo>
                              <a:pt x="614" y="268"/>
                            </a:lnTo>
                            <a:lnTo>
                              <a:pt x="630" y="271"/>
                            </a:lnTo>
                            <a:lnTo>
                              <a:pt x="646" y="275"/>
                            </a:lnTo>
                            <a:lnTo>
                              <a:pt x="660" y="278"/>
                            </a:lnTo>
                            <a:lnTo>
                              <a:pt x="674" y="283"/>
                            </a:lnTo>
                            <a:lnTo>
                              <a:pt x="690" y="287"/>
                            </a:lnTo>
                            <a:lnTo>
                              <a:pt x="704" y="294"/>
                            </a:lnTo>
                            <a:lnTo>
                              <a:pt x="717" y="299"/>
                            </a:lnTo>
                            <a:lnTo>
                              <a:pt x="731" y="306"/>
                            </a:lnTo>
                            <a:lnTo>
                              <a:pt x="743" y="313"/>
                            </a:lnTo>
                            <a:lnTo>
                              <a:pt x="756" y="320"/>
                            </a:lnTo>
                            <a:lnTo>
                              <a:pt x="768" y="329"/>
                            </a:lnTo>
                            <a:lnTo>
                              <a:pt x="780" y="336"/>
                            </a:lnTo>
                            <a:lnTo>
                              <a:pt x="791" y="345"/>
                            </a:lnTo>
                            <a:lnTo>
                              <a:pt x="802" y="356"/>
                            </a:lnTo>
                            <a:lnTo>
                              <a:pt x="821" y="375"/>
                            </a:lnTo>
                            <a:lnTo>
                              <a:pt x="830" y="386"/>
                            </a:lnTo>
                            <a:lnTo>
                              <a:pt x="837" y="398"/>
                            </a:lnTo>
                            <a:lnTo>
                              <a:pt x="846" y="408"/>
                            </a:lnTo>
                            <a:lnTo>
                              <a:pt x="853" y="421"/>
                            </a:lnTo>
                            <a:lnTo>
                              <a:pt x="858" y="433"/>
                            </a:lnTo>
                            <a:lnTo>
                              <a:pt x="863" y="445"/>
                            </a:lnTo>
                            <a:lnTo>
                              <a:pt x="869" y="458"/>
                            </a:lnTo>
                            <a:lnTo>
                              <a:pt x="872" y="472"/>
                            </a:lnTo>
                            <a:lnTo>
                              <a:pt x="876" y="484"/>
                            </a:lnTo>
                            <a:lnTo>
                              <a:pt x="877" y="498"/>
                            </a:lnTo>
                            <a:lnTo>
                              <a:pt x="879" y="512"/>
                            </a:lnTo>
                            <a:lnTo>
                              <a:pt x="879" y="528"/>
                            </a:lnTo>
                            <a:lnTo>
                              <a:pt x="879" y="539"/>
                            </a:lnTo>
                            <a:lnTo>
                              <a:pt x="877" y="551"/>
                            </a:lnTo>
                            <a:lnTo>
                              <a:pt x="876" y="562"/>
                            </a:lnTo>
                            <a:lnTo>
                              <a:pt x="874" y="572"/>
                            </a:lnTo>
                            <a:lnTo>
                              <a:pt x="872" y="585"/>
                            </a:lnTo>
                            <a:lnTo>
                              <a:pt x="869" y="595"/>
                            </a:lnTo>
                            <a:lnTo>
                              <a:pt x="865" y="606"/>
                            </a:lnTo>
                            <a:lnTo>
                              <a:pt x="860" y="616"/>
                            </a:lnTo>
                            <a:lnTo>
                              <a:pt x="855" y="625"/>
                            </a:lnTo>
                            <a:lnTo>
                              <a:pt x="849" y="636"/>
                            </a:lnTo>
                            <a:lnTo>
                              <a:pt x="842" y="646"/>
                            </a:lnTo>
                            <a:lnTo>
                              <a:pt x="835" y="655"/>
                            </a:lnTo>
                            <a:lnTo>
                              <a:pt x="826" y="664"/>
                            </a:lnTo>
                            <a:lnTo>
                              <a:pt x="817" y="673"/>
                            </a:lnTo>
                            <a:lnTo>
                              <a:pt x="809" y="682"/>
                            </a:lnTo>
                            <a:lnTo>
                              <a:pt x="798" y="689"/>
                            </a:lnTo>
                            <a:lnTo>
                              <a:pt x="787" y="697"/>
                            </a:lnTo>
                            <a:lnTo>
                              <a:pt x="775" y="704"/>
                            </a:lnTo>
                            <a:lnTo>
                              <a:pt x="763" y="711"/>
                            </a:lnTo>
                            <a:lnTo>
                              <a:pt x="749" y="719"/>
                            </a:lnTo>
                            <a:lnTo>
                              <a:pt x="734" y="724"/>
                            </a:lnTo>
                            <a:lnTo>
                              <a:pt x="720" y="729"/>
                            </a:lnTo>
                            <a:lnTo>
                              <a:pt x="687" y="740"/>
                            </a:lnTo>
                            <a:lnTo>
                              <a:pt x="671" y="743"/>
                            </a:lnTo>
                            <a:lnTo>
                              <a:pt x="651" y="747"/>
                            </a:lnTo>
                            <a:lnTo>
                              <a:pt x="632" y="750"/>
                            </a:lnTo>
                            <a:lnTo>
                              <a:pt x="613" y="754"/>
                            </a:lnTo>
                            <a:lnTo>
                              <a:pt x="591" y="756"/>
                            </a:lnTo>
                            <a:lnTo>
                              <a:pt x="568" y="757"/>
                            </a:lnTo>
                            <a:lnTo>
                              <a:pt x="545" y="757"/>
                            </a:lnTo>
                            <a:lnTo>
                              <a:pt x="522" y="757"/>
                            </a:lnTo>
                            <a:lnTo>
                              <a:pt x="492" y="757"/>
                            </a:lnTo>
                            <a:lnTo>
                              <a:pt x="464" y="756"/>
                            </a:lnTo>
                            <a:lnTo>
                              <a:pt x="436" y="754"/>
                            </a:lnTo>
                            <a:lnTo>
                              <a:pt x="408" y="750"/>
                            </a:lnTo>
                            <a:lnTo>
                              <a:pt x="381" y="747"/>
                            </a:lnTo>
                            <a:lnTo>
                              <a:pt x="355" y="741"/>
                            </a:lnTo>
                            <a:lnTo>
                              <a:pt x="328" y="736"/>
                            </a:lnTo>
                            <a:lnTo>
                              <a:pt x="303" y="729"/>
                            </a:lnTo>
                            <a:lnTo>
                              <a:pt x="309" y="750"/>
                            </a:lnTo>
                            <a:lnTo>
                              <a:pt x="316" y="770"/>
                            </a:lnTo>
                            <a:lnTo>
                              <a:pt x="325" y="787"/>
                            </a:lnTo>
                            <a:lnTo>
                              <a:pt x="335" y="807"/>
                            </a:lnTo>
                            <a:lnTo>
                              <a:pt x="346" y="822"/>
                            </a:lnTo>
                            <a:lnTo>
                              <a:pt x="358" y="840"/>
                            </a:lnTo>
                            <a:lnTo>
                              <a:pt x="372" y="854"/>
                            </a:lnTo>
                            <a:lnTo>
                              <a:pt x="381" y="863"/>
                            </a:lnTo>
                            <a:lnTo>
                              <a:pt x="388" y="870"/>
                            </a:lnTo>
                            <a:lnTo>
                              <a:pt x="397" y="875"/>
                            </a:lnTo>
                            <a:lnTo>
                              <a:pt x="406" y="882"/>
                            </a:lnTo>
                            <a:lnTo>
                              <a:pt x="425" y="893"/>
                            </a:lnTo>
                            <a:lnTo>
                              <a:pt x="445" y="904"/>
                            </a:lnTo>
                            <a:lnTo>
                              <a:pt x="466" y="912"/>
                            </a:lnTo>
                            <a:lnTo>
                              <a:pt x="489" y="919"/>
                            </a:lnTo>
                            <a:lnTo>
                              <a:pt x="512" y="925"/>
                            </a:lnTo>
                            <a:lnTo>
                              <a:pt x="538" y="926"/>
                            </a:lnTo>
                            <a:lnTo>
                              <a:pt x="551" y="928"/>
                            </a:lnTo>
                            <a:lnTo>
                              <a:pt x="565" y="928"/>
                            </a:lnTo>
                            <a:lnTo>
                              <a:pt x="584" y="928"/>
                            </a:lnTo>
                            <a:lnTo>
                              <a:pt x="602" y="926"/>
                            </a:lnTo>
                            <a:lnTo>
                              <a:pt x="620" y="925"/>
                            </a:lnTo>
                            <a:lnTo>
                              <a:pt x="637" y="921"/>
                            </a:lnTo>
                            <a:lnTo>
                              <a:pt x="653" y="918"/>
                            </a:lnTo>
                            <a:lnTo>
                              <a:pt x="669" y="912"/>
                            </a:lnTo>
                            <a:lnTo>
                              <a:pt x="685" y="907"/>
                            </a:lnTo>
                            <a:lnTo>
                              <a:pt x="701" y="900"/>
                            </a:lnTo>
                            <a:lnTo>
                              <a:pt x="715" y="893"/>
                            </a:lnTo>
                            <a:lnTo>
                              <a:pt x="727" y="886"/>
                            </a:lnTo>
                            <a:lnTo>
                              <a:pt x="741" y="877"/>
                            </a:lnTo>
                            <a:lnTo>
                              <a:pt x="754" y="868"/>
                            </a:lnTo>
                            <a:lnTo>
                              <a:pt x="766" y="859"/>
                            </a:lnTo>
                            <a:lnTo>
                              <a:pt x="777" y="849"/>
                            </a:lnTo>
                            <a:lnTo>
                              <a:pt x="787" y="838"/>
                            </a:lnTo>
                            <a:lnTo>
                              <a:pt x="798" y="828"/>
                            </a:lnTo>
                            <a:close/>
                            <a:moveTo>
                              <a:pt x="551" y="375"/>
                            </a:moveTo>
                            <a:lnTo>
                              <a:pt x="524" y="377"/>
                            </a:lnTo>
                            <a:lnTo>
                              <a:pt x="499" y="380"/>
                            </a:lnTo>
                            <a:lnTo>
                              <a:pt x="477" y="386"/>
                            </a:lnTo>
                            <a:lnTo>
                              <a:pt x="454" y="394"/>
                            </a:lnTo>
                            <a:lnTo>
                              <a:pt x="443" y="400"/>
                            </a:lnTo>
                            <a:lnTo>
                              <a:pt x="432" y="405"/>
                            </a:lnTo>
                            <a:lnTo>
                              <a:pt x="413" y="416"/>
                            </a:lnTo>
                            <a:lnTo>
                              <a:pt x="395" y="430"/>
                            </a:lnTo>
                            <a:lnTo>
                              <a:pt x="378" y="445"/>
                            </a:lnTo>
                            <a:lnTo>
                              <a:pt x="362" y="461"/>
                            </a:lnTo>
                            <a:lnTo>
                              <a:pt x="348" y="481"/>
                            </a:lnTo>
                            <a:lnTo>
                              <a:pt x="342" y="490"/>
                            </a:lnTo>
                            <a:lnTo>
                              <a:pt x="335" y="500"/>
                            </a:lnTo>
                            <a:lnTo>
                              <a:pt x="325" y="519"/>
                            </a:lnTo>
                            <a:lnTo>
                              <a:pt x="316" y="542"/>
                            </a:lnTo>
                            <a:lnTo>
                              <a:pt x="307" y="565"/>
                            </a:lnTo>
                            <a:lnTo>
                              <a:pt x="302" y="588"/>
                            </a:lnTo>
                            <a:lnTo>
                              <a:pt x="296" y="613"/>
                            </a:lnTo>
                            <a:lnTo>
                              <a:pt x="323" y="620"/>
                            </a:lnTo>
                            <a:lnTo>
                              <a:pt x="349" y="627"/>
                            </a:lnTo>
                            <a:lnTo>
                              <a:pt x="376" y="632"/>
                            </a:lnTo>
                            <a:lnTo>
                              <a:pt x="404" y="637"/>
                            </a:lnTo>
                            <a:lnTo>
                              <a:pt x="434" y="641"/>
                            </a:lnTo>
                            <a:lnTo>
                              <a:pt x="464" y="643"/>
                            </a:lnTo>
                            <a:lnTo>
                              <a:pt x="494" y="645"/>
                            </a:lnTo>
                            <a:lnTo>
                              <a:pt x="526" y="646"/>
                            </a:lnTo>
                            <a:lnTo>
                              <a:pt x="560" y="645"/>
                            </a:lnTo>
                            <a:lnTo>
                              <a:pt x="590" y="643"/>
                            </a:lnTo>
                            <a:lnTo>
                              <a:pt x="616" y="639"/>
                            </a:lnTo>
                            <a:lnTo>
                              <a:pt x="641" y="634"/>
                            </a:lnTo>
                            <a:lnTo>
                              <a:pt x="664" y="629"/>
                            </a:lnTo>
                            <a:lnTo>
                              <a:pt x="681" y="622"/>
                            </a:lnTo>
                            <a:lnTo>
                              <a:pt x="690" y="618"/>
                            </a:lnTo>
                            <a:lnTo>
                              <a:pt x="699" y="615"/>
                            </a:lnTo>
                            <a:lnTo>
                              <a:pt x="713" y="606"/>
                            </a:lnTo>
                            <a:lnTo>
                              <a:pt x="726" y="597"/>
                            </a:lnTo>
                            <a:lnTo>
                              <a:pt x="731" y="592"/>
                            </a:lnTo>
                            <a:lnTo>
                              <a:pt x="736" y="588"/>
                            </a:lnTo>
                            <a:lnTo>
                              <a:pt x="745" y="578"/>
                            </a:lnTo>
                            <a:lnTo>
                              <a:pt x="750" y="567"/>
                            </a:lnTo>
                            <a:lnTo>
                              <a:pt x="756" y="556"/>
                            </a:lnTo>
                            <a:lnTo>
                              <a:pt x="759" y="546"/>
                            </a:lnTo>
                            <a:lnTo>
                              <a:pt x="761" y="535"/>
                            </a:lnTo>
                            <a:lnTo>
                              <a:pt x="763" y="525"/>
                            </a:lnTo>
                            <a:lnTo>
                              <a:pt x="761" y="509"/>
                            </a:lnTo>
                            <a:lnTo>
                              <a:pt x="759" y="502"/>
                            </a:lnTo>
                            <a:lnTo>
                              <a:pt x="757" y="493"/>
                            </a:lnTo>
                            <a:lnTo>
                              <a:pt x="756" y="486"/>
                            </a:lnTo>
                            <a:lnTo>
                              <a:pt x="752" y="479"/>
                            </a:lnTo>
                            <a:lnTo>
                              <a:pt x="745" y="465"/>
                            </a:lnTo>
                            <a:lnTo>
                              <a:pt x="734" y="453"/>
                            </a:lnTo>
                            <a:lnTo>
                              <a:pt x="724" y="440"/>
                            </a:lnTo>
                            <a:lnTo>
                              <a:pt x="711" y="428"/>
                            </a:lnTo>
                            <a:lnTo>
                              <a:pt x="697" y="417"/>
                            </a:lnTo>
                            <a:lnTo>
                              <a:pt x="690" y="414"/>
                            </a:lnTo>
                            <a:lnTo>
                              <a:pt x="681" y="408"/>
                            </a:lnTo>
                            <a:lnTo>
                              <a:pt x="666" y="400"/>
                            </a:lnTo>
                            <a:lnTo>
                              <a:pt x="648" y="393"/>
                            </a:lnTo>
                            <a:lnTo>
                              <a:pt x="630" y="387"/>
                            </a:lnTo>
                            <a:lnTo>
                              <a:pt x="611" y="382"/>
                            </a:lnTo>
                            <a:lnTo>
                              <a:pt x="591" y="379"/>
                            </a:lnTo>
                            <a:lnTo>
                              <a:pt x="570" y="377"/>
                            </a:lnTo>
                            <a:lnTo>
                              <a:pt x="551" y="375"/>
                            </a:lnTo>
                            <a:close/>
                            <a:moveTo>
                              <a:pt x="1429" y="264"/>
                            </a:moveTo>
                            <a:lnTo>
                              <a:pt x="1448" y="264"/>
                            </a:lnTo>
                            <a:lnTo>
                              <a:pt x="1467" y="266"/>
                            </a:lnTo>
                            <a:lnTo>
                              <a:pt x="1487" y="268"/>
                            </a:lnTo>
                            <a:lnTo>
                              <a:pt x="1506" y="271"/>
                            </a:lnTo>
                            <a:lnTo>
                              <a:pt x="1524" y="276"/>
                            </a:lnTo>
                            <a:lnTo>
                              <a:pt x="1542" y="282"/>
                            </a:lnTo>
                            <a:lnTo>
                              <a:pt x="1558" y="287"/>
                            </a:lnTo>
                            <a:lnTo>
                              <a:pt x="1575" y="294"/>
                            </a:lnTo>
                            <a:lnTo>
                              <a:pt x="1591" y="303"/>
                            </a:lnTo>
                            <a:lnTo>
                              <a:pt x="1607" y="312"/>
                            </a:lnTo>
                            <a:lnTo>
                              <a:pt x="1637" y="331"/>
                            </a:lnTo>
                            <a:lnTo>
                              <a:pt x="1651" y="342"/>
                            </a:lnTo>
                            <a:lnTo>
                              <a:pt x="1664" y="352"/>
                            </a:lnTo>
                            <a:lnTo>
                              <a:pt x="1676" y="364"/>
                            </a:lnTo>
                            <a:lnTo>
                              <a:pt x="1688" y="379"/>
                            </a:lnTo>
                            <a:lnTo>
                              <a:pt x="1701" y="391"/>
                            </a:lnTo>
                            <a:lnTo>
                              <a:pt x="1711" y="405"/>
                            </a:lnTo>
                            <a:lnTo>
                              <a:pt x="1722" y="419"/>
                            </a:lnTo>
                            <a:lnTo>
                              <a:pt x="1731" y="435"/>
                            </a:lnTo>
                            <a:lnTo>
                              <a:pt x="1739" y="451"/>
                            </a:lnTo>
                            <a:lnTo>
                              <a:pt x="1748" y="467"/>
                            </a:lnTo>
                            <a:lnTo>
                              <a:pt x="1755" y="482"/>
                            </a:lnTo>
                            <a:lnTo>
                              <a:pt x="1762" y="500"/>
                            </a:lnTo>
                            <a:lnTo>
                              <a:pt x="1768" y="516"/>
                            </a:lnTo>
                            <a:lnTo>
                              <a:pt x="1773" y="534"/>
                            </a:lnTo>
                            <a:lnTo>
                              <a:pt x="1782" y="571"/>
                            </a:lnTo>
                            <a:lnTo>
                              <a:pt x="1784" y="588"/>
                            </a:lnTo>
                            <a:lnTo>
                              <a:pt x="1785" y="606"/>
                            </a:lnTo>
                            <a:lnTo>
                              <a:pt x="1787" y="625"/>
                            </a:lnTo>
                            <a:lnTo>
                              <a:pt x="1787" y="645"/>
                            </a:lnTo>
                            <a:lnTo>
                              <a:pt x="1787" y="680"/>
                            </a:lnTo>
                            <a:lnTo>
                              <a:pt x="1785" y="697"/>
                            </a:lnTo>
                            <a:lnTo>
                              <a:pt x="1782" y="715"/>
                            </a:lnTo>
                            <a:lnTo>
                              <a:pt x="1778" y="733"/>
                            </a:lnTo>
                            <a:lnTo>
                              <a:pt x="1775" y="752"/>
                            </a:lnTo>
                            <a:lnTo>
                              <a:pt x="1770" y="770"/>
                            </a:lnTo>
                            <a:lnTo>
                              <a:pt x="1764" y="785"/>
                            </a:lnTo>
                            <a:lnTo>
                              <a:pt x="1752" y="821"/>
                            </a:lnTo>
                            <a:lnTo>
                              <a:pt x="1745" y="837"/>
                            </a:lnTo>
                            <a:lnTo>
                              <a:pt x="1736" y="852"/>
                            </a:lnTo>
                            <a:lnTo>
                              <a:pt x="1727" y="868"/>
                            </a:lnTo>
                            <a:lnTo>
                              <a:pt x="1717" y="884"/>
                            </a:lnTo>
                            <a:lnTo>
                              <a:pt x="1708" y="898"/>
                            </a:lnTo>
                            <a:lnTo>
                              <a:pt x="1695" y="914"/>
                            </a:lnTo>
                            <a:lnTo>
                              <a:pt x="1685" y="928"/>
                            </a:lnTo>
                            <a:lnTo>
                              <a:pt x="1672" y="941"/>
                            </a:lnTo>
                            <a:lnTo>
                              <a:pt x="1658" y="953"/>
                            </a:lnTo>
                            <a:lnTo>
                              <a:pt x="1646" y="965"/>
                            </a:lnTo>
                            <a:lnTo>
                              <a:pt x="1630" y="976"/>
                            </a:lnTo>
                            <a:lnTo>
                              <a:pt x="1616" y="986"/>
                            </a:lnTo>
                            <a:lnTo>
                              <a:pt x="1600" y="997"/>
                            </a:lnTo>
                            <a:lnTo>
                              <a:pt x="1584" y="1006"/>
                            </a:lnTo>
                            <a:lnTo>
                              <a:pt x="1566" y="1013"/>
                            </a:lnTo>
                            <a:lnTo>
                              <a:pt x="1549" y="1020"/>
                            </a:lnTo>
                            <a:lnTo>
                              <a:pt x="1531" y="1027"/>
                            </a:lnTo>
                            <a:lnTo>
                              <a:pt x="1512" y="1032"/>
                            </a:lnTo>
                            <a:lnTo>
                              <a:pt x="1492" y="1036"/>
                            </a:lnTo>
                            <a:lnTo>
                              <a:pt x="1471" y="1037"/>
                            </a:lnTo>
                            <a:lnTo>
                              <a:pt x="1450" y="1039"/>
                            </a:lnTo>
                            <a:lnTo>
                              <a:pt x="1429" y="1041"/>
                            </a:lnTo>
                            <a:lnTo>
                              <a:pt x="1402" y="1039"/>
                            </a:lnTo>
                            <a:lnTo>
                              <a:pt x="1377" y="1037"/>
                            </a:lnTo>
                            <a:lnTo>
                              <a:pt x="1353" y="1032"/>
                            </a:lnTo>
                            <a:lnTo>
                              <a:pt x="1330" y="1027"/>
                            </a:lnTo>
                            <a:lnTo>
                              <a:pt x="1308" y="1020"/>
                            </a:lnTo>
                            <a:lnTo>
                              <a:pt x="1287" y="1009"/>
                            </a:lnTo>
                            <a:lnTo>
                              <a:pt x="1277" y="1006"/>
                            </a:lnTo>
                            <a:lnTo>
                              <a:pt x="1268" y="999"/>
                            </a:lnTo>
                            <a:lnTo>
                              <a:pt x="1248" y="988"/>
                            </a:lnTo>
                            <a:lnTo>
                              <a:pt x="1238" y="981"/>
                            </a:lnTo>
                            <a:lnTo>
                              <a:pt x="1229" y="974"/>
                            </a:lnTo>
                            <a:lnTo>
                              <a:pt x="1211" y="960"/>
                            </a:lnTo>
                            <a:lnTo>
                              <a:pt x="1195" y="944"/>
                            </a:lnTo>
                            <a:lnTo>
                              <a:pt x="1180" y="928"/>
                            </a:lnTo>
                            <a:lnTo>
                              <a:pt x="1165" y="911"/>
                            </a:lnTo>
                            <a:lnTo>
                              <a:pt x="1157" y="902"/>
                            </a:lnTo>
                            <a:lnTo>
                              <a:pt x="1151" y="893"/>
                            </a:lnTo>
                            <a:lnTo>
                              <a:pt x="1137" y="874"/>
                            </a:lnTo>
                            <a:lnTo>
                              <a:pt x="1125" y="854"/>
                            </a:lnTo>
                            <a:lnTo>
                              <a:pt x="1121" y="898"/>
                            </a:lnTo>
                            <a:lnTo>
                              <a:pt x="1118" y="942"/>
                            </a:lnTo>
                            <a:lnTo>
                              <a:pt x="1118" y="1023"/>
                            </a:lnTo>
                            <a:lnTo>
                              <a:pt x="1118" y="1335"/>
                            </a:lnTo>
                            <a:lnTo>
                              <a:pt x="1001" y="1335"/>
                            </a:lnTo>
                            <a:lnTo>
                              <a:pt x="1001" y="1023"/>
                            </a:lnTo>
                            <a:lnTo>
                              <a:pt x="1001" y="981"/>
                            </a:lnTo>
                            <a:lnTo>
                              <a:pt x="1003" y="935"/>
                            </a:lnTo>
                            <a:lnTo>
                              <a:pt x="1005" y="889"/>
                            </a:lnTo>
                            <a:lnTo>
                              <a:pt x="1006" y="840"/>
                            </a:lnTo>
                            <a:lnTo>
                              <a:pt x="1012" y="793"/>
                            </a:lnTo>
                            <a:lnTo>
                              <a:pt x="1017" y="743"/>
                            </a:lnTo>
                            <a:lnTo>
                              <a:pt x="1022" y="719"/>
                            </a:lnTo>
                            <a:lnTo>
                              <a:pt x="1026" y="694"/>
                            </a:lnTo>
                            <a:lnTo>
                              <a:pt x="1031" y="669"/>
                            </a:lnTo>
                            <a:lnTo>
                              <a:pt x="1036" y="646"/>
                            </a:lnTo>
                            <a:lnTo>
                              <a:pt x="1031" y="622"/>
                            </a:lnTo>
                            <a:lnTo>
                              <a:pt x="1026" y="599"/>
                            </a:lnTo>
                            <a:lnTo>
                              <a:pt x="1022" y="574"/>
                            </a:lnTo>
                            <a:lnTo>
                              <a:pt x="1019" y="551"/>
                            </a:lnTo>
                            <a:lnTo>
                              <a:pt x="1012" y="502"/>
                            </a:lnTo>
                            <a:lnTo>
                              <a:pt x="1008" y="454"/>
                            </a:lnTo>
                            <a:lnTo>
                              <a:pt x="1005" y="408"/>
                            </a:lnTo>
                            <a:lnTo>
                              <a:pt x="1003" y="363"/>
                            </a:lnTo>
                            <a:lnTo>
                              <a:pt x="1001" y="278"/>
                            </a:lnTo>
                            <a:lnTo>
                              <a:pt x="1118" y="278"/>
                            </a:lnTo>
                            <a:lnTo>
                              <a:pt x="1118" y="359"/>
                            </a:lnTo>
                            <a:lnTo>
                              <a:pt x="1121" y="401"/>
                            </a:lnTo>
                            <a:lnTo>
                              <a:pt x="1125" y="444"/>
                            </a:lnTo>
                            <a:lnTo>
                              <a:pt x="1137" y="423"/>
                            </a:lnTo>
                            <a:lnTo>
                              <a:pt x="1151" y="405"/>
                            </a:lnTo>
                            <a:lnTo>
                              <a:pt x="1158" y="396"/>
                            </a:lnTo>
                            <a:lnTo>
                              <a:pt x="1165" y="386"/>
                            </a:lnTo>
                            <a:lnTo>
                              <a:pt x="1180" y="370"/>
                            </a:lnTo>
                            <a:lnTo>
                              <a:pt x="1195" y="354"/>
                            </a:lnTo>
                            <a:lnTo>
                              <a:pt x="1213" y="338"/>
                            </a:lnTo>
                            <a:lnTo>
                              <a:pt x="1231" y="326"/>
                            </a:lnTo>
                            <a:lnTo>
                              <a:pt x="1248" y="313"/>
                            </a:lnTo>
                            <a:lnTo>
                              <a:pt x="1268" y="301"/>
                            </a:lnTo>
                            <a:lnTo>
                              <a:pt x="1289" y="292"/>
                            </a:lnTo>
                            <a:lnTo>
                              <a:pt x="1310" y="283"/>
                            </a:lnTo>
                            <a:lnTo>
                              <a:pt x="1331" y="276"/>
                            </a:lnTo>
                            <a:lnTo>
                              <a:pt x="1354" y="271"/>
                            </a:lnTo>
                            <a:lnTo>
                              <a:pt x="1377" y="266"/>
                            </a:lnTo>
                            <a:lnTo>
                              <a:pt x="1402" y="264"/>
                            </a:lnTo>
                            <a:lnTo>
                              <a:pt x="1429" y="264"/>
                            </a:lnTo>
                            <a:close/>
                            <a:moveTo>
                              <a:pt x="1425" y="925"/>
                            </a:moveTo>
                            <a:lnTo>
                              <a:pt x="1452" y="925"/>
                            </a:lnTo>
                            <a:lnTo>
                              <a:pt x="1466" y="921"/>
                            </a:lnTo>
                            <a:lnTo>
                              <a:pt x="1478" y="919"/>
                            </a:lnTo>
                            <a:lnTo>
                              <a:pt x="1490" y="916"/>
                            </a:lnTo>
                            <a:lnTo>
                              <a:pt x="1503" y="912"/>
                            </a:lnTo>
                            <a:lnTo>
                              <a:pt x="1515" y="909"/>
                            </a:lnTo>
                            <a:lnTo>
                              <a:pt x="1520" y="905"/>
                            </a:lnTo>
                            <a:lnTo>
                              <a:pt x="1528" y="904"/>
                            </a:lnTo>
                            <a:lnTo>
                              <a:pt x="1538" y="896"/>
                            </a:lnTo>
                            <a:lnTo>
                              <a:pt x="1549" y="891"/>
                            </a:lnTo>
                            <a:lnTo>
                              <a:pt x="1570" y="877"/>
                            </a:lnTo>
                            <a:lnTo>
                              <a:pt x="1579" y="868"/>
                            </a:lnTo>
                            <a:lnTo>
                              <a:pt x="1588" y="861"/>
                            </a:lnTo>
                            <a:lnTo>
                              <a:pt x="1596" y="852"/>
                            </a:lnTo>
                            <a:lnTo>
                              <a:pt x="1605" y="842"/>
                            </a:lnTo>
                            <a:lnTo>
                              <a:pt x="1612" y="833"/>
                            </a:lnTo>
                            <a:lnTo>
                              <a:pt x="1619" y="822"/>
                            </a:lnTo>
                            <a:lnTo>
                              <a:pt x="1626" y="812"/>
                            </a:lnTo>
                            <a:lnTo>
                              <a:pt x="1634" y="801"/>
                            </a:lnTo>
                            <a:lnTo>
                              <a:pt x="1646" y="778"/>
                            </a:lnTo>
                            <a:lnTo>
                              <a:pt x="1655" y="754"/>
                            </a:lnTo>
                            <a:lnTo>
                              <a:pt x="1662" y="729"/>
                            </a:lnTo>
                            <a:lnTo>
                              <a:pt x="1667" y="703"/>
                            </a:lnTo>
                            <a:lnTo>
                              <a:pt x="1671" y="674"/>
                            </a:lnTo>
                            <a:lnTo>
                              <a:pt x="1672" y="646"/>
                            </a:lnTo>
                            <a:lnTo>
                              <a:pt x="1672" y="632"/>
                            </a:lnTo>
                            <a:lnTo>
                              <a:pt x="1671" y="618"/>
                            </a:lnTo>
                            <a:lnTo>
                              <a:pt x="1669" y="604"/>
                            </a:lnTo>
                            <a:lnTo>
                              <a:pt x="1667" y="590"/>
                            </a:lnTo>
                            <a:lnTo>
                              <a:pt x="1662" y="563"/>
                            </a:lnTo>
                            <a:lnTo>
                              <a:pt x="1655" y="539"/>
                            </a:lnTo>
                            <a:lnTo>
                              <a:pt x="1644" y="516"/>
                            </a:lnTo>
                            <a:lnTo>
                              <a:pt x="1632" y="493"/>
                            </a:lnTo>
                            <a:lnTo>
                              <a:pt x="1626" y="482"/>
                            </a:lnTo>
                            <a:lnTo>
                              <a:pt x="1619" y="474"/>
                            </a:lnTo>
                            <a:lnTo>
                              <a:pt x="1603" y="454"/>
                            </a:lnTo>
                            <a:lnTo>
                              <a:pt x="1596" y="445"/>
                            </a:lnTo>
                            <a:lnTo>
                              <a:pt x="1588" y="437"/>
                            </a:lnTo>
                            <a:lnTo>
                              <a:pt x="1570" y="423"/>
                            </a:lnTo>
                            <a:lnTo>
                              <a:pt x="1561" y="416"/>
                            </a:lnTo>
                            <a:lnTo>
                              <a:pt x="1550" y="410"/>
                            </a:lnTo>
                            <a:lnTo>
                              <a:pt x="1531" y="398"/>
                            </a:lnTo>
                            <a:lnTo>
                              <a:pt x="1508" y="389"/>
                            </a:lnTo>
                            <a:lnTo>
                              <a:pt x="1497" y="387"/>
                            </a:lnTo>
                            <a:lnTo>
                              <a:pt x="1487" y="384"/>
                            </a:lnTo>
                            <a:lnTo>
                              <a:pt x="1464" y="380"/>
                            </a:lnTo>
                            <a:lnTo>
                              <a:pt x="1439" y="379"/>
                            </a:lnTo>
                            <a:lnTo>
                              <a:pt x="1411" y="380"/>
                            </a:lnTo>
                            <a:lnTo>
                              <a:pt x="1397" y="382"/>
                            </a:lnTo>
                            <a:lnTo>
                              <a:pt x="1383" y="384"/>
                            </a:lnTo>
                            <a:lnTo>
                              <a:pt x="1369" y="387"/>
                            </a:lnTo>
                            <a:lnTo>
                              <a:pt x="1356" y="391"/>
                            </a:lnTo>
                            <a:lnTo>
                              <a:pt x="1331" y="400"/>
                            </a:lnTo>
                            <a:lnTo>
                              <a:pt x="1308" y="410"/>
                            </a:lnTo>
                            <a:lnTo>
                              <a:pt x="1298" y="417"/>
                            </a:lnTo>
                            <a:lnTo>
                              <a:pt x="1287" y="424"/>
                            </a:lnTo>
                            <a:lnTo>
                              <a:pt x="1277" y="431"/>
                            </a:lnTo>
                            <a:lnTo>
                              <a:pt x="1268" y="438"/>
                            </a:lnTo>
                            <a:lnTo>
                              <a:pt x="1248" y="456"/>
                            </a:lnTo>
                            <a:lnTo>
                              <a:pt x="1233" y="475"/>
                            </a:lnTo>
                            <a:lnTo>
                              <a:pt x="1224" y="486"/>
                            </a:lnTo>
                            <a:lnTo>
                              <a:pt x="1217" y="495"/>
                            </a:lnTo>
                            <a:lnTo>
                              <a:pt x="1203" y="518"/>
                            </a:lnTo>
                            <a:lnTo>
                              <a:pt x="1190" y="541"/>
                            </a:lnTo>
                            <a:lnTo>
                              <a:pt x="1178" y="565"/>
                            </a:lnTo>
                            <a:lnTo>
                              <a:pt x="1167" y="592"/>
                            </a:lnTo>
                            <a:lnTo>
                              <a:pt x="1162" y="604"/>
                            </a:lnTo>
                            <a:lnTo>
                              <a:pt x="1158" y="618"/>
                            </a:lnTo>
                            <a:lnTo>
                              <a:pt x="1150" y="646"/>
                            </a:lnTo>
                            <a:lnTo>
                              <a:pt x="1158" y="674"/>
                            </a:lnTo>
                            <a:lnTo>
                              <a:pt x="1167" y="703"/>
                            </a:lnTo>
                            <a:lnTo>
                              <a:pt x="1172" y="717"/>
                            </a:lnTo>
                            <a:lnTo>
                              <a:pt x="1178" y="729"/>
                            </a:lnTo>
                            <a:lnTo>
                              <a:pt x="1188" y="756"/>
                            </a:lnTo>
                            <a:lnTo>
                              <a:pt x="1203" y="780"/>
                            </a:lnTo>
                            <a:lnTo>
                              <a:pt x="1217" y="803"/>
                            </a:lnTo>
                            <a:lnTo>
                              <a:pt x="1231" y="824"/>
                            </a:lnTo>
                            <a:lnTo>
                              <a:pt x="1240" y="835"/>
                            </a:lnTo>
                            <a:lnTo>
                              <a:pt x="1247" y="844"/>
                            </a:lnTo>
                            <a:lnTo>
                              <a:pt x="1264" y="861"/>
                            </a:lnTo>
                            <a:lnTo>
                              <a:pt x="1275" y="870"/>
                            </a:lnTo>
                            <a:lnTo>
                              <a:pt x="1284" y="877"/>
                            </a:lnTo>
                            <a:lnTo>
                              <a:pt x="1303" y="891"/>
                            </a:lnTo>
                            <a:lnTo>
                              <a:pt x="1314" y="898"/>
                            </a:lnTo>
                            <a:lnTo>
                              <a:pt x="1326" y="904"/>
                            </a:lnTo>
                            <a:lnTo>
                              <a:pt x="1347" y="912"/>
                            </a:lnTo>
                            <a:lnTo>
                              <a:pt x="1360" y="916"/>
                            </a:lnTo>
                            <a:lnTo>
                              <a:pt x="1372" y="919"/>
                            </a:lnTo>
                            <a:lnTo>
                              <a:pt x="1397" y="925"/>
                            </a:lnTo>
                            <a:lnTo>
                              <a:pt x="1425" y="925"/>
                            </a:lnTo>
                            <a:close/>
                            <a:moveTo>
                              <a:pt x="1967" y="0"/>
                            </a:moveTo>
                            <a:lnTo>
                              <a:pt x="1976" y="1"/>
                            </a:lnTo>
                            <a:lnTo>
                              <a:pt x="1983" y="1"/>
                            </a:lnTo>
                            <a:lnTo>
                              <a:pt x="1992" y="5"/>
                            </a:lnTo>
                            <a:lnTo>
                              <a:pt x="1999" y="7"/>
                            </a:lnTo>
                            <a:lnTo>
                              <a:pt x="2008" y="10"/>
                            </a:lnTo>
                            <a:lnTo>
                              <a:pt x="2015" y="16"/>
                            </a:lnTo>
                            <a:lnTo>
                              <a:pt x="2027" y="24"/>
                            </a:lnTo>
                            <a:lnTo>
                              <a:pt x="2033" y="31"/>
                            </a:lnTo>
                            <a:lnTo>
                              <a:pt x="2038" y="38"/>
                            </a:lnTo>
                            <a:lnTo>
                              <a:pt x="2042" y="44"/>
                            </a:lnTo>
                            <a:lnTo>
                              <a:pt x="2047" y="53"/>
                            </a:lnTo>
                            <a:lnTo>
                              <a:pt x="2049" y="60"/>
                            </a:lnTo>
                            <a:lnTo>
                              <a:pt x="2050" y="68"/>
                            </a:lnTo>
                            <a:lnTo>
                              <a:pt x="2052" y="75"/>
                            </a:lnTo>
                            <a:lnTo>
                              <a:pt x="2052" y="84"/>
                            </a:lnTo>
                            <a:lnTo>
                              <a:pt x="2052" y="93"/>
                            </a:lnTo>
                            <a:lnTo>
                              <a:pt x="2050" y="102"/>
                            </a:lnTo>
                            <a:lnTo>
                              <a:pt x="2047" y="118"/>
                            </a:lnTo>
                            <a:lnTo>
                              <a:pt x="2038" y="132"/>
                            </a:lnTo>
                            <a:lnTo>
                              <a:pt x="2033" y="139"/>
                            </a:lnTo>
                            <a:lnTo>
                              <a:pt x="2027" y="144"/>
                            </a:lnTo>
                            <a:lnTo>
                              <a:pt x="2020" y="149"/>
                            </a:lnTo>
                            <a:lnTo>
                              <a:pt x="2015" y="155"/>
                            </a:lnTo>
                            <a:lnTo>
                              <a:pt x="2008" y="158"/>
                            </a:lnTo>
                            <a:lnTo>
                              <a:pt x="1999" y="162"/>
                            </a:lnTo>
                            <a:lnTo>
                              <a:pt x="1992" y="165"/>
                            </a:lnTo>
                            <a:lnTo>
                              <a:pt x="1983" y="167"/>
                            </a:lnTo>
                            <a:lnTo>
                              <a:pt x="1976" y="169"/>
                            </a:lnTo>
                            <a:lnTo>
                              <a:pt x="1967" y="169"/>
                            </a:lnTo>
                            <a:lnTo>
                              <a:pt x="1959" y="169"/>
                            </a:lnTo>
                            <a:lnTo>
                              <a:pt x="1950" y="167"/>
                            </a:lnTo>
                            <a:lnTo>
                              <a:pt x="1943" y="165"/>
                            </a:lnTo>
                            <a:lnTo>
                              <a:pt x="1934" y="162"/>
                            </a:lnTo>
                            <a:lnTo>
                              <a:pt x="1927" y="158"/>
                            </a:lnTo>
                            <a:lnTo>
                              <a:pt x="1920" y="155"/>
                            </a:lnTo>
                            <a:lnTo>
                              <a:pt x="1907" y="144"/>
                            </a:lnTo>
                            <a:lnTo>
                              <a:pt x="1898" y="132"/>
                            </a:lnTo>
                            <a:lnTo>
                              <a:pt x="1893" y="125"/>
                            </a:lnTo>
                            <a:lnTo>
                              <a:pt x="1890" y="118"/>
                            </a:lnTo>
                            <a:lnTo>
                              <a:pt x="1888" y="109"/>
                            </a:lnTo>
                            <a:lnTo>
                              <a:pt x="1886" y="102"/>
                            </a:lnTo>
                            <a:lnTo>
                              <a:pt x="1884" y="93"/>
                            </a:lnTo>
                            <a:lnTo>
                              <a:pt x="1884" y="84"/>
                            </a:lnTo>
                            <a:lnTo>
                              <a:pt x="1884" y="75"/>
                            </a:lnTo>
                            <a:lnTo>
                              <a:pt x="1886" y="68"/>
                            </a:lnTo>
                            <a:lnTo>
                              <a:pt x="1888" y="60"/>
                            </a:lnTo>
                            <a:lnTo>
                              <a:pt x="1890" y="53"/>
                            </a:lnTo>
                            <a:lnTo>
                              <a:pt x="1893" y="44"/>
                            </a:lnTo>
                            <a:lnTo>
                              <a:pt x="1898" y="38"/>
                            </a:lnTo>
                            <a:lnTo>
                              <a:pt x="1902" y="31"/>
                            </a:lnTo>
                            <a:lnTo>
                              <a:pt x="1907" y="24"/>
                            </a:lnTo>
                            <a:lnTo>
                              <a:pt x="1914" y="19"/>
                            </a:lnTo>
                            <a:lnTo>
                              <a:pt x="1920" y="16"/>
                            </a:lnTo>
                            <a:lnTo>
                              <a:pt x="1927" y="10"/>
                            </a:lnTo>
                            <a:lnTo>
                              <a:pt x="1934" y="7"/>
                            </a:lnTo>
                            <a:lnTo>
                              <a:pt x="1943" y="5"/>
                            </a:lnTo>
                            <a:lnTo>
                              <a:pt x="1950" y="1"/>
                            </a:lnTo>
                            <a:lnTo>
                              <a:pt x="1959" y="1"/>
                            </a:lnTo>
                            <a:lnTo>
                              <a:pt x="1967" y="0"/>
                            </a:lnTo>
                            <a:close/>
                            <a:moveTo>
                              <a:pt x="1911" y="278"/>
                            </a:moveTo>
                            <a:lnTo>
                              <a:pt x="2026" y="278"/>
                            </a:lnTo>
                            <a:lnTo>
                              <a:pt x="2026" y="1023"/>
                            </a:lnTo>
                            <a:lnTo>
                              <a:pt x="1911" y="1023"/>
                            </a:lnTo>
                            <a:lnTo>
                              <a:pt x="1911" y="278"/>
                            </a:lnTo>
                            <a:close/>
                            <a:moveTo>
                              <a:pt x="2759" y="748"/>
                            </a:moveTo>
                            <a:lnTo>
                              <a:pt x="2870" y="777"/>
                            </a:lnTo>
                            <a:lnTo>
                              <a:pt x="2865" y="794"/>
                            </a:lnTo>
                            <a:lnTo>
                              <a:pt x="2859" y="810"/>
                            </a:lnTo>
                            <a:lnTo>
                              <a:pt x="2847" y="840"/>
                            </a:lnTo>
                            <a:lnTo>
                              <a:pt x="2840" y="854"/>
                            </a:lnTo>
                            <a:lnTo>
                              <a:pt x="2833" y="868"/>
                            </a:lnTo>
                            <a:lnTo>
                              <a:pt x="2817" y="895"/>
                            </a:lnTo>
                            <a:lnTo>
                              <a:pt x="2808" y="907"/>
                            </a:lnTo>
                            <a:lnTo>
                              <a:pt x="2798" y="918"/>
                            </a:lnTo>
                            <a:lnTo>
                              <a:pt x="2778" y="941"/>
                            </a:lnTo>
                            <a:lnTo>
                              <a:pt x="2768" y="949"/>
                            </a:lnTo>
                            <a:lnTo>
                              <a:pt x="2755" y="960"/>
                            </a:lnTo>
                            <a:lnTo>
                              <a:pt x="2745" y="969"/>
                            </a:lnTo>
                            <a:lnTo>
                              <a:pt x="2732" y="978"/>
                            </a:lnTo>
                            <a:lnTo>
                              <a:pt x="2720" y="985"/>
                            </a:lnTo>
                            <a:lnTo>
                              <a:pt x="2707" y="993"/>
                            </a:lnTo>
                            <a:lnTo>
                              <a:pt x="2695" y="1000"/>
                            </a:lnTo>
                            <a:lnTo>
                              <a:pt x="2681" y="1006"/>
                            </a:lnTo>
                            <a:lnTo>
                              <a:pt x="2669" y="1013"/>
                            </a:lnTo>
                            <a:lnTo>
                              <a:pt x="2654" y="1018"/>
                            </a:lnTo>
                            <a:lnTo>
                              <a:pt x="2640" y="1022"/>
                            </a:lnTo>
                            <a:lnTo>
                              <a:pt x="2626" y="1027"/>
                            </a:lnTo>
                            <a:lnTo>
                              <a:pt x="2598" y="1034"/>
                            </a:lnTo>
                            <a:lnTo>
                              <a:pt x="2582" y="1036"/>
                            </a:lnTo>
                            <a:lnTo>
                              <a:pt x="2568" y="1037"/>
                            </a:lnTo>
                            <a:lnTo>
                              <a:pt x="2552" y="1039"/>
                            </a:lnTo>
                            <a:lnTo>
                              <a:pt x="2536" y="1041"/>
                            </a:lnTo>
                            <a:lnTo>
                              <a:pt x="2506" y="1041"/>
                            </a:lnTo>
                            <a:lnTo>
                              <a:pt x="2485" y="1039"/>
                            </a:lnTo>
                            <a:lnTo>
                              <a:pt x="2464" y="1036"/>
                            </a:lnTo>
                            <a:lnTo>
                              <a:pt x="2444" y="1034"/>
                            </a:lnTo>
                            <a:lnTo>
                              <a:pt x="2425" y="1029"/>
                            </a:lnTo>
                            <a:lnTo>
                              <a:pt x="2405" y="1023"/>
                            </a:lnTo>
                            <a:lnTo>
                              <a:pt x="2388" y="1018"/>
                            </a:lnTo>
                            <a:lnTo>
                              <a:pt x="2370" y="1011"/>
                            </a:lnTo>
                            <a:lnTo>
                              <a:pt x="2352" y="1004"/>
                            </a:lnTo>
                            <a:lnTo>
                              <a:pt x="2337" y="995"/>
                            </a:lnTo>
                            <a:lnTo>
                              <a:pt x="2321" y="986"/>
                            </a:lnTo>
                            <a:lnTo>
                              <a:pt x="2306" y="978"/>
                            </a:lnTo>
                            <a:lnTo>
                              <a:pt x="2299" y="972"/>
                            </a:lnTo>
                            <a:lnTo>
                              <a:pt x="2292" y="967"/>
                            </a:lnTo>
                            <a:lnTo>
                              <a:pt x="2278" y="956"/>
                            </a:lnTo>
                            <a:lnTo>
                              <a:pt x="2264" y="944"/>
                            </a:lnTo>
                            <a:lnTo>
                              <a:pt x="2254" y="932"/>
                            </a:lnTo>
                            <a:lnTo>
                              <a:pt x="2241" y="919"/>
                            </a:lnTo>
                            <a:lnTo>
                              <a:pt x="2231" y="905"/>
                            </a:lnTo>
                            <a:lnTo>
                              <a:pt x="2220" y="891"/>
                            </a:lnTo>
                            <a:lnTo>
                              <a:pt x="2209" y="877"/>
                            </a:lnTo>
                            <a:lnTo>
                              <a:pt x="2201" y="863"/>
                            </a:lnTo>
                            <a:lnTo>
                              <a:pt x="2193" y="847"/>
                            </a:lnTo>
                            <a:lnTo>
                              <a:pt x="2185" y="833"/>
                            </a:lnTo>
                            <a:lnTo>
                              <a:pt x="2179" y="815"/>
                            </a:lnTo>
                            <a:lnTo>
                              <a:pt x="2172" y="800"/>
                            </a:lnTo>
                            <a:lnTo>
                              <a:pt x="2167" y="784"/>
                            </a:lnTo>
                            <a:lnTo>
                              <a:pt x="2162" y="766"/>
                            </a:lnTo>
                            <a:lnTo>
                              <a:pt x="2158" y="750"/>
                            </a:lnTo>
                            <a:lnTo>
                              <a:pt x="2155" y="733"/>
                            </a:lnTo>
                            <a:lnTo>
                              <a:pt x="2153" y="715"/>
                            </a:lnTo>
                            <a:lnTo>
                              <a:pt x="2151" y="697"/>
                            </a:lnTo>
                            <a:lnTo>
                              <a:pt x="2149" y="660"/>
                            </a:lnTo>
                            <a:lnTo>
                              <a:pt x="2151" y="625"/>
                            </a:lnTo>
                            <a:lnTo>
                              <a:pt x="2153" y="606"/>
                            </a:lnTo>
                            <a:lnTo>
                              <a:pt x="2155" y="588"/>
                            </a:lnTo>
                            <a:lnTo>
                              <a:pt x="2158" y="571"/>
                            </a:lnTo>
                            <a:lnTo>
                              <a:pt x="2162" y="553"/>
                            </a:lnTo>
                            <a:lnTo>
                              <a:pt x="2167" y="535"/>
                            </a:lnTo>
                            <a:lnTo>
                              <a:pt x="2172" y="518"/>
                            </a:lnTo>
                            <a:lnTo>
                              <a:pt x="2186" y="482"/>
                            </a:lnTo>
                            <a:lnTo>
                              <a:pt x="2202" y="451"/>
                            </a:lnTo>
                            <a:lnTo>
                              <a:pt x="2211" y="435"/>
                            </a:lnTo>
                            <a:lnTo>
                              <a:pt x="2220" y="419"/>
                            </a:lnTo>
                            <a:lnTo>
                              <a:pt x="2231" y="403"/>
                            </a:lnTo>
                            <a:lnTo>
                              <a:pt x="2243" y="389"/>
                            </a:lnTo>
                            <a:lnTo>
                              <a:pt x="2255" y="375"/>
                            </a:lnTo>
                            <a:lnTo>
                              <a:pt x="2268" y="363"/>
                            </a:lnTo>
                            <a:lnTo>
                              <a:pt x="2282" y="350"/>
                            </a:lnTo>
                            <a:lnTo>
                              <a:pt x="2296" y="338"/>
                            </a:lnTo>
                            <a:lnTo>
                              <a:pt x="2310" y="327"/>
                            </a:lnTo>
                            <a:lnTo>
                              <a:pt x="2326" y="317"/>
                            </a:lnTo>
                            <a:lnTo>
                              <a:pt x="2342" y="306"/>
                            </a:lnTo>
                            <a:lnTo>
                              <a:pt x="2359" y="297"/>
                            </a:lnTo>
                            <a:lnTo>
                              <a:pt x="2377" y="290"/>
                            </a:lnTo>
                            <a:lnTo>
                              <a:pt x="2395" y="283"/>
                            </a:lnTo>
                            <a:lnTo>
                              <a:pt x="2414" y="278"/>
                            </a:lnTo>
                            <a:lnTo>
                              <a:pt x="2435" y="273"/>
                            </a:lnTo>
                            <a:lnTo>
                              <a:pt x="2455" y="269"/>
                            </a:lnTo>
                            <a:lnTo>
                              <a:pt x="2465" y="268"/>
                            </a:lnTo>
                            <a:lnTo>
                              <a:pt x="2478" y="266"/>
                            </a:lnTo>
                            <a:lnTo>
                              <a:pt x="2499" y="264"/>
                            </a:lnTo>
                            <a:lnTo>
                              <a:pt x="2522" y="264"/>
                            </a:lnTo>
                            <a:lnTo>
                              <a:pt x="2548" y="264"/>
                            </a:lnTo>
                            <a:lnTo>
                              <a:pt x="2575" y="268"/>
                            </a:lnTo>
                            <a:lnTo>
                              <a:pt x="2589" y="269"/>
                            </a:lnTo>
                            <a:lnTo>
                              <a:pt x="2601" y="271"/>
                            </a:lnTo>
                            <a:lnTo>
                              <a:pt x="2614" y="275"/>
                            </a:lnTo>
                            <a:lnTo>
                              <a:pt x="2626" y="278"/>
                            </a:lnTo>
                            <a:lnTo>
                              <a:pt x="2651" y="287"/>
                            </a:lnTo>
                            <a:lnTo>
                              <a:pt x="2676" y="296"/>
                            </a:lnTo>
                            <a:lnTo>
                              <a:pt x="2699" y="308"/>
                            </a:lnTo>
                            <a:lnTo>
                              <a:pt x="2709" y="315"/>
                            </a:lnTo>
                            <a:lnTo>
                              <a:pt x="2722" y="320"/>
                            </a:lnTo>
                            <a:lnTo>
                              <a:pt x="2743" y="336"/>
                            </a:lnTo>
                            <a:lnTo>
                              <a:pt x="2752" y="343"/>
                            </a:lnTo>
                            <a:lnTo>
                              <a:pt x="2762" y="352"/>
                            </a:lnTo>
                            <a:lnTo>
                              <a:pt x="2782" y="370"/>
                            </a:lnTo>
                            <a:lnTo>
                              <a:pt x="2799" y="389"/>
                            </a:lnTo>
                            <a:lnTo>
                              <a:pt x="2815" y="408"/>
                            </a:lnTo>
                            <a:lnTo>
                              <a:pt x="2831" y="430"/>
                            </a:lnTo>
                            <a:lnTo>
                              <a:pt x="2843" y="453"/>
                            </a:lnTo>
                            <a:lnTo>
                              <a:pt x="2856" y="477"/>
                            </a:lnTo>
                            <a:lnTo>
                              <a:pt x="2750" y="527"/>
                            </a:lnTo>
                            <a:lnTo>
                              <a:pt x="2741" y="509"/>
                            </a:lnTo>
                            <a:lnTo>
                              <a:pt x="2732" y="493"/>
                            </a:lnTo>
                            <a:lnTo>
                              <a:pt x="2722" y="479"/>
                            </a:lnTo>
                            <a:lnTo>
                              <a:pt x="2711" y="465"/>
                            </a:lnTo>
                            <a:lnTo>
                              <a:pt x="2699" y="451"/>
                            </a:lnTo>
                            <a:lnTo>
                              <a:pt x="2686" y="438"/>
                            </a:lnTo>
                            <a:lnTo>
                              <a:pt x="2672" y="426"/>
                            </a:lnTo>
                            <a:lnTo>
                              <a:pt x="2658" y="417"/>
                            </a:lnTo>
                            <a:lnTo>
                              <a:pt x="2644" y="407"/>
                            </a:lnTo>
                            <a:lnTo>
                              <a:pt x="2628" y="400"/>
                            </a:lnTo>
                            <a:lnTo>
                              <a:pt x="2612" y="393"/>
                            </a:lnTo>
                            <a:lnTo>
                              <a:pt x="2594" y="386"/>
                            </a:lnTo>
                            <a:lnTo>
                              <a:pt x="2577" y="382"/>
                            </a:lnTo>
                            <a:lnTo>
                              <a:pt x="2559" y="379"/>
                            </a:lnTo>
                            <a:lnTo>
                              <a:pt x="2541" y="377"/>
                            </a:lnTo>
                            <a:lnTo>
                              <a:pt x="2522" y="375"/>
                            </a:lnTo>
                            <a:lnTo>
                              <a:pt x="2492" y="377"/>
                            </a:lnTo>
                            <a:lnTo>
                              <a:pt x="2478" y="379"/>
                            </a:lnTo>
                            <a:lnTo>
                              <a:pt x="2465" y="382"/>
                            </a:lnTo>
                            <a:lnTo>
                              <a:pt x="2451" y="386"/>
                            </a:lnTo>
                            <a:lnTo>
                              <a:pt x="2439" y="389"/>
                            </a:lnTo>
                            <a:lnTo>
                              <a:pt x="2427" y="393"/>
                            </a:lnTo>
                            <a:lnTo>
                              <a:pt x="2414" y="398"/>
                            </a:lnTo>
                            <a:lnTo>
                              <a:pt x="2402" y="405"/>
                            </a:lnTo>
                            <a:lnTo>
                              <a:pt x="2391" y="410"/>
                            </a:lnTo>
                            <a:lnTo>
                              <a:pt x="2381" y="417"/>
                            </a:lnTo>
                            <a:lnTo>
                              <a:pt x="2370" y="426"/>
                            </a:lnTo>
                            <a:lnTo>
                              <a:pt x="2361" y="433"/>
                            </a:lnTo>
                            <a:lnTo>
                              <a:pt x="2351" y="442"/>
                            </a:lnTo>
                            <a:lnTo>
                              <a:pt x="2342" y="451"/>
                            </a:lnTo>
                            <a:lnTo>
                              <a:pt x="2335" y="461"/>
                            </a:lnTo>
                            <a:lnTo>
                              <a:pt x="2319" y="481"/>
                            </a:lnTo>
                            <a:lnTo>
                              <a:pt x="2312" y="491"/>
                            </a:lnTo>
                            <a:lnTo>
                              <a:pt x="2305" y="504"/>
                            </a:lnTo>
                            <a:lnTo>
                              <a:pt x="2294" y="527"/>
                            </a:lnTo>
                            <a:lnTo>
                              <a:pt x="2289" y="539"/>
                            </a:lnTo>
                            <a:lnTo>
                              <a:pt x="2284" y="551"/>
                            </a:lnTo>
                            <a:lnTo>
                              <a:pt x="2276" y="578"/>
                            </a:lnTo>
                            <a:lnTo>
                              <a:pt x="2275" y="592"/>
                            </a:lnTo>
                            <a:lnTo>
                              <a:pt x="2271" y="604"/>
                            </a:lnTo>
                            <a:lnTo>
                              <a:pt x="2269" y="618"/>
                            </a:lnTo>
                            <a:lnTo>
                              <a:pt x="2268" y="632"/>
                            </a:lnTo>
                            <a:lnTo>
                              <a:pt x="2268" y="646"/>
                            </a:lnTo>
                            <a:lnTo>
                              <a:pt x="2268" y="660"/>
                            </a:lnTo>
                            <a:lnTo>
                              <a:pt x="2268" y="687"/>
                            </a:lnTo>
                            <a:lnTo>
                              <a:pt x="2271" y="713"/>
                            </a:lnTo>
                            <a:lnTo>
                              <a:pt x="2276" y="738"/>
                            </a:lnTo>
                            <a:lnTo>
                              <a:pt x="2284" y="763"/>
                            </a:lnTo>
                            <a:lnTo>
                              <a:pt x="2292" y="785"/>
                            </a:lnTo>
                            <a:lnTo>
                              <a:pt x="2303" y="807"/>
                            </a:lnTo>
                            <a:lnTo>
                              <a:pt x="2315" y="826"/>
                            </a:lnTo>
                            <a:lnTo>
                              <a:pt x="2322" y="837"/>
                            </a:lnTo>
                            <a:lnTo>
                              <a:pt x="2331" y="845"/>
                            </a:lnTo>
                            <a:lnTo>
                              <a:pt x="2338" y="854"/>
                            </a:lnTo>
                            <a:lnTo>
                              <a:pt x="2347" y="863"/>
                            </a:lnTo>
                            <a:lnTo>
                              <a:pt x="2365" y="879"/>
                            </a:lnTo>
                            <a:lnTo>
                              <a:pt x="2386" y="891"/>
                            </a:lnTo>
                            <a:lnTo>
                              <a:pt x="2397" y="898"/>
                            </a:lnTo>
                            <a:lnTo>
                              <a:pt x="2407" y="904"/>
                            </a:lnTo>
                            <a:lnTo>
                              <a:pt x="2430" y="912"/>
                            </a:lnTo>
                            <a:lnTo>
                              <a:pt x="2455" y="921"/>
                            </a:lnTo>
                            <a:lnTo>
                              <a:pt x="2467" y="923"/>
                            </a:lnTo>
                            <a:lnTo>
                              <a:pt x="2481" y="925"/>
                            </a:lnTo>
                            <a:lnTo>
                              <a:pt x="2510" y="928"/>
                            </a:lnTo>
                            <a:lnTo>
                              <a:pt x="2533" y="928"/>
                            </a:lnTo>
                            <a:lnTo>
                              <a:pt x="2554" y="926"/>
                            </a:lnTo>
                            <a:lnTo>
                              <a:pt x="2575" y="923"/>
                            </a:lnTo>
                            <a:lnTo>
                              <a:pt x="2594" y="918"/>
                            </a:lnTo>
                            <a:lnTo>
                              <a:pt x="2614" y="912"/>
                            </a:lnTo>
                            <a:lnTo>
                              <a:pt x="2633" y="904"/>
                            </a:lnTo>
                            <a:lnTo>
                              <a:pt x="2651" y="895"/>
                            </a:lnTo>
                            <a:lnTo>
                              <a:pt x="2667" y="884"/>
                            </a:lnTo>
                            <a:lnTo>
                              <a:pt x="2683" y="872"/>
                            </a:lnTo>
                            <a:lnTo>
                              <a:pt x="2690" y="865"/>
                            </a:lnTo>
                            <a:lnTo>
                              <a:pt x="2697" y="858"/>
                            </a:lnTo>
                            <a:lnTo>
                              <a:pt x="2711" y="844"/>
                            </a:lnTo>
                            <a:lnTo>
                              <a:pt x="2723" y="826"/>
                            </a:lnTo>
                            <a:lnTo>
                              <a:pt x="2734" y="808"/>
                            </a:lnTo>
                            <a:lnTo>
                              <a:pt x="2745" y="789"/>
                            </a:lnTo>
                            <a:lnTo>
                              <a:pt x="2752" y="770"/>
                            </a:lnTo>
                            <a:lnTo>
                              <a:pt x="2755" y="759"/>
                            </a:lnTo>
                            <a:lnTo>
                              <a:pt x="2759" y="748"/>
                            </a:lnTo>
                            <a:close/>
                            <a:moveTo>
                              <a:pt x="3709" y="278"/>
                            </a:moveTo>
                            <a:lnTo>
                              <a:pt x="3709" y="333"/>
                            </a:lnTo>
                            <a:lnTo>
                              <a:pt x="3707" y="386"/>
                            </a:lnTo>
                            <a:lnTo>
                              <a:pt x="3704" y="435"/>
                            </a:lnTo>
                            <a:lnTo>
                              <a:pt x="3700" y="482"/>
                            </a:lnTo>
                            <a:lnTo>
                              <a:pt x="3697" y="505"/>
                            </a:lnTo>
                            <a:lnTo>
                              <a:pt x="3695" y="528"/>
                            </a:lnTo>
                            <a:lnTo>
                              <a:pt x="3688" y="572"/>
                            </a:lnTo>
                            <a:lnTo>
                              <a:pt x="3681" y="613"/>
                            </a:lnTo>
                            <a:lnTo>
                              <a:pt x="3672" y="653"/>
                            </a:lnTo>
                            <a:lnTo>
                              <a:pt x="3677" y="676"/>
                            </a:lnTo>
                            <a:lnTo>
                              <a:pt x="3683" y="701"/>
                            </a:lnTo>
                            <a:lnTo>
                              <a:pt x="3691" y="750"/>
                            </a:lnTo>
                            <a:lnTo>
                              <a:pt x="3697" y="798"/>
                            </a:lnTo>
                            <a:lnTo>
                              <a:pt x="3702" y="845"/>
                            </a:lnTo>
                            <a:lnTo>
                              <a:pt x="3705" y="893"/>
                            </a:lnTo>
                            <a:lnTo>
                              <a:pt x="3707" y="939"/>
                            </a:lnTo>
                            <a:lnTo>
                              <a:pt x="3709" y="1023"/>
                            </a:lnTo>
                            <a:lnTo>
                              <a:pt x="3592" y="1023"/>
                            </a:lnTo>
                            <a:lnTo>
                              <a:pt x="3592" y="847"/>
                            </a:lnTo>
                            <a:lnTo>
                              <a:pt x="3575" y="870"/>
                            </a:lnTo>
                            <a:lnTo>
                              <a:pt x="3568" y="882"/>
                            </a:lnTo>
                            <a:lnTo>
                              <a:pt x="3559" y="893"/>
                            </a:lnTo>
                            <a:lnTo>
                              <a:pt x="3541" y="914"/>
                            </a:lnTo>
                            <a:lnTo>
                              <a:pt x="3524" y="933"/>
                            </a:lnTo>
                            <a:lnTo>
                              <a:pt x="3506" y="951"/>
                            </a:lnTo>
                            <a:lnTo>
                              <a:pt x="3486" y="967"/>
                            </a:lnTo>
                            <a:lnTo>
                              <a:pt x="3467" y="981"/>
                            </a:lnTo>
                            <a:lnTo>
                              <a:pt x="3448" y="993"/>
                            </a:lnTo>
                            <a:lnTo>
                              <a:pt x="3428" y="1004"/>
                            </a:lnTo>
                            <a:lnTo>
                              <a:pt x="3407" y="1015"/>
                            </a:lnTo>
                            <a:lnTo>
                              <a:pt x="3388" y="1022"/>
                            </a:lnTo>
                            <a:lnTo>
                              <a:pt x="3366" y="1029"/>
                            </a:lnTo>
                            <a:lnTo>
                              <a:pt x="3345" y="1034"/>
                            </a:lnTo>
                            <a:lnTo>
                              <a:pt x="3322" y="1037"/>
                            </a:lnTo>
                            <a:lnTo>
                              <a:pt x="3301" y="1039"/>
                            </a:lnTo>
                            <a:lnTo>
                              <a:pt x="3280" y="1041"/>
                            </a:lnTo>
                            <a:lnTo>
                              <a:pt x="3259" y="1039"/>
                            </a:lnTo>
                            <a:lnTo>
                              <a:pt x="3239" y="1039"/>
                            </a:lnTo>
                            <a:lnTo>
                              <a:pt x="3221" y="1036"/>
                            </a:lnTo>
                            <a:lnTo>
                              <a:pt x="3202" y="1032"/>
                            </a:lnTo>
                            <a:lnTo>
                              <a:pt x="3184" y="1029"/>
                            </a:lnTo>
                            <a:lnTo>
                              <a:pt x="3167" y="1023"/>
                            </a:lnTo>
                            <a:lnTo>
                              <a:pt x="3151" y="1018"/>
                            </a:lnTo>
                            <a:lnTo>
                              <a:pt x="3133" y="1011"/>
                            </a:lnTo>
                            <a:lnTo>
                              <a:pt x="3117" y="1002"/>
                            </a:lnTo>
                            <a:lnTo>
                              <a:pt x="3101" y="993"/>
                            </a:lnTo>
                            <a:lnTo>
                              <a:pt x="3087" y="985"/>
                            </a:lnTo>
                            <a:lnTo>
                              <a:pt x="3073" y="974"/>
                            </a:lnTo>
                            <a:lnTo>
                              <a:pt x="3059" y="963"/>
                            </a:lnTo>
                            <a:lnTo>
                              <a:pt x="3047" y="953"/>
                            </a:lnTo>
                            <a:lnTo>
                              <a:pt x="3034" y="941"/>
                            </a:lnTo>
                            <a:lnTo>
                              <a:pt x="3022" y="928"/>
                            </a:lnTo>
                            <a:lnTo>
                              <a:pt x="3010" y="914"/>
                            </a:lnTo>
                            <a:lnTo>
                              <a:pt x="2999" y="900"/>
                            </a:lnTo>
                            <a:lnTo>
                              <a:pt x="2990" y="886"/>
                            </a:lnTo>
                            <a:lnTo>
                              <a:pt x="2979" y="870"/>
                            </a:lnTo>
                            <a:lnTo>
                              <a:pt x="2971" y="854"/>
                            </a:lnTo>
                            <a:lnTo>
                              <a:pt x="2964" y="838"/>
                            </a:lnTo>
                            <a:lnTo>
                              <a:pt x="2957" y="822"/>
                            </a:lnTo>
                            <a:lnTo>
                              <a:pt x="2949" y="805"/>
                            </a:lnTo>
                            <a:lnTo>
                              <a:pt x="2944" y="787"/>
                            </a:lnTo>
                            <a:lnTo>
                              <a:pt x="2939" y="770"/>
                            </a:lnTo>
                            <a:lnTo>
                              <a:pt x="2934" y="750"/>
                            </a:lnTo>
                            <a:lnTo>
                              <a:pt x="2930" y="731"/>
                            </a:lnTo>
                            <a:lnTo>
                              <a:pt x="2928" y="711"/>
                            </a:lnTo>
                            <a:lnTo>
                              <a:pt x="2925" y="692"/>
                            </a:lnTo>
                            <a:lnTo>
                              <a:pt x="2925" y="673"/>
                            </a:lnTo>
                            <a:lnTo>
                              <a:pt x="2923" y="653"/>
                            </a:lnTo>
                            <a:lnTo>
                              <a:pt x="2925" y="616"/>
                            </a:lnTo>
                            <a:lnTo>
                              <a:pt x="2927" y="599"/>
                            </a:lnTo>
                            <a:lnTo>
                              <a:pt x="2930" y="581"/>
                            </a:lnTo>
                            <a:lnTo>
                              <a:pt x="2934" y="563"/>
                            </a:lnTo>
                            <a:lnTo>
                              <a:pt x="2937" y="546"/>
                            </a:lnTo>
                            <a:lnTo>
                              <a:pt x="2942" y="528"/>
                            </a:lnTo>
                            <a:lnTo>
                              <a:pt x="2948" y="511"/>
                            </a:lnTo>
                            <a:lnTo>
                              <a:pt x="2953" y="495"/>
                            </a:lnTo>
                            <a:lnTo>
                              <a:pt x="2960" y="477"/>
                            </a:lnTo>
                            <a:lnTo>
                              <a:pt x="2969" y="461"/>
                            </a:lnTo>
                            <a:lnTo>
                              <a:pt x="2976" y="445"/>
                            </a:lnTo>
                            <a:lnTo>
                              <a:pt x="2985" y="430"/>
                            </a:lnTo>
                            <a:lnTo>
                              <a:pt x="2995" y="416"/>
                            </a:lnTo>
                            <a:lnTo>
                              <a:pt x="3006" y="400"/>
                            </a:lnTo>
                            <a:lnTo>
                              <a:pt x="3017" y="386"/>
                            </a:lnTo>
                            <a:lnTo>
                              <a:pt x="3029" y="373"/>
                            </a:lnTo>
                            <a:lnTo>
                              <a:pt x="3041" y="359"/>
                            </a:lnTo>
                            <a:lnTo>
                              <a:pt x="3054" y="347"/>
                            </a:lnTo>
                            <a:lnTo>
                              <a:pt x="3068" y="336"/>
                            </a:lnTo>
                            <a:lnTo>
                              <a:pt x="3082" y="326"/>
                            </a:lnTo>
                            <a:lnTo>
                              <a:pt x="3098" y="315"/>
                            </a:lnTo>
                            <a:lnTo>
                              <a:pt x="3114" y="306"/>
                            </a:lnTo>
                            <a:lnTo>
                              <a:pt x="3130" y="297"/>
                            </a:lnTo>
                            <a:lnTo>
                              <a:pt x="3147" y="290"/>
                            </a:lnTo>
                            <a:lnTo>
                              <a:pt x="3156" y="287"/>
                            </a:lnTo>
                            <a:lnTo>
                              <a:pt x="3165" y="283"/>
                            </a:lnTo>
                            <a:lnTo>
                              <a:pt x="3183" y="276"/>
                            </a:lnTo>
                            <a:lnTo>
                              <a:pt x="3202" y="273"/>
                            </a:lnTo>
                            <a:lnTo>
                              <a:pt x="3221" y="268"/>
                            </a:lnTo>
                            <a:lnTo>
                              <a:pt x="3230" y="268"/>
                            </a:lnTo>
                            <a:lnTo>
                              <a:pt x="3241" y="266"/>
                            </a:lnTo>
                            <a:lnTo>
                              <a:pt x="3262" y="264"/>
                            </a:lnTo>
                            <a:lnTo>
                              <a:pt x="3283" y="264"/>
                            </a:lnTo>
                            <a:lnTo>
                              <a:pt x="3310" y="264"/>
                            </a:lnTo>
                            <a:lnTo>
                              <a:pt x="3322" y="266"/>
                            </a:lnTo>
                            <a:lnTo>
                              <a:pt x="3335" y="268"/>
                            </a:lnTo>
                            <a:lnTo>
                              <a:pt x="3359" y="271"/>
                            </a:lnTo>
                            <a:lnTo>
                              <a:pt x="3382" y="278"/>
                            </a:lnTo>
                            <a:lnTo>
                              <a:pt x="3393" y="282"/>
                            </a:lnTo>
                            <a:lnTo>
                              <a:pt x="3405" y="285"/>
                            </a:lnTo>
                            <a:lnTo>
                              <a:pt x="3426" y="296"/>
                            </a:lnTo>
                            <a:lnTo>
                              <a:pt x="3446" y="306"/>
                            </a:lnTo>
                            <a:lnTo>
                              <a:pt x="3465" y="319"/>
                            </a:lnTo>
                            <a:lnTo>
                              <a:pt x="3485" y="333"/>
                            </a:lnTo>
                            <a:lnTo>
                              <a:pt x="3502" y="349"/>
                            </a:lnTo>
                            <a:lnTo>
                              <a:pt x="3518" y="364"/>
                            </a:lnTo>
                            <a:lnTo>
                              <a:pt x="3527" y="373"/>
                            </a:lnTo>
                            <a:lnTo>
                              <a:pt x="3534" y="382"/>
                            </a:lnTo>
                            <a:lnTo>
                              <a:pt x="3550" y="401"/>
                            </a:lnTo>
                            <a:lnTo>
                              <a:pt x="3564" y="421"/>
                            </a:lnTo>
                            <a:lnTo>
                              <a:pt x="3578" y="442"/>
                            </a:lnTo>
                            <a:lnTo>
                              <a:pt x="3592" y="463"/>
                            </a:lnTo>
                            <a:lnTo>
                              <a:pt x="3592" y="278"/>
                            </a:lnTo>
                            <a:lnTo>
                              <a:pt x="3709" y="278"/>
                            </a:lnTo>
                            <a:close/>
                            <a:moveTo>
                              <a:pt x="3280" y="925"/>
                            </a:moveTo>
                            <a:lnTo>
                              <a:pt x="3297" y="925"/>
                            </a:lnTo>
                            <a:lnTo>
                              <a:pt x="3315" y="923"/>
                            </a:lnTo>
                            <a:lnTo>
                              <a:pt x="3335" y="919"/>
                            </a:lnTo>
                            <a:lnTo>
                              <a:pt x="3352" y="912"/>
                            </a:lnTo>
                            <a:lnTo>
                              <a:pt x="3372" y="905"/>
                            </a:lnTo>
                            <a:lnTo>
                              <a:pt x="3382" y="900"/>
                            </a:lnTo>
                            <a:lnTo>
                              <a:pt x="3391" y="896"/>
                            </a:lnTo>
                            <a:lnTo>
                              <a:pt x="3402" y="889"/>
                            </a:lnTo>
                            <a:lnTo>
                              <a:pt x="3412" y="884"/>
                            </a:lnTo>
                            <a:lnTo>
                              <a:pt x="3432" y="870"/>
                            </a:lnTo>
                            <a:lnTo>
                              <a:pt x="3441" y="861"/>
                            </a:lnTo>
                            <a:lnTo>
                              <a:pt x="3449" y="852"/>
                            </a:lnTo>
                            <a:lnTo>
                              <a:pt x="3460" y="844"/>
                            </a:lnTo>
                            <a:lnTo>
                              <a:pt x="3469" y="833"/>
                            </a:lnTo>
                            <a:lnTo>
                              <a:pt x="3478" y="822"/>
                            </a:lnTo>
                            <a:lnTo>
                              <a:pt x="3486" y="812"/>
                            </a:lnTo>
                            <a:lnTo>
                              <a:pt x="3495" y="800"/>
                            </a:lnTo>
                            <a:lnTo>
                              <a:pt x="3504" y="785"/>
                            </a:lnTo>
                            <a:lnTo>
                              <a:pt x="3513" y="771"/>
                            </a:lnTo>
                            <a:lnTo>
                              <a:pt x="3522" y="757"/>
                            </a:lnTo>
                            <a:lnTo>
                              <a:pt x="3536" y="726"/>
                            </a:lnTo>
                            <a:lnTo>
                              <a:pt x="3550" y="690"/>
                            </a:lnTo>
                            <a:lnTo>
                              <a:pt x="3564" y="653"/>
                            </a:lnTo>
                            <a:lnTo>
                              <a:pt x="3554" y="622"/>
                            </a:lnTo>
                            <a:lnTo>
                              <a:pt x="3543" y="592"/>
                            </a:lnTo>
                            <a:lnTo>
                              <a:pt x="3531" y="563"/>
                            </a:lnTo>
                            <a:lnTo>
                              <a:pt x="3516" y="537"/>
                            </a:lnTo>
                            <a:lnTo>
                              <a:pt x="3502" y="512"/>
                            </a:lnTo>
                            <a:lnTo>
                              <a:pt x="3494" y="502"/>
                            </a:lnTo>
                            <a:lnTo>
                              <a:pt x="3486" y="491"/>
                            </a:lnTo>
                            <a:lnTo>
                              <a:pt x="3471" y="470"/>
                            </a:lnTo>
                            <a:lnTo>
                              <a:pt x="3462" y="460"/>
                            </a:lnTo>
                            <a:lnTo>
                              <a:pt x="3453" y="451"/>
                            </a:lnTo>
                            <a:lnTo>
                              <a:pt x="3442" y="442"/>
                            </a:lnTo>
                            <a:lnTo>
                              <a:pt x="3433" y="435"/>
                            </a:lnTo>
                            <a:lnTo>
                              <a:pt x="3425" y="428"/>
                            </a:lnTo>
                            <a:lnTo>
                              <a:pt x="3414" y="421"/>
                            </a:lnTo>
                            <a:lnTo>
                              <a:pt x="3405" y="414"/>
                            </a:lnTo>
                            <a:lnTo>
                              <a:pt x="3395" y="407"/>
                            </a:lnTo>
                            <a:lnTo>
                              <a:pt x="3384" y="401"/>
                            </a:lnTo>
                            <a:lnTo>
                              <a:pt x="3373" y="398"/>
                            </a:lnTo>
                            <a:lnTo>
                              <a:pt x="3352" y="389"/>
                            </a:lnTo>
                            <a:lnTo>
                              <a:pt x="3340" y="386"/>
                            </a:lnTo>
                            <a:lnTo>
                              <a:pt x="3329" y="384"/>
                            </a:lnTo>
                            <a:lnTo>
                              <a:pt x="3317" y="382"/>
                            </a:lnTo>
                            <a:lnTo>
                              <a:pt x="3306" y="380"/>
                            </a:lnTo>
                            <a:lnTo>
                              <a:pt x="3282" y="379"/>
                            </a:lnTo>
                            <a:lnTo>
                              <a:pt x="3255" y="380"/>
                            </a:lnTo>
                            <a:lnTo>
                              <a:pt x="3230" y="384"/>
                            </a:lnTo>
                            <a:lnTo>
                              <a:pt x="3218" y="387"/>
                            </a:lnTo>
                            <a:lnTo>
                              <a:pt x="3207" y="391"/>
                            </a:lnTo>
                            <a:lnTo>
                              <a:pt x="3195" y="394"/>
                            </a:lnTo>
                            <a:lnTo>
                              <a:pt x="3184" y="400"/>
                            </a:lnTo>
                            <a:lnTo>
                              <a:pt x="3163" y="412"/>
                            </a:lnTo>
                            <a:lnTo>
                              <a:pt x="3153" y="419"/>
                            </a:lnTo>
                            <a:lnTo>
                              <a:pt x="3144" y="426"/>
                            </a:lnTo>
                            <a:lnTo>
                              <a:pt x="3124" y="442"/>
                            </a:lnTo>
                            <a:lnTo>
                              <a:pt x="3108" y="460"/>
                            </a:lnTo>
                            <a:lnTo>
                              <a:pt x="3100" y="470"/>
                            </a:lnTo>
                            <a:lnTo>
                              <a:pt x="3093" y="479"/>
                            </a:lnTo>
                            <a:lnTo>
                              <a:pt x="3085" y="491"/>
                            </a:lnTo>
                            <a:lnTo>
                              <a:pt x="3080" y="502"/>
                            </a:lnTo>
                            <a:lnTo>
                              <a:pt x="3068" y="525"/>
                            </a:lnTo>
                            <a:lnTo>
                              <a:pt x="3059" y="551"/>
                            </a:lnTo>
                            <a:lnTo>
                              <a:pt x="3050" y="578"/>
                            </a:lnTo>
                            <a:lnTo>
                              <a:pt x="3045" y="606"/>
                            </a:lnTo>
                            <a:lnTo>
                              <a:pt x="3041" y="634"/>
                            </a:lnTo>
                            <a:lnTo>
                              <a:pt x="3041" y="666"/>
                            </a:lnTo>
                            <a:lnTo>
                              <a:pt x="3041" y="678"/>
                            </a:lnTo>
                            <a:lnTo>
                              <a:pt x="3041" y="692"/>
                            </a:lnTo>
                            <a:lnTo>
                              <a:pt x="3045" y="719"/>
                            </a:lnTo>
                            <a:lnTo>
                              <a:pt x="3050" y="743"/>
                            </a:lnTo>
                            <a:lnTo>
                              <a:pt x="3054" y="756"/>
                            </a:lnTo>
                            <a:lnTo>
                              <a:pt x="3057" y="766"/>
                            </a:lnTo>
                            <a:lnTo>
                              <a:pt x="3063" y="778"/>
                            </a:lnTo>
                            <a:lnTo>
                              <a:pt x="3068" y="789"/>
                            </a:lnTo>
                            <a:lnTo>
                              <a:pt x="3073" y="801"/>
                            </a:lnTo>
                            <a:lnTo>
                              <a:pt x="3078" y="812"/>
                            </a:lnTo>
                            <a:lnTo>
                              <a:pt x="3085" y="821"/>
                            </a:lnTo>
                            <a:lnTo>
                              <a:pt x="3093" y="831"/>
                            </a:lnTo>
                            <a:lnTo>
                              <a:pt x="3100" y="840"/>
                            </a:lnTo>
                            <a:lnTo>
                              <a:pt x="3107" y="849"/>
                            </a:lnTo>
                            <a:lnTo>
                              <a:pt x="3123" y="867"/>
                            </a:lnTo>
                            <a:lnTo>
                              <a:pt x="3142" y="881"/>
                            </a:lnTo>
                            <a:lnTo>
                              <a:pt x="3151" y="888"/>
                            </a:lnTo>
                            <a:lnTo>
                              <a:pt x="3161" y="895"/>
                            </a:lnTo>
                            <a:lnTo>
                              <a:pt x="3183" y="905"/>
                            </a:lnTo>
                            <a:lnTo>
                              <a:pt x="3206" y="914"/>
                            </a:lnTo>
                            <a:lnTo>
                              <a:pt x="3216" y="918"/>
                            </a:lnTo>
                            <a:lnTo>
                              <a:pt x="3229" y="919"/>
                            </a:lnTo>
                            <a:lnTo>
                              <a:pt x="3253" y="925"/>
                            </a:lnTo>
                            <a:lnTo>
                              <a:pt x="3267" y="925"/>
                            </a:lnTo>
                            <a:lnTo>
                              <a:pt x="3280" y="925"/>
                            </a:lnTo>
                            <a:close/>
                          </a:path>
                        </a:pathLst>
                      </a:cu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6="http://schemas.microsoft.com/office/drawing/2014/main" xmlns:aclsh="http://schemas.microsoft.com/office/drawing/2020/classificationShape" xmlns:a="http://schemas.openxmlformats.org/drawingml/2006/main">
          <w:pict w14:anchorId="3D1D732A">
            <v:shape id="Freeform 5" style="position:absolute;margin-left:56.7pt;margin-top:42.55pt;width:106.6pt;height:3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4177,1335" o:spid="_x0000_s1026" fillcolor="#f04800 [3204]" stroked="f" path="m4036,1041r-21,-2l4004,1039r-11,-2l3974,1032r-18,-5l3940,1020r-15,-9l3917,1006r-5,-6l3905,993r-5,-5l3887,974r-8,-14l3870,944r-4,-9l3863,926r-2,-8l3857,909r-3,-20l3852,870r-2,-23l3850,16r117,l3967,821r,14l3969,845r3,23l3978,886r5,9l3986,902r7,7l3999,914r7,5l4015,923r8,2l4032,928r11,l4053,930r11,l4075,928r10,-2l4094,923r9,-2l4112,916r17,-9l4177,995r-9,7l4161,1007r-17,9l4126,1023r-18,7l4091,1036r-20,1l4053,1039r-17,2xm798,828r85,70l869,916r-14,16l846,939r-7,7l823,960r-18,12l786,983r-18,12l747,1004r-20,9l706,1020r-23,7l662,1030r-23,6l614,1037r-23,2l567,1041r-23,-2l521,1039r-22,-3l478,1032r-19,-5l439,1022r-19,-6l402,1009r-17,-9l369,992r-16,-9l337,972,309,951,295,939,282,926,272,912,261,900,250,886,240,872r-9,-14l222,842,208,812r-5,-16l196,780r-9,-32l182,717r-6,-32l152,674,127,662,79,637,58,623,37,611,17,599,,585,65,497r28,19l121,534r32,17l185,569r4,-16l194,539r9,-30l208,495r7,-14l229,453r16,-27l254,414r11,-13l284,377r23,-21l330,336r26,-19l371,310r14,-9l399,294r16,-5l431,283r15,-5l462,273r16,-4l496,268r18,-2l531,264r20,l583,264r31,4l630,271r16,4l660,278r14,5l690,287r14,7l717,299r14,7l743,313r13,7l768,329r12,7l791,345r11,11l821,375r9,11l837,398r9,10l853,421r5,12l863,445r6,13l872,472r4,12l877,498r2,14l879,528r,11l877,551r-1,11l874,572r-2,13l869,595r-4,11l860,616r-5,9l849,636r-7,10l835,655r-9,9l817,673r-8,9l798,689r-11,8l775,704r-12,7l749,719r-15,5l720,729r-33,11l671,743r-20,4l632,750r-19,4l591,756r-23,1l545,757r-23,l492,757r-28,-1l436,754r-28,-4l381,747r-26,-6l328,736r-25,-7l309,750r7,20l325,787r10,20l346,822r12,18l372,854r9,9l388,870r9,5l406,882r19,11l445,904r21,8l489,919r23,6l538,926r13,2l565,928r19,l602,926r18,-1l637,921r16,-3l669,912r16,-5l701,900r14,-7l727,886r14,-9l754,868r12,-9l777,849r10,-11l798,828xm551,375r-27,2l499,380r-22,6l454,394r-11,6l432,405r-19,11l395,430r-17,15l362,461r-14,20l342,490r-7,10l325,519r-9,23l307,565r-5,23l296,613r27,7l349,627r27,5l404,637r30,4l464,643r30,2l526,646r34,-1l590,643r26,-4l641,634r23,-5l681,622r9,-4l699,615r14,-9l726,597r5,-5l736,588r9,-10l750,567r6,-11l759,546r2,-11l763,525r-2,-16l759,502r-2,-9l756,486r-4,-7l745,465,734,453,724,440,711,428,697,417r-7,-3l681,408r-15,-8l648,393r-18,-6l611,382r-20,-3l570,377r-19,-2xm1429,264r19,l1467,266r20,2l1506,271r18,5l1542,282r16,5l1575,294r16,9l1607,312r30,19l1651,342r13,10l1676,364r12,15l1701,391r10,14l1722,419r9,16l1739,451r9,16l1755,482r7,18l1768,516r5,18l1782,571r2,17l1785,606r2,19l1787,645r,35l1785,697r-3,18l1778,733r-3,19l1770,770r-6,15l1752,821r-7,16l1736,852r-9,16l1717,884r-9,14l1695,914r-10,14l1672,941r-14,12l1646,965r-16,11l1616,986r-16,11l1584,1006r-18,7l1549,1020r-18,7l1512,1032r-20,4l1471,1037r-21,2l1429,1041r-27,-2l1377,1037r-24,-5l1330,1027r-22,-7l1287,1009r-10,-3l1268,999r-20,-11l1238,981r-9,-7l1211,960r-16,-16l1180,928r-15,-17l1157,902r-6,-9l1137,874r-12,-20l1121,898r-3,44l1118,1023r,312l1001,1335r,-312l1001,981r2,-46l1005,889r1,-49l1012,793r5,-50l1022,719r4,-25l1031,669r5,-23l1031,622r-5,-23l1022,574r-3,-23l1012,502r-4,-48l1005,408r-2,-45l1001,278r117,l1118,359r3,42l1125,444r12,-21l1151,405r7,-9l1165,386r15,-16l1195,354r18,-16l1231,326r17,-13l1268,301r21,-9l1310,283r21,-7l1354,271r23,-5l1402,264r27,xm1425,925r27,l1466,921r12,-2l1490,916r13,-4l1515,909r5,-4l1528,904r10,-8l1549,891r21,-14l1579,868r9,-7l1596,852r9,-10l1612,833r7,-11l1626,812r8,-11l1646,778r9,-24l1662,729r5,-26l1671,674r1,-28l1672,632r-1,-14l1669,604r-2,-14l1662,563r-7,-24l1644,516r-12,-23l1626,482r-7,-8l1603,454r-7,-9l1588,437r-18,-14l1561,416r-11,-6l1531,398r-23,-9l1497,387r-10,-3l1464,380r-25,-1l1411,380r-14,2l1383,384r-14,3l1356,391r-25,9l1308,410r-10,7l1287,424r-10,7l1268,438r-20,18l1233,475r-9,11l1217,495r-14,23l1190,541r-12,24l1167,592r-5,12l1158,618r-8,28l1158,674r9,29l1172,717r6,12l1188,756r15,24l1217,803r14,21l1240,835r7,9l1264,861r11,9l1284,877r19,14l1314,898r12,6l1347,912r13,4l1372,919r25,6l1425,925xm1967,r9,1l1983,1r9,4l1999,7r9,3l2015,16r12,8l2033,31r5,7l2042,44r5,9l2049,60r1,8l2052,75r,9l2052,93r-2,9l2047,118r-9,14l2033,139r-6,5l2020,149r-5,6l2008,158r-9,4l1992,165r-9,2l1976,169r-9,l1959,169r-9,-2l1943,165r-9,-3l1927,158r-7,-3l1907,144r-9,-12l1893,125r-3,-7l1888,109r-2,-7l1884,93r,-9l1884,75r2,-7l1888,60r2,-7l1893,44r5,-6l1902,31r5,-7l1914,19r6,-3l1927,10r7,-3l1943,5r7,-4l1959,1r8,-1xm1911,278r115,l2026,1023r-115,l1911,278xm2759,748r111,29l2865,794r-6,16l2847,840r-7,14l2833,868r-16,27l2808,907r-10,11l2778,941r-10,8l2755,960r-10,9l2732,978r-12,7l2707,993r-12,7l2681,1006r-12,7l2654,1018r-14,4l2626,1027r-28,7l2582,1036r-14,1l2552,1039r-16,2l2506,1041r-21,-2l2464,1036r-20,-2l2425,1029r-20,-6l2388,1018r-18,-7l2352,1004r-15,-9l2321,986r-15,-8l2299,972r-7,-5l2278,956r-14,-12l2254,932r-13,-13l2231,905r-11,-14l2209,877r-8,-14l2193,847r-8,-14l2179,815r-7,-15l2167,784r-5,-18l2158,750r-3,-17l2153,715r-2,-18l2149,660r2,-35l2153,606r2,-18l2158,571r4,-18l2167,535r5,-17l2186,482r16,-31l2211,435r9,-16l2231,403r12,-14l2255,375r13,-12l2282,350r14,-12l2310,327r16,-10l2342,306r17,-9l2377,290r18,-7l2414,278r21,-5l2455,269r10,-1l2478,266r21,-2l2522,264r26,l2575,268r14,1l2601,271r13,4l2626,278r25,9l2676,296r23,12l2709,315r13,5l2743,336r9,7l2762,352r20,18l2799,389r16,19l2831,430r12,23l2856,477r-106,50l2741,509r-9,-16l2722,479r-11,-14l2699,451r-13,-13l2672,426r-14,-9l2644,407r-16,-7l2612,393r-18,-7l2577,382r-18,-3l2541,377r-19,-2l2492,377r-14,2l2465,382r-14,4l2439,389r-12,4l2414,398r-12,7l2391,410r-10,7l2370,426r-9,7l2351,442r-9,9l2335,461r-16,20l2312,491r-7,13l2294,527r-5,12l2284,551r-8,27l2275,592r-4,12l2269,618r-1,14l2268,646r,14l2268,687r3,26l2276,738r8,25l2292,785r11,22l2315,826r7,11l2331,845r7,9l2347,863r18,16l2386,891r11,7l2407,904r23,8l2455,921r12,2l2481,925r29,3l2533,928r21,-2l2575,923r19,-5l2614,912r19,-8l2651,895r16,-11l2683,872r7,-7l2697,858r14,-14l2723,826r11,-18l2745,789r7,-19l2755,759r4,-11xm3709,278r,55l3707,386r-3,49l3700,482r-3,23l3695,528r-7,44l3681,613r-9,40l3677,676r6,25l3691,750r6,48l3702,845r3,48l3707,939r2,84l3592,1023r,-176l3575,870r-7,12l3559,893r-18,21l3524,933r-18,18l3486,967r-19,14l3448,993r-20,11l3407,1015r-19,7l3366,1029r-21,5l3322,1037r-21,2l3280,1041r-21,-2l3239,1039r-18,-3l3202,1032r-18,-3l3167,1023r-16,-5l3133,1011r-16,-9l3101,993r-14,-8l3073,974r-14,-11l3047,953r-13,-12l3022,928r-12,-14l2999,900r-9,-14l2979,870r-8,-16l2964,838r-7,-16l2949,805r-5,-18l2939,770r-5,-20l2930,731r-2,-20l2925,692r,-19l2923,653r2,-37l2927,599r3,-18l2934,563r3,-17l2942,528r6,-17l2953,495r7,-18l2969,461r7,-16l2985,430r10,-14l3006,400r11,-14l3029,373r12,-14l3054,347r14,-11l3082,326r16,-11l3114,306r16,-9l3147,290r9,-3l3165,283r18,-7l3202,273r19,-5l3230,268r11,-2l3262,264r21,l3310,264r12,2l3335,268r24,3l3382,278r11,4l3405,285r21,11l3446,306r19,13l3485,333r17,16l3518,364r9,9l3534,382r16,19l3564,421r14,21l3592,463r,-185l3709,278xm3280,925r17,l3315,923r20,-4l3352,912r20,-7l3382,900r9,-4l3402,889r10,-5l3432,870r9,-9l3449,852r11,-8l3469,833r9,-11l3486,812r9,-12l3504,785r9,-14l3522,757r14,-31l3550,690r14,-37l3554,622r-11,-30l3531,563r-15,-26l3502,512r-8,-10l3486,491r-15,-21l3462,460r-9,-9l3442,442r-9,-7l3425,428r-11,-7l3405,414r-10,-7l3384,401r-11,-3l3352,389r-12,-3l3329,384r-12,-2l3306,380r-24,-1l3255,380r-25,4l3218,387r-11,4l3195,394r-11,6l3163,412r-10,7l3144,426r-20,16l3108,460r-8,10l3093,479r-8,12l3080,502r-12,23l3059,551r-9,27l3045,606r-4,28l3041,666r,12l3041,692r4,27l3050,743r4,13l3057,766r6,12l3068,789r5,12l3078,812r7,9l3093,831r7,9l3107,849r16,18l3142,881r9,7l3161,895r22,10l3206,914r10,4l3229,919r24,6l3267,925r1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" w14:anchorId="52A4D894">
              <v:path arrowok="t" o:connecttype="custom" o:connectlocs="1252817,302562;1293973,294148;1350683,324243;260869,314535;148744,332333;71941,272467;39211,172800;120226,100315;213880,89960;276423,136234;278692,199335;217444,240431;100135,242697;174344,299649;251795,274733;108560,161798;199621,206778;246610,164710;191520,122643;539236,113906;579096,202247;546042,300297;454333,336216;372993,288971;332486,224575;368457,136881;463082,85429;520117,272467;536320,174418;466323,122643;389845,167622;404103,273115;647797,2265;658815,44980;617983,46598;620251,6148;926488,262112;864917,327802;768023,327155;708072,269555;703859,167622;776124,91578;874639,99667;878528,150472;794272,124908;741774,174418;752468,270849;840612,297061;1201940,107757;1201940,331038;1083982,334598;991301,311622;948849,230076;970561,134616;1043798,86724;1134859,112935;1095972,291236;1150414,223281;1103425,133969;1025003,133321;985467,223928;1024355,289618" o:connectangles="0,0,0,0,0,0,0,0,0,0,0,0,0,0,0,0,0,0,0,0,0,0,0,0,0,0,0,0,0,0,0,0,0,0,0,0,0,0,0,0,0,0,0,0,0,0,0,0,0,0,0,0,0,0,0,0,0,0,0,0,0,0"/>
              <o:lock v:ext="edit" verticies="t" aspectratio="t"/>
              <w10:wrap anchorx="page" anchory="page"/>
              <w10:anchorlock/>
            </v:shape>
          </w:pict>
        </mc:Fallback>
      </mc:AlternateContent>
    </w:r>
    <w:r w:rsidR="0002741A" w:rsidRPr="0002741A">
      <w:rPr>
        <w:color w:val="FFFFFF" w:themeColor="background1"/>
      </w:rPr>
      <w:t>epicalgr</w:t>
    </w:r>
    <w:r w:rsidR="0002741A">
      <w:rPr>
        <w:color w:val="FFFFFF" w:themeColor="background1"/>
      </w:rPr>
      <w:t>o</w:t>
    </w:r>
    <w:r w:rsidR="0002741A" w:rsidRPr="0002741A">
      <w:rPr>
        <w:color w:val="FFFFFF" w:themeColor="background1"/>
      </w:rPr>
      <w:t>up.com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400DE" w14:textId="77777777" w:rsidR="00DA2C7A" w:rsidRDefault="00DA2C7A" w:rsidP="000527DA">
      <w:pPr>
        <w:spacing w:line="240" w:lineRule="auto"/>
      </w:pPr>
      <w:r>
        <w:separator/>
      </w:r>
    </w:p>
  </w:footnote>
  <w:footnote w:type="continuationSeparator" w:id="0">
    <w:p w14:paraId="1A4AB75E" w14:textId="77777777" w:rsidR="00DA2C7A" w:rsidRDefault="00DA2C7A" w:rsidP="000527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5F854" w14:textId="77777777" w:rsidR="0002741A" w:rsidRDefault="0002741A">
    <w:pPr>
      <w:pStyle w:val="Header"/>
    </w:pPr>
  </w:p>
  <w:p w14:paraId="10B46C69" w14:textId="77777777" w:rsidR="0002741A" w:rsidRDefault="0002741A">
    <w:pPr>
      <w:pStyle w:val="Header"/>
    </w:pPr>
  </w:p>
  <w:p w14:paraId="74AFACF7" w14:textId="77777777" w:rsidR="0002741A" w:rsidRDefault="0002741A">
    <w:pPr>
      <w:pStyle w:val="Header"/>
    </w:pPr>
  </w:p>
  <w:p w14:paraId="128B821C" w14:textId="77777777" w:rsidR="0002741A" w:rsidRDefault="0002741A">
    <w:pPr>
      <w:pStyle w:val="Header"/>
    </w:pPr>
  </w:p>
  <w:p w14:paraId="0D0B21C0" w14:textId="77777777" w:rsidR="0002741A" w:rsidRDefault="0002741A">
    <w:pPr>
      <w:pStyle w:val="Header"/>
    </w:pPr>
  </w:p>
  <w:p w14:paraId="7F1A715A" w14:textId="77777777" w:rsidR="0002741A" w:rsidRDefault="0002741A">
    <w:pPr>
      <w:pStyle w:val="Header"/>
    </w:pPr>
  </w:p>
  <w:p w14:paraId="347B8926" w14:textId="77777777" w:rsidR="0066723F" w:rsidRDefault="0066723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76D3C5B8" wp14:editId="35551AFB">
              <wp:simplePos x="962025" y="2743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560000" cy="10692000"/>
              <wp:effectExtent l="0" t="0" r="3175" b="0"/>
              <wp:wrapNone/>
              <wp:docPr id="119055807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069200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2D00C4D9">
            <v:rect id="Rectangle 1" style="position:absolute;margin-left:0;margin-top:0;width:595.3pt;height:841.9pt;z-index:-251658241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margin;mso-height-relative:margin;v-text-anchor:middle" o:spid="_x0000_s1026" fillcolor="#240041 [3205]" stroked="f" strokeweight="1pt" w14:anchorId="372418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3A900E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ED6BE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257EB8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875413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1FFC74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2953B23"/>
    <w:multiLevelType w:val="multilevel"/>
    <w:tmpl w:val="EBC0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A650F"/>
    <w:multiLevelType w:val="multilevel"/>
    <w:tmpl w:val="9F2E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A7022"/>
    <w:multiLevelType w:val="multilevel"/>
    <w:tmpl w:val="51F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04923"/>
    <w:multiLevelType w:val="hybridMultilevel"/>
    <w:tmpl w:val="FD148716"/>
    <w:lvl w:ilvl="0" w:tplc="2B3A97F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54D15"/>
    <w:multiLevelType w:val="multilevel"/>
    <w:tmpl w:val="D07E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F2C45"/>
    <w:multiLevelType w:val="hybridMultilevel"/>
    <w:tmpl w:val="1DBADE9A"/>
    <w:lvl w:ilvl="0" w:tplc="2B3A97F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615FDC"/>
    <w:multiLevelType w:val="hybridMultilevel"/>
    <w:tmpl w:val="FFFFFFFF"/>
    <w:lvl w:ilvl="0" w:tplc="0A2CB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4E88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F6B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428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70A8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A838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B64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58C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E2E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1A20CC"/>
    <w:multiLevelType w:val="multilevel"/>
    <w:tmpl w:val="B874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92133"/>
    <w:multiLevelType w:val="multilevel"/>
    <w:tmpl w:val="972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C6F6B"/>
    <w:multiLevelType w:val="multilevel"/>
    <w:tmpl w:val="45E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50D6C"/>
    <w:multiLevelType w:val="hybridMultilevel"/>
    <w:tmpl w:val="415AADA0"/>
    <w:lvl w:ilvl="0" w:tplc="C0C606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F30A8B"/>
    <w:multiLevelType w:val="multilevel"/>
    <w:tmpl w:val="507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A0A7B"/>
    <w:multiLevelType w:val="multilevel"/>
    <w:tmpl w:val="793A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91409"/>
    <w:multiLevelType w:val="hybridMultilevel"/>
    <w:tmpl w:val="C1268100"/>
    <w:lvl w:ilvl="0" w:tplc="2B3A97F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1048E"/>
    <w:multiLevelType w:val="multilevel"/>
    <w:tmpl w:val="BC1E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F60B0"/>
    <w:multiLevelType w:val="multilevel"/>
    <w:tmpl w:val="1CE0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E2E40"/>
    <w:multiLevelType w:val="multilevel"/>
    <w:tmpl w:val="180C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16F39"/>
    <w:multiLevelType w:val="multilevel"/>
    <w:tmpl w:val="63D68C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56D313A6"/>
    <w:multiLevelType w:val="multilevel"/>
    <w:tmpl w:val="E5A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E15B7"/>
    <w:multiLevelType w:val="multilevel"/>
    <w:tmpl w:val="BD781778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5F5A4712"/>
    <w:multiLevelType w:val="multilevel"/>
    <w:tmpl w:val="80A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03943"/>
    <w:multiLevelType w:val="multilevel"/>
    <w:tmpl w:val="0BCA82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618A2C54"/>
    <w:multiLevelType w:val="multilevel"/>
    <w:tmpl w:val="DC70304A"/>
    <w:lvl w:ilvl="0">
      <w:start w:val="1"/>
      <w:numFmt w:val="bullet"/>
      <w:pStyle w:val="ListBullet"/>
      <w:lvlText w:val="•"/>
      <w:lvlJc w:val="left"/>
      <w:pPr>
        <w:ind w:left="357" w:hanging="357"/>
      </w:pPr>
      <w:rPr>
        <w:rFonts w:ascii="Calibri" w:hAnsi="Calibri" w:hint="default"/>
        <w:color w:val="auto"/>
      </w:rPr>
    </w:lvl>
    <w:lvl w:ilvl="1">
      <w:start w:val="1"/>
      <w:numFmt w:val="bullet"/>
      <w:pStyle w:val="ListBullet2"/>
      <w:lvlText w:val="‒"/>
      <w:lvlJc w:val="left"/>
      <w:pPr>
        <w:ind w:left="714" w:hanging="357"/>
      </w:pPr>
      <w:rPr>
        <w:rFonts w:ascii="Calibri" w:hAnsi="Calibri" w:hint="default"/>
        <w:color w:val="auto"/>
      </w:rPr>
    </w:lvl>
    <w:lvl w:ilvl="2">
      <w:start w:val="1"/>
      <w:numFmt w:val="bullet"/>
      <w:pStyle w:val="ListBullet3"/>
      <w:lvlText w:val="‒"/>
      <w:lvlJc w:val="left"/>
      <w:pPr>
        <w:ind w:left="1071" w:hanging="357"/>
      </w:pPr>
      <w:rPr>
        <w:rFonts w:ascii="Calibri" w:hAnsi="Calibri" w:hint="default"/>
        <w:color w:val="auto"/>
      </w:rPr>
    </w:lvl>
    <w:lvl w:ilvl="3">
      <w:start w:val="1"/>
      <w:numFmt w:val="bullet"/>
      <w:pStyle w:val="ListBullet4"/>
      <w:lvlText w:val="‒"/>
      <w:lvlJc w:val="left"/>
      <w:pPr>
        <w:ind w:left="1428" w:hanging="357"/>
      </w:pPr>
      <w:rPr>
        <w:rFonts w:ascii="Calibri" w:hAnsi="Calibri" w:hint="default"/>
        <w:color w:val="auto"/>
      </w:rPr>
    </w:lvl>
    <w:lvl w:ilvl="4">
      <w:start w:val="1"/>
      <w:numFmt w:val="bullet"/>
      <w:pStyle w:val="ListBullet5"/>
      <w:lvlText w:val="‒"/>
      <w:lvlJc w:val="left"/>
      <w:pPr>
        <w:ind w:left="1785" w:hanging="357"/>
      </w:pPr>
      <w:rPr>
        <w:rFonts w:ascii="Calibri" w:hAnsi="Calibri" w:hint="default"/>
        <w:color w:val="auto"/>
      </w:rPr>
    </w:lvl>
    <w:lvl w:ilvl="5">
      <w:start w:val="1"/>
      <w:numFmt w:val="bullet"/>
      <w:lvlText w:val="‒"/>
      <w:lvlJc w:val="left"/>
      <w:pPr>
        <w:ind w:left="2142" w:hanging="357"/>
      </w:pPr>
      <w:rPr>
        <w:rFonts w:ascii="Calibri" w:hAnsi="Calibri" w:hint="default"/>
        <w:color w:val="auto"/>
      </w:rPr>
    </w:lvl>
    <w:lvl w:ilvl="6">
      <w:start w:val="1"/>
      <w:numFmt w:val="bullet"/>
      <w:lvlText w:val="‒"/>
      <w:lvlJc w:val="left"/>
      <w:pPr>
        <w:ind w:left="2499" w:hanging="357"/>
      </w:pPr>
      <w:rPr>
        <w:rFonts w:ascii="Calibri" w:hAnsi="Calibri" w:hint="default"/>
        <w:color w:val="auto"/>
      </w:rPr>
    </w:lvl>
    <w:lvl w:ilvl="7">
      <w:start w:val="1"/>
      <w:numFmt w:val="bullet"/>
      <w:lvlText w:val="‒"/>
      <w:lvlJc w:val="left"/>
      <w:pPr>
        <w:ind w:left="2856" w:hanging="357"/>
      </w:pPr>
      <w:rPr>
        <w:rFonts w:ascii="Calibri" w:hAnsi="Calibri" w:hint="default"/>
        <w:color w:val="auto"/>
      </w:rPr>
    </w:lvl>
    <w:lvl w:ilvl="8">
      <w:start w:val="1"/>
      <w:numFmt w:val="bullet"/>
      <w:lvlText w:val="‒"/>
      <w:lvlJc w:val="left"/>
      <w:pPr>
        <w:ind w:left="3213" w:hanging="357"/>
      </w:pPr>
      <w:rPr>
        <w:rFonts w:ascii="Calibri" w:hAnsi="Calibri" w:hint="default"/>
        <w:color w:val="auto"/>
      </w:rPr>
    </w:lvl>
  </w:abstractNum>
  <w:abstractNum w:abstractNumId="28" w15:restartNumberingAfterBreak="0">
    <w:nsid w:val="62888FCA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9" w15:restartNumberingAfterBreak="0">
    <w:nsid w:val="65C17A23"/>
    <w:multiLevelType w:val="multilevel"/>
    <w:tmpl w:val="E7D6B1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65E5EAAE"/>
    <w:multiLevelType w:val="hybridMultilevel"/>
    <w:tmpl w:val="FFFFFFFF"/>
    <w:lvl w:ilvl="0" w:tplc="32F679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A2F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2A9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B098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12B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1617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4A6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68D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722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4766EC"/>
    <w:multiLevelType w:val="hybridMultilevel"/>
    <w:tmpl w:val="561E14F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DD5B01"/>
    <w:multiLevelType w:val="multilevel"/>
    <w:tmpl w:val="DA3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A5E5E"/>
    <w:multiLevelType w:val="multilevel"/>
    <w:tmpl w:val="2568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07AD7"/>
    <w:multiLevelType w:val="hybridMultilevel"/>
    <w:tmpl w:val="E74CFB02"/>
    <w:lvl w:ilvl="0" w:tplc="2B3A97F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017374"/>
    <w:multiLevelType w:val="multilevel"/>
    <w:tmpl w:val="FD04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05D7F"/>
    <w:multiLevelType w:val="multilevel"/>
    <w:tmpl w:val="21FC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83838"/>
    <w:multiLevelType w:val="multilevel"/>
    <w:tmpl w:val="168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323988">
    <w:abstractNumId w:val="28"/>
  </w:num>
  <w:num w:numId="2" w16cid:durableId="30544736">
    <w:abstractNumId w:val="30"/>
  </w:num>
  <w:num w:numId="3" w16cid:durableId="1958490503">
    <w:abstractNumId w:val="11"/>
  </w:num>
  <w:num w:numId="4" w16cid:durableId="232745259">
    <w:abstractNumId w:val="24"/>
  </w:num>
  <w:num w:numId="5" w16cid:durableId="1323049970">
    <w:abstractNumId w:val="15"/>
  </w:num>
  <w:num w:numId="6" w16cid:durableId="589386674">
    <w:abstractNumId w:val="27"/>
  </w:num>
  <w:num w:numId="7" w16cid:durableId="1758936771">
    <w:abstractNumId w:val="4"/>
  </w:num>
  <w:num w:numId="8" w16cid:durableId="848714525">
    <w:abstractNumId w:val="3"/>
  </w:num>
  <w:num w:numId="9" w16cid:durableId="1451895523">
    <w:abstractNumId w:val="2"/>
  </w:num>
  <w:num w:numId="10" w16cid:durableId="1762412673">
    <w:abstractNumId w:val="1"/>
  </w:num>
  <w:num w:numId="11" w16cid:durableId="47448976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4272784">
    <w:abstractNumId w:val="0"/>
  </w:num>
  <w:num w:numId="13" w16cid:durableId="1870528601">
    <w:abstractNumId w:val="12"/>
  </w:num>
  <w:num w:numId="14" w16cid:durableId="192232794">
    <w:abstractNumId w:val="20"/>
  </w:num>
  <w:num w:numId="15" w16cid:durableId="370690851">
    <w:abstractNumId w:val="13"/>
  </w:num>
  <w:num w:numId="16" w16cid:durableId="208761316">
    <w:abstractNumId w:val="14"/>
  </w:num>
  <w:num w:numId="17" w16cid:durableId="1498232742">
    <w:abstractNumId w:val="6"/>
  </w:num>
  <w:num w:numId="18" w16cid:durableId="410584541">
    <w:abstractNumId w:val="23"/>
  </w:num>
  <w:num w:numId="19" w16cid:durableId="1397049616">
    <w:abstractNumId w:val="32"/>
  </w:num>
  <w:num w:numId="20" w16cid:durableId="690762113">
    <w:abstractNumId w:val="31"/>
  </w:num>
  <w:num w:numId="21" w16cid:durableId="1397120513">
    <w:abstractNumId w:val="10"/>
  </w:num>
  <w:num w:numId="22" w16cid:durableId="755247877">
    <w:abstractNumId w:val="8"/>
  </w:num>
  <w:num w:numId="23" w16cid:durableId="1311322850">
    <w:abstractNumId w:val="18"/>
  </w:num>
  <w:num w:numId="24" w16cid:durableId="911894771">
    <w:abstractNumId w:val="34"/>
  </w:num>
  <w:num w:numId="25" w16cid:durableId="1635717891">
    <w:abstractNumId w:val="5"/>
  </w:num>
  <w:num w:numId="26" w16cid:durableId="1574780801">
    <w:abstractNumId w:val="7"/>
  </w:num>
  <w:num w:numId="27" w16cid:durableId="1425029321">
    <w:abstractNumId w:val="37"/>
  </w:num>
  <w:num w:numId="28" w16cid:durableId="1527324671">
    <w:abstractNumId w:val="19"/>
  </w:num>
  <w:num w:numId="29" w16cid:durableId="1774280208">
    <w:abstractNumId w:val="16"/>
  </w:num>
  <w:num w:numId="30" w16cid:durableId="1678388450">
    <w:abstractNumId w:val="21"/>
  </w:num>
  <w:num w:numId="31" w16cid:durableId="1227229402">
    <w:abstractNumId w:val="9"/>
  </w:num>
  <w:num w:numId="32" w16cid:durableId="747077058">
    <w:abstractNumId w:val="17"/>
  </w:num>
  <w:num w:numId="33" w16cid:durableId="901479024">
    <w:abstractNumId w:val="22"/>
  </w:num>
  <w:num w:numId="34" w16cid:durableId="1421368645">
    <w:abstractNumId w:val="35"/>
  </w:num>
  <w:num w:numId="35" w16cid:durableId="861551935">
    <w:abstractNumId w:val="25"/>
  </w:num>
  <w:num w:numId="36" w16cid:durableId="1440641277">
    <w:abstractNumId w:val="29"/>
  </w:num>
  <w:num w:numId="37" w16cid:durableId="731276937">
    <w:abstractNumId w:val="33"/>
  </w:num>
  <w:num w:numId="38" w16cid:durableId="1008368793">
    <w:abstractNumId w:val="36"/>
  </w:num>
  <w:num w:numId="39" w16cid:durableId="18251242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CA"/>
    <w:rsid w:val="00000B7F"/>
    <w:rsid w:val="00000B9D"/>
    <w:rsid w:val="00013363"/>
    <w:rsid w:val="0002741A"/>
    <w:rsid w:val="000459C9"/>
    <w:rsid w:val="000527DA"/>
    <w:rsid w:val="00055EC8"/>
    <w:rsid w:val="000E5CE1"/>
    <w:rsid w:val="000F40A7"/>
    <w:rsid w:val="00157A82"/>
    <w:rsid w:val="001B4E59"/>
    <w:rsid w:val="001D1A53"/>
    <w:rsid w:val="001D34F6"/>
    <w:rsid w:val="002017DE"/>
    <w:rsid w:val="002065EA"/>
    <w:rsid w:val="00266D2C"/>
    <w:rsid w:val="00312130"/>
    <w:rsid w:val="0038023E"/>
    <w:rsid w:val="00380401"/>
    <w:rsid w:val="00383F6C"/>
    <w:rsid w:val="003A4AB6"/>
    <w:rsid w:val="003B791D"/>
    <w:rsid w:val="00430075"/>
    <w:rsid w:val="00441F68"/>
    <w:rsid w:val="00451196"/>
    <w:rsid w:val="004552FF"/>
    <w:rsid w:val="004D51F4"/>
    <w:rsid w:val="005125CB"/>
    <w:rsid w:val="00595F88"/>
    <w:rsid w:val="00597FEC"/>
    <w:rsid w:val="005E5BCD"/>
    <w:rsid w:val="00637D86"/>
    <w:rsid w:val="0066723F"/>
    <w:rsid w:val="00693730"/>
    <w:rsid w:val="006B2D15"/>
    <w:rsid w:val="006C2720"/>
    <w:rsid w:val="006C4C7C"/>
    <w:rsid w:val="00713136"/>
    <w:rsid w:val="00763D51"/>
    <w:rsid w:val="0079113B"/>
    <w:rsid w:val="0079170C"/>
    <w:rsid w:val="007A71F6"/>
    <w:rsid w:val="007D383B"/>
    <w:rsid w:val="007F6F7A"/>
    <w:rsid w:val="008151B5"/>
    <w:rsid w:val="00843542"/>
    <w:rsid w:val="00895DCA"/>
    <w:rsid w:val="008B3126"/>
    <w:rsid w:val="008D69BF"/>
    <w:rsid w:val="008E0490"/>
    <w:rsid w:val="009206B6"/>
    <w:rsid w:val="0092298F"/>
    <w:rsid w:val="00950765"/>
    <w:rsid w:val="00957360"/>
    <w:rsid w:val="009F5970"/>
    <w:rsid w:val="00A57BD8"/>
    <w:rsid w:val="00AB5302"/>
    <w:rsid w:val="00AF5630"/>
    <w:rsid w:val="00B14F20"/>
    <w:rsid w:val="00B23E05"/>
    <w:rsid w:val="00B373FF"/>
    <w:rsid w:val="00B4011E"/>
    <w:rsid w:val="00B92A7B"/>
    <w:rsid w:val="00BE6E38"/>
    <w:rsid w:val="00C1421D"/>
    <w:rsid w:val="00C329A2"/>
    <w:rsid w:val="00C81FBF"/>
    <w:rsid w:val="00C92EF3"/>
    <w:rsid w:val="00D456F8"/>
    <w:rsid w:val="00D74F34"/>
    <w:rsid w:val="00DA2C7A"/>
    <w:rsid w:val="00DE28AD"/>
    <w:rsid w:val="00DF1250"/>
    <w:rsid w:val="00E07EC0"/>
    <w:rsid w:val="00E40F9A"/>
    <w:rsid w:val="00E4464E"/>
    <w:rsid w:val="00E66138"/>
    <w:rsid w:val="00E81E27"/>
    <w:rsid w:val="00EB22FD"/>
    <w:rsid w:val="00F26BF7"/>
    <w:rsid w:val="00F86EE4"/>
    <w:rsid w:val="00F9092B"/>
    <w:rsid w:val="00FC0480"/>
    <w:rsid w:val="00FC0500"/>
    <w:rsid w:val="0CEC8B8B"/>
    <w:rsid w:val="15727480"/>
    <w:rsid w:val="198B3C83"/>
    <w:rsid w:val="19F05EDB"/>
    <w:rsid w:val="1B800E9C"/>
    <w:rsid w:val="1E0B0F97"/>
    <w:rsid w:val="1EC13DFB"/>
    <w:rsid w:val="207255E2"/>
    <w:rsid w:val="214EF48B"/>
    <w:rsid w:val="228E5FE5"/>
    <w:rsid w:val="229476D2"/>
    <w:rsid w:val="332615F0"/>
    <w:rsid w:val="38927992"/>
    <w:rsid w:val="3F2E2E06"/>
    <w:rsid w:val="46E45B8A"/>
    <w:rsid w:val="47980703"/>
    <w:rsid w:val="4BFCD4C7"/>
    <w:rsid w:val="4DBBC74F"/>
    <w:rsid w:val="54071120"/>
    <w:rsid w:val="58D4DDB8"/>
    <w:rsid w:val="5988B9DF"/>
    <w:rsid w:val="625E5647"/>
    <w:rsid w:val="62E50C76"/>
    <w:rsid w:val="675F6E4C"/>
    <w:rsid w:val="67787D19"/>
    <w:rsid w:val="6C5B06B8"/>
    <w:rsid w:val="7759B888"/>
    <w:rsid w:val="7ABDF02E"/>
    <w:rsid w:val="7E977F59"/>
    <w:rsid w:val="7EF5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EBA65"/>
  <w15:chartTrackingRefBased/>
  <w15:docId w15:val="{45946664-48A6-404E-AA54-8CE4C89A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i-FI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DCA"/>
  </w:style>
  <w:style w:type="paragraph" w:styleId="Heading1">
    <w:name w:val="heading 1"/>
    <w:basedOn w:val="Normal"/>
    <w:next w:val="Normal"/>
    <w:link w:val="Heading1Char"/>
    <w:uiPriority w:val="9"/>
    <w:qFormat/>
    <w:rsid w:val="00895DC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B335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DC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5DC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B7B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5D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5D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B7B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D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7B7B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DC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8230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DC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7B7B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DC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7B7B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martLink">
    <w:name w:val="Smart Link"/>
    <w:basedOn w:val="DefaultParagraphFont"/>
    <w:uiPriority w:val="99"/>
    <w:semiHidden/>
    <w:unhideWhenUsed/>
    <w:rsid w:val="00E81E27"/>
    <w:rPr>
      <w:color w:val="240041" w:themeColor="accent2"/>
      <w:u w:val="single"/>
      <w:shd w:val="clear" w:color="auto" w:fill="F3F2F1"/>
    </w:rPr>
  </w:style>
  <w:style w:type="character" w:styleId="Mention">
    <w:name w:val="Mention"/>
    <w:basedOn w:val="DefaultParagraphFont"/>
    <w:uiPriority w:val="99"/>
    <w:semiHidden/>
    <w:unhideWhenUsed/>
    <w:rsid w:val="00E81E27"/>
    <w:rPr>
      <w:color w:val="240041" w:themeColor="accent2"/>
      <w:shd w:val="clear" w:color="auto" w:fill="E1DFDD"/>
    </w:rPr>
  </w:style>
  <w:style w:type="character" w:styleId="SmartHyperlink">
    <w:name w:val="Smart Hyperlink"/>
    <w:basedOn w:val="DefaultParagraphFont"/>
    <w:uiPriority w:val="99"/>
    <w:semiHidden/>
    <w:unhideWhenUsed/>
    <w:rsid w:val="00E81E27"/>
    <w:rPr>
      <w:color w:val="240041" w:themeColor="accent2"/>
      <w:u w:val="dotted"/>
    </w:rPr>
  </w:style>
  <w:style w:type="character" w:customStyle="1" w:styleId="Heading1Char">
    <w:name w:val="Heading 1 Char"/>
    <w:basedOn w:val="DefaultParagraphFont"/>
    <w:link w:val="Heading1"/>
    <w:uiPriority w:val="9"/>
    <w:rsid w:val="00895DCA"/>
    <w:rPr>
      <w:rFonts w:asciiTheme="majorHAnsi" w:eastAsiaTheme="majorEastAsia" w:hAnsiTheme="majorHAnsi" w:cstheme="majorBidi"/>
      <w:color w:val="B33500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895DC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BodyText">
    <w:name w:val="Body Text"/>
    <w:basedOn w:val="Normal"/>
    <w:link w:val="BodyTextChar"/>
    <w:uiPriority w:val="12"/>
    <w:unhideWhenUsed/>
    <w:rsid w:val="0092298F"/>
    <w:pPr>
      <w:spacing w:after="280"/>
    </w:pPr>
  </w:style>
  <w:style w:type="character" w:customStyle="1" w:styleId="BodyTextChar">
    <w:name w:val="Body Text Char"/>
    <w:basedOn w:val="DefaultParagraphFont"/>
    <w:link w:val="BodyText"/>
    <w:uiPriority w:val="12"/>
    <w:rsid w:val="00451196"/>
  </w:style>
  <w:style w:type="character" w:customStyle="1" w:styleId="Heading2Char">
    <w:name w:val="Heading 2 Char"/>
    <w:basedOn w:val="DefaultParagraphFont"/>
    <w:link w:val="Heading2"/>
    <w:uiPriority w:val="9"/>
    <w:rsid w:val="00895DC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5DCA"/>
    <w:rPr>
      <w:rFonts w:asciiTheme="majorHAnsi" w:eastAsiaTheme="majorEastAsia" w:hAnsiTheme="majorHAnsi" w:cstheme="majorBidi"/>
      <w:color w:val="7B7B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5DC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95DCA"/>
    <w:rPr>
      <w:rFonts w:asciiTheme="majorHAnsi" w:eastAsiaTheme="majorEastAsia" w:hAnsiTheme="majorHAnsi" w:cstheme="majorBidi"/>
      <w:color w:val="7B7B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DCA"/>
    <w:rPr>
      <w:rFonts w:asciiTheme="majorHAnsi" w:eastAsiaTheme="majorEastAsia" w:hAnsiTheme="majorHAnsi" w:cstheme="majorBidi"/>
      <w:i/>
      <w:iCs/>
      <w:color w:val="7B7B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DCA"/>
    <w:rPr>
      <w:rFonts w:asciiTheme="majorHAnsi" w:eastAsiaTheme="majorEastAsia" w:hAnsiTheme="majorHAnsi" w:cstheme="majorBidi"/>
      <w:i/>
      <w:iCs/>
      <w:color w:val="78230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DCA"/>
    <w:rPr>
      <w:rFonts w:asciiTheme="majorHAnsi" w:eastAsiaTheme="majorEastAsia" w:hAnsiTheme="majorHAnsi" w:cstheme="majorBidi"/>
      <w:b/>
      <w:bCs/>
      <w:color w:val="7B7B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DCA"/>
    <w:rPr>
      <w:rFonts w:asciiTheme="majorHAnsi" w:eastAsiaTheme="majorEastAsia" w:hAnsiTheme="majorHAnsi" w:cstheme="majorBidi"/>
      <w:b/>
      <w:bCs/>
      <w:i/>
      <w:iCs/>
      <w:color w:val="7B7B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95DCA"/>
    <w:pPr>
      <w:spacing w:after="0" w:line="240" w:lineRule="auto"/>
      <w:contextualSpacing/>
    </w:pPr>
    <w:rPr>
      <w:rFonts w:asciiTheme="majorHAnsi" w:eastAsiaTheme="majorEastAsia" w:hAnsiTheme="majorHAnsi" w:cstheme="majorBidi"/>
      <w:color w:val="F04800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DCA"/>
    <w:rPr>
      <w:rFonts w:asciiTheme="majorHAnsi" w:eastAsiaTheme="majorEastAsia" w:hAnsiTheme="majorHAnsi" w:cstheme="majorBidi"/>
      <w:color w:val="F04800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DC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5DCA"/>
    <w:rPr>
      <w:rFonts w:asciiTheme="majorHAnsi" w:eastAsiaTheme="majorEastAsia" w:hAnsiTheme="majorHAnsi" w:cstheme="majorBidi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95DC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DCA"/>
    <w:pPr>
      <w:pBdr>
        <w:left w:val="single" w:sz="18" w:space="12" w:color="F04800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F04800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DCA"/>
    <w:rPr>
      <w:rFonts w:asciiTheme="majorHAnsi" w:eastAsiaTheme="majorEastAsia" w:hAnsiTheme="majorHAnsi" w:cstheme="majorBidi"/>
      <w:color w:val="F04800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95DCA"/>
    <w:rPr>
      <w:b/>
      <w:bCs/>
      <w:smallCaps/>
      <w:spacing w:val="5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95DCA"/>
    <w:pPr>
      <w:outlineLvl w:val="9"/>
    </w:pPr>
  </w:style>
  <w:style w:type="character" w:styleId="Strong">
    <w:name w:val="Strong"/>
    <w:basedOn w:val="DefaultParagraphFont"/>
    <w:uiPriority w:val="22"/>
    <w:qFormat/>
    <w:rsid w:val="00895DCA"/>
    <w:rPr>
      <w:b/>
      <w:bCs/>
    </w:rPr>
  </w:style>
  <w:style w:type="paragraph" w:styleId="BlockText">
    <w:name w:val="Block Text"/>
    <w:basedOn w:val="Normal"/>
    <w:uiPriority w:val="99"/>
    <w:semiHidden/>
    <w:unhideWhenUsed/>
    <w:rsid w:val="0092298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</w:pPr>
    <w:rPr>
      <w:iCs/>
    </w:rPr>
  </w:style>
  <w:style w:type="character" w:styleId="Hashtag">
    <w:name w:val="Hashtag"/>
    <w:basedOn w:val="DefaultParagraphFont"/>
    <w:uiPriority w:val="99"/>
    <w:semiHidden/>
    <w:unhideWhenUsed/>
    <w:rsid w:val="0092298F"/>
    <w:rPr>
      <w:color w:val="240041" w:themeColor="accent2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B373FF"/>
    <w:pPr>
      <w:tabs>
        <w:tab w:val="right" w:leader="dot" w:pos="9639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2298F"/>
    <w:pPr>
      <w:spacing w:before="120" w:line="240" w:lineRule="atLeast"/>
    </w:pPr>
    <w:rPr>
      <w:color w:val="7B7B7D" w:themeColor="text2"/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298F"/>
    <w:rPr>
      <w:color w:val="7B7B7D" w:themeColor="text2"/>
      <w:sz w:val="18"/>
      <w:szCs w:val="20"/>
    </w:rPr>
  </w:style>
  <w:style w:type="paragraph" w:styleId="BodyText2">
    <w:name w:val="Body Text 2"/>
    <w:basedOn w:val="Normal"/>
    <w:link w:val="BodyText2Char"/>
    <w:uiPriority w:val="12"/>
    <w:semiHidden/>
    <w:unhideWhenUsed/>
    <w:rsid w:val="0092298F"/>
    <w:pPr>
      <w:spacing w:after="240" w:line="240" w:lineRule="atLeast"/>
    </w:pPr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12"/>
    <w:semiHidden/>
    <w:rsid w:val="00451196"/>
    <w:rPr>
      <w:sz w:val="18"/>
    </w:rPr>
  </w:style>
  <w:style w:type="paragraph" w:styleId="BodyText3">
    <w:name w:val="Body Text 3"/>
    <w:basedOn w:val="Normal"/>
    <w:link w:val="BodyText3Char"/>
    <w:uiPriority w:val="12"/>
    <w:semiHidden/>
    <w:unhideWhenUsed/>
    <w:rsid w:val="0092298F"/>
    <w:pPr>
      <w:spacing w:before="280" w:after="280" w:line="320" w:lineRule="atLeast"/>
    </w:pPr>
    <w:rPr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12"/>
    <w:semiHidden/>
    <w:rsid w:val="00451196"/>
    <w:rPr>
      <w:sz w:val="24"/>
      <w:szCs w:val="16"/>
    </w:rPr>
  </w:style>
  <w:style w:type="paragraph" w:styleId="BodyTextFirstIndent">
    <w:name w:val="Body Text First Indent"/>
    <w:basedOn w:val="BodyText"/>
    <w:link w:val="BodyTextFirstIndentChar"/>
    <w:uiPriority w:val="12"/>
    <w:semiHidden/>
    <w:unhideWhenUsed/>
    <w:rsid w:val="0092298F"/>
    <w:pPr>
      <w:ind w:firstLine="567"/>
    </w:pPr>
  </w:style>
  <w:style w:type="character" w:customStyle="1" w:styleId="BodyTextFirstIndentChar">
    <w:name w:val="Body Text First Indent Char"/>
    <w:basedOn w:val="BodyTextChar"/>
    <w:link w:val="BodyTextFirstIndent"/>
    <w:uiPriority w:val="12"/>
    <w:semiHidden/>
    <w:rsid w:val="00451196"/>
  </w:style>
  <w:style w:type="paragraph" w:styleId="BodyTextIndent">
    <w:name w:val="Body Text Indent"/>
    <w:basedOn w:val="Normal"/>
    <w:link w:val="BodyTextIndentChar"/>
    <w:uiPriority w:val="12"/>
    <w:unhideWhenUsed/>
    <w:rsid w:val="0092298F"/>
    <w:pPr>
      <w:spacing w:after="280"/>
      <w:ind w:left="1304" w:hanging="1304"/>
    </w:pPr>
  </w:style>
  <w:style w:type="character" w:customStyle="1" w:styleId="BodyTextIndentChar">
    <w:name w:val="Body Text Indent Char"/>
    <w:basedOn w:val="DefaultParagraphFont"/>
    <w:link w:val="BodyTextIndent"/>
    <w:uiPriority w:val="12"/>
    <w:rsid w:val="00451196"/>
  </w:style>
  <w:style w:type="paragraph" w:styleId="BodyTextFirstIndent2">
    <w:name w:val="Body Text First Indent 2"/>
    <w:basedOn w:val="BodyTextIndent"/>
    <w:link w:val="BodyTextFirstIndent2Char"/>
    <w:uiPriority w:val="12"/>
    <w:semiHidden/>
    <w:unhideWhenUsed/>
    <w:rsid w:val="0092298F"/>
    <w:pPr>
      <w:ind w:left="567" w:firstLine="567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12"/>
    <w:semiHidden/>
    <w:rsid w:val="00451196"/>
  </w:style>
  <w:style w:type="paragraph" w:styleId="BodyTextIndent2">
    <w:name w:val="Body Text Indent 2"/>
    <w:basedOn w:val="Normal"/>
    <w:link w:val="BodyTextIndent2Char"/>
    <w:uiPriority w:val="12"/>
    <w:semiHidden/>
    <w:unhideWhenUsed/>
    <w:rsid w:val="0092298F"/>
    <w:pPr>
      <w:spacing w:after="280"/>
      <w:ind w:left="2608" w:hanging="2608"/>
    </w:pPr>
  </w:style>
  <w:style w:type="character" w:customStyle="1" w:styleId="BodyTextIndent2Char">
    <w:name w:val="Body Text Indent 2 Char"/>
    <w:basedOn w:val="DefaultParagraphFont"/>
    <w:link w:val="BodyTextIndent2"/>
    <w:uiPriority w:val="12"/>
    <w:semiHidden/>
    <w:rsid w:val="00451196"/>
  </w:style>
  <w:style w:type="paragraph" w:styleId="BodyTextIndent3">
    <w:name w:val="Body Text Indent 3"/>
    <w:basedOn w:val="Normal"/>
    <w:link w:val="BodyTextIndent3Char"/>
    <w:uiPriority w:val="12"/>
    <w:semiHidden/>
    <w:unhideWhenUsed/>
    <w:rsid w:val="00312130"/>
    <w:pPr>
      <w:spacing w:after="240" w:line="240" w:lineRule="atLeast"/>
      <w:ind w:left="1304" w:hanging="1304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2"/>
    <w:semiHidden/>
    <w:rsid w:val="00451196"/>
    <w:rPr>
      <w:sz w:val="16"/>
      <w:szCs w:val="16"/>
    </w:rPr>
  </w:style>
  <w:style w:type="paragraph" w:styleId="Header">
    <w:name w:val="header"/>
    <w:basedOn w:val="Normal"/>
    <w:link w:val="HeaderChar"/>
    <w:uiPriority w:val="49"/>
    <w:unhideWhenUsed/>
    <w:rsid w:val="0079170C"/>
    <w:pPr>
      <w:spacing w:line="200" w:lineRule="atLeast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49"/>
    <w:rsid w:val="0079170C"/>
    <w:rPr>
      <w:color w:val="240041" w:themeColor="accent2"/>
      <w:sz w:val="18"/>
    </w:rPr>
  </w:style>
  <w:style w:type="paragraph" w:styleId="Footer">
    <w:name w:val="footer"/>
    <w:basedOn w:val="Normal"/>
    <w:link w:val="FooterChar"/>
    <w:uiPriority w:val="99"/>
    <w:unhideWhenUsed/>
    <w:rsid w:val="000527DA"/>
    <w:pPr>
      <w:tabs>
        <w:tab w:val="center" w:pos="4819"/>
        <w:tab w:val="right" w:pos="9638"/>
      </w:tabs>
      <w:spacing w:line="240" w:lineRule="atLeast"/>
    </w:pPr>
  </w:style>
  <w:style w:type="character" w:customStyle="1" w:styleId="FooterChar">
    <w:name w:val="Footer Char"/>
    <w:basedOn w:val="DefaultParagraphFont"/>
    <w:link w:val="Footer"/>
    <w:uiPriority w:val="99"/>
    <w:rsid w:val="000527DA"/>
    <w:rPr>
      <w:sz w:val="20"/>
    </w:rPr>
  </w:style>
  <w:style w:type="character" w:styleId="PlaceholderText">
    <w:name w:val="Placeholder Text"/>
    <w:basedOn w:val="DefaultParagraphFont"/>
    <w:uiPriority w:val="99"/>
    <w:semiHidden/>
    <w:rsid w:val="0002741A"/>
    <w:rPr>
      <w:color w:val="808080"/>
    </w:rPr>
  </w:style>
  <w:style w:type="paragraph" w:styleId="TOC2">
    <w:name w:val="toc 2"/>
    <w:basedOn w:val="Normal"/>
    <w:next w:val="Normal"/>
    <w:autoRedefine/>
    <w:uiPriority w:val="39"/>
    <w:rsid w:val="00B373FF"/>
    <w:pPr>
      <w:tabs>
        <w:tab w:val="right" w:leader="dot" w:pos="9639"/>
      </w:tabs>
      <w:ind w:left="567"/>
    </w:pPr>
  </w:style>
  <w:style w:type="paragraph" w:styleId="TOC3">
    <w:name w:val="toc 3"/>
    <w:basedOn w:val="Normal"/>
    <w:next w:val="Normal"/>
    <w:autoRedefine/>
    <w:uiPriority w:val="39"/>
    <w:rsid w:val="00B373FF"/>
    <w:pPr>
      <w:tabs>
        <w:tab w:val="right" w:leader="dot" w:pos="9639"/>
      </w:tabs>
      <w:ind w:left="567"/>
    </w:pPr>
  </w:style>
  <w:style w:type="paragraph" w:styleId="TOC4">
    <w:name w:val="toc 4"/>
    <w:basedOn w:val="Normal"/>
    <w:next w:val="Normal"/>
    <w:autoRedefine/>
    <w:uiPriority w:val="39"/>
    <w:unhideWhenUsed/>
    <w:rsid w:val="00B373FF"/>
    <w:pPr>
      <w:tabs>
        <w:tab w:val="right" w:leader="dot" w:pos="9639"/>
      </w:tabs>
      <w:ind w:left="567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ind w:left="567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ind w:left="567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373FF"/>
    <w:pPr>
      <w:tabs>
        <w:tab w:val="right" w:leader="dot" w:pos="9639"/>
      </w:tabs>
      <w:spacing w:after="100"/>
      <w:ind w:left="567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373FF"/>
    <w:pPr>
      <w:tabs>
        <w:tab w:val="right" w:pos="9639"/>
      </w:tabs>
      <w:ind w:left="567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373FF"/>
    <w:pPr>
      <w:tabs>
        <w:tab w:val="right" w:pos="9639"/>
      </w:tabs>
      <w:ind w:left="567"/>
    </w:pPr>
  </w:style>
  <w:style w:type="character" w:styleId="Hyperlink">
    <w:name w:val="Hyperlink"/>
    <w:basedOn w:val="DefaultParagraphFont"/>
    <w:uiPriority w:val="99"/>
    <w:unhideWhenUsed/>
    <w:rsid w:val="009206B6"/>
    <w:rPr>
      <w:color w:val="240041" w:themeColor="hyperlink"/>
      <w:u w:val="single"/>
    </w:rPr>
  </w:style>
  <w:style w:type="paragraph" w:styleId="ListBullet">
    <w:name w:val="List Bullet"/>
    <w:basedOn w:val="Normal"/>
    <w:uiPriority w:val="99"/>
    <w:unhideWhenUsed/>
    <w:rsid w:val="009206B6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9206B6"/>
    <w:pPr>
      <w:numPr>
        <w:numId w:val="7"/>
      </w:numPr>
      <w:contextualSpacing/>
    </w:pPr>
  </w:style>
  <w:style w:type="paragraph" w:customStyle="1" w:styleId="DOCtype">
    <w:name w:val="DOC type"/>
    <w:basedOn w:val="Normal"/>
    <w:uiPriority w:val="49"/>
    <w:rsid w:val="00AB5302"/>
    <w:rPr>
      <w:color w:val="FFFFFF" w:themeColor="background1"/>
      <w:lang w:val="en-GB"/>
    </w:rPr>
  </w:style>
  <w:style w:type="table" w:styleId="TableGrid">
    <w:name w:val="Table Grid"/>
    <w:basedOn w:val="TableNormal"/>
    <w:uiPriority w:val="39"/>
    <w:rsid w:val="00AB5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</w:style>
  <w:style w:type="paragraph" w:customStyle="1" w:styleId="Details">
    <w:name w:val="Details"/>
    <w:basedOn w:val="Normal"/>
    <w:uiPriority w:val="49"/>
    <w:rsid w:val="007F6F7A"/>
    <w:pPr>
      <w:spacing w:line="240" w:lineRule="atLeast"/>
    </w:pPr>
    <w:rPr>
      <w:color w:val="FFFFFF" w:themeColor="background1"/>
      <w:lang w:val="en-US"/>
    </w:rPr>
  </w:style>
  <w:style w:type="paragraph" w:customStyle="1" w:styleId="DOCstatus">
    <w:name w:val="DOC status"/>
    <w:basedOn w:val="Details"/>
    <w:uiPriority w:val="49"/>
    <w:rsid w:val="007F6F7A"/>
  </w:style>
  <w:style w:type="paragraph" w:customStyle="1" w:styleId="DOCpublicity">
    <w:name w:val="DOC publicity"/>
    <w:basedOn w:val="DOCstatus"/>
    <w:uiPriority w:val="49"/>
    <w:rsid w:val="007F6F7A"/>
  </w:style>
  <w:style w:type="paragraph" w:customStyle="1" w:styleId="DOCattachments">
    <w:name w:val="DOC attachments"/>
    <w:basedOn w:val="DOCstatus"/>
    <w:uiPriority w:val="49"/>
    <w:rsid w:val="007F6F7A"/>
  </w:style>
  <w:style w:type="paragraph" w:customStyle="1" w:styleId="DOCversion">
    <w:name w:val="DOC version"/>
    <w:basedOn w:val="DOCstatus"/>
    <w:uiPriority w:val="49"/>
    <w:rsid w:val="007F6F7A"/>
  </w:style>
  <w:style w:type="paragraph" w:customStyle="1" w:styleId="DOCauthor">
    <w:name w:val="DOC author"/>
    <w:basedOn w:val="DOCstatus"/>
    <w:uiPriority w:val="49"/>
    <w:rsid w:val="007F6F7A"/>
  </w:style>
  <w:style w:type="paragraph" w:customStyle="1" w:styleId="DOCdate">
    <w:name w:val="DOC date"/>
    <w:basedOn w:val="DOCtype"/>
    <w:uiPriority w:val="49"/>
    <w:rsid w:val="005E5BCD"/>
  </w:style>
  <w:style w:type="paragraph" w:customStyle="1" w:styleId="HeaderInfo">
    <w:name w:val="Header Info"/>
    <w:basedOn w:val="Header"/>
    <w:uiPriority w:val="49"/>
    <w:rsid w:val="005E5BCD"/>
    <w:pPr>
      <w:spacing w:line="140" w:lineRule="atLeast"/>
    </w:pPr>
    <w:rPr>
      <w:sz w:val="12"/>
    </w:rPr>
  </w:style>
  <w:style w:type="table" w:customStyle="1" w:styleId="Epical">
    <w:name w:val="Epical"/>
    <w:basedOn w:val="TableNormal"/>
    <w:uiPriority w:val="99"/>
    <w:rsid w:val="00C1421D"/>
    <w:pPr>
      <w:spacing w:after="0" w:line="240" w:lineRule="auto"/>
      <w:jc w:val="right"/>
    </w:pPr>
    <w:tblPr>
      <w:tblBorders>
        <w:insideH w:val="single" w:sz="4" w:space="0" w:color="240041" w:themeColor="accent2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rPr>
        <w:b/>
      </w:rPr>
      <w:tblPr/>
      <w:tcPr>
        <w:tcBorders>
          <w:bottom w:val="nil"/>
          <w:insideH w:val="nil"/>
        </w:tcBorders>
      </w:tcPr>
    </w:tblStylePr>
    <w:tblStylePr w:type="lastRow">
      <w:rPr>
        <w:b/>
      </w:rPr>
      <w:tblPr>
        <w:tblCellMar>
          <w:top w:w="28" w:type="dxa"/>
          <w:left w:w="28" w:type="dxa"/>
          <w:bottom w:w="28" w:type="dxa"/>
          <w:right w:w="28" w:type="dxa"/>
        </w:tblCellMar>
      </w:tblPr>
    </w:tblStylePr>
    <w:tblStylePr w:type="firstCol">
      <w:pPr>
        <w:jc w:val="left"/>
      </w:pPr>
    </w:tblStylePr>
  </w:style>
  <w:style w:type="paragraph" w:styleId="ListBullet2">
    <w:name w:val="List Bullet 2"/>
    <w:basedOn w:val="Normal"/>
    <w:uiPriority w:val="99"/>
    <w:unhideWhenUsed/>
    <w:rsid w:val="006B2D15"/>
    <w:pPr>
      <w:numPr>
        <w:ilvl w:val="1"/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6B2D15"/>
    <w:pPr>
      <w:numPr>
        <w:ilvl w:val="2"/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B2D15"/>
    <w:pPr>
      <w:numPr>
        <w:ilvl w:val="3"/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51196"/>
    <w:pPr>
      <w:numPr>
        <w:ilvl w:val="4"/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895DCA"/>
    <w:rPr>
      <w:i/>
      <w:iCs/>
    </w:rPr>
  </w:style>
  <w:style w:type="paragraph" w:styleId="NoSpacing">
    <w:name w:val="No Spacing"/>
    <w:uiPriority w:val="1"/>
    <w:qFormat/>
    <w:rsid w:val="00895DC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95DC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DCA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895DC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95DC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95DCA"/>
    <w:rPr>
      <w:b/>
      <w:bCs/>
      <w:smallCaps/>
    </w:rPr>
  </w:style>
  <w:style w:type="paragraph" w:styleId="ListParagraph">
    <w:name w:val="List Paragraph"/>
    <w:basedOn w:val="Normal"/>
    <w:uiPriority w:val="34"/>
    <w:qFormat/>
    <w:rsid w:val="00895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epical.sharepoint.com/sites/epicalassetslibrary/Document%20Templates/Office%20templates/Epical%20word%20blank.dotx" TargetMode="External"/></Relationships>
</file>

<file path=word/theme/theme1.xml><?xml version="1.0" encoding="utf-8"?>
<a:theme xmlns:a="http://schemas.openxmlformats.org/drawingml/2006/main" name="Office Theme">
  <a:themeElements>
    <a:clrScheme name="epical">
      <a:dk1>
        <a:sysClr val="windowText" lastClr="000000"/>
      </a:dk1>
      <a:lt1>
        <a:sysClr val="window" lastClr="FFFFFF"/>
      </a:lt1>
      <a:dk2>
        <a:srgbClr val="7B7B7D"/>
      </a:dk2>
      <a:lt2>
        <a:srgbClr val="E1E7FF"/>
      </a:lt2>
      <a:accent1>
        <a:srgbClr val="F04800"/>
      </a:accent1>
      <a:accent2>
        <a:srgbClr val="240041"/>
      </a:accent2>
      <a:accent3>
        <a:srgbClr val="FFDED7"/>
      </a:accent3>
      <a:accent4>
        <a:srgbClr val="587BFF"/>
      </a:accent4>
      <a:accent5>
        <a:srgbClr val="01A962"/>
      </a:accent5>
      <a:accent6>
        <a:srgbClr val="FFE976"/>
      </a:accent6>
      <a:hlink>
        <a:srgbClr val="240041"/>
      </a:hlink>
      <a:folHlink>
        <a:srgbClr val="24004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G_Partner xmlns="65d38a2a-2489-4fe1-99a0-8dfc6868a305" xsi:nil="true"/>
    <WG_Customer xmlns="65d38a2a-2489-4fe1-99a0-8dfc6868a305" xsi:nil="true"/>
    <WG_DocumentConfidentiality xmlns="65d38a2a-2489-4fe1-99a0-8dfc6868a305">Internal only</WG_DocumentConfidentiality>
    <WG_DocumentOwner xmlns="65d38a2a-2489-4fe1-99a0-8dfc6868a305">
      <UserInfo>
        <DisplayName/>
        <AccountId xsi:nil="true"/>
        <AccountType/>
      </UserInfo>
    </WG_DocumentOwner>
    <WG_Project xmlns="65d38a2a-2489-4fe1-99a0-8dfc6868a305" xsi:nil="true"/>
    <WG_ParentCompany xmlns="65d38a2a-2489-4fe1-99a0-8dfc6868a305" xsi:nil="true"/>
    <j3e29d4ede9e4f4f87759b67b1992fb4 xmlns="65d38a2a-2489-4fe1-99a0-8dfc6868a305" xsi:nil="true"/>
    <TaxCatchAll xmlns="65d38a2a-2489-4fe1-99a0-8dfc6868a305" xsi:nil="true"/>
    <lcf76f155ced4ddcb4097134ff3c332f xmlns="22987714-cfc0-42f5-8388-afb3aa58a06d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Workgroup Enfo Document" ma:contentTypeID="0x01010058F1C484B6C80E4CA0903EDDE605BFCE001033C4EF04B88842AB16389582E5DA50" ma:contentTypeVersion="26" ma:contentTypeDescription="Create a new document." ma:contentTypeScope="" ma:versionID="fcf2de8cb36dc2b374446b5fd017a12d">
  <xsd:schema xmlns:xsd="http://www.w3.org/2001/XMLSchema" xmlns:xs="http://www.w3.org/2001/XMLSchema" xmlns:p="http://schemas.microsoft.com/office/2006/metadata/properties" xmlns:ns2="65d38a2a-2489-4fe1-99a0-8dfc6868a305" xmlns:ns3="22987714-cfc0-42f5-8388-afb3aa58a06d" targetNamespace="http://schemas.microsoft.com/office/2006/metadata/properties" ma:root="true" ma:fieldsID="e4a3930d5a2abf24742d4cc88c8d50bc" ns2:_="" ns3:_="">
    <xsd:import namespace="65d38a2a-2489-4fe1-99a0-8dfc6868a305"/>
    <xsd:import namespace="22987714-cfc0-42f5-8388-afb3aa58a06d"/>
    <xsd:element name="properties">
      <xsd:complexType>
        <xsd:sequence>
          <xsd:element name="documentManagement">
            <xsd:complexType>
              <xsd:all>
                <xsd:element ref="ns2:WG_Partner" minOccurs="0"/>
                <xsd:element ref="ns2:WG_Project" minOccurs="0"/>
                <xsd:element ref="ns2:WG_Customer" minOccurs="0"/>
                <xsd:element ref="ns2:TaxCatchAll" minOccurs="0"/>
                <xsd:element ref="ns2:WG_DocumentConfidentiality" minOccurs="0"/>
                <xsd:element ref="ns2:WG_DocumentOwner" minOccurs="0"/>
                <xsd:element ref="ns2:WG_ParentCompan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SharedWithUsers" minOccurs="0"/>
                <xsd:element ref="ns2:SharedWithDetails" minOccurs="0"/>
                <xsd:element ref="ns2:j3e29d4ede9e4f4f87759b67b1992fb4" minOccurs="0"/>
                <xsd:element ref="ns2:TaxCatchAllLabel" minOccurs="0"/>
                <xsd:element ref="ns3:MediaServiceObjectDetectorVersion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38a2a-2489-4fe1-99a0-8dfc6868a305" elementFormDefault="qualified">
    <xsd:import namespace="http://schemas.microsoft.com/office/2006/documentManagement/types"/>
    <xsd:import namespace="http://schemas.microsoft.com/office/infopath/2007/PartnerControls"/>
    <xsd:element name="WG_Partner" ma:index="8" nillable="true" ma:displayName="Partner" ma:internalName="WG_Partner" ma:readOnly="false">
      <xsd:simpleType>
        <xsd:restriction base="dms:Text">
          <xsd:maxLength value="255"/>
        </xsd:restriction>
      </xsd:simpleType>
    </xsd:element>
    <xsd:element name="WG_Project" ma:index="9" nillable="true" ma:displayName="Project" ma:internalName="WG_Project" ma:readOnly="false">
      <xsd:simpleType>
        <xsd:restriction base="dms:Text">
          <xsd:maxLength value="255"/>
        </xsd:restriction>
      </xsd:simpleType>
    </xsd:element>
    <xsd:element name="WG_Customer" ma:index="10" nillable="true" ma:displayName="Customer" ma:internalName="WG_Customer" ma:readOnly="false">
      <xsd:simpleType>
        <xsd:restriction base="dms:Text">
          <xsd:maxLength value="255"/>
        </xsd:restriction>
      </xsd:simpleType>
    </xsd:element>
    <xsd:element name="TaxCatchAll" ma:index="11" nillable="true" ma:displayName="Taxonomy Catch All Column" ma:hidden="true" ma:list="{dbdc47bc-fbe6-460d-a176-c242a8a69d68}" ma:internalName="TaxCatchAll" ma:readOnly="false" ma:showField="CatchAllData" ma:web="65d38a2a-2489-4fe1-99a0-8dfc6868a3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WG_DocumentConfidentiality" ma:index="12" nillable="true" ma:displayName="Confidentiality" ma:default="Internal only" ma:format="Dropdown" ma:internalName="WG_DocumentConfidentiality" ma:readOnly="false">
      <xsd:simpleType>
        <xsd:restriction base="dms:Choice">
          <xsd:enumeration value="Public"/>
          <xsd:enumeration value="Customer confidential"/>
          <xsd:enumeration value="Internal only"/>
          <xsd:enumeration value="Secret"/>
        </xsd:restriction>
      </xsd:simpleType>
    </xsd:element>
    <xsd:element name="WG_DocumentOwner" ma:index="13" nillable="true" ma:displayName="Document Owner" ma:SharePointGroup="0" ma:internalName="WG_Docum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WG_ParentCompany" ma:index="14" nillable="true" ma:displayName="Parent Company" ma:internalName="WG_ParentCompany" ma:readOnly="false">
      <xsd:simpleType>
        <xsd:restriction base="dms:Text">
          <xsd:maxLength value="255"/>
        </xsd:restriction>
      </xsd:simpleType>
    </xsd:element>
    <xsd:element name="SharedWithUsers" ma:index="1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j3e29d4ede9e4f4f87759b67b1992fb4" ma:index="20" nillable="true" ma:displayName="j3e29d4ede9e4f4f87759b67b1992fb4" ma:hidden="true" ma:internalName="j3e29d4ede9e4f4f87759b67b1992fb4" ma:readOnly="false">
      <xsd:simpleType>
        <xsd:restriction base="dms:Note"/>
      </xsd:simpleType>
    </xsd:element>
    <xsd:element name="TaxCatchAllLabel" ma:index="21" nillable="true" ma:displayName="Taxonomy Catch All Column1" ma:hidden="true" ma:list="{dbdc47bc-fbe6-460d-a176-c242a8a69d68}" ma:internalName="TaxCatchAllLabel" ma:readOnly="true" ma:showField="CatchAllDataLabel" ma:web="65d38a2a-2489-4fe1-99a0-8dfc6868a3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87714-cfc0-42f5-8388-afb3aa58a0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9a45cb6-ba33-4693-901c-046e652366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428404-F77E-4378-B4C7-8FFF2B1AB5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AE6810-E686-4363-9A3A-D9F256DCA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6DB763-CF1F-462B-BD74-0019D7E0F746}">
  <ds:schemaRefs>
    <ds:schemaRef ds:uri="http://schemas.microsoft.com/office/2006/metadata/properties"/>
    <ds:schemaRef ds:uri="http://schemas.microsoft.com/office/infopath/2007/PartnerControls"/>
    <ds:schemaRef ds:uri="65d38a2a-2489-4fe1-99a0-8dfc6868a305"/>
    <ds:schemaRef ds:uri="22987714-cfc0-42f5-8388-afb3aa58a06d"/>
  </ds:schemaRefs>
</ds:datastoreItem>
</file>

<file path=customXml/itemProps4.xml><?xml version="1.0" encoding="utf-8"?>
<ds:datastoreItem xmlns:ds="http://schemas.openxmlformats.org/officeDocument/2006/customXml" ds:itemID="{9A3602FB-0EC4-4D55-AB49-BC4D3C51EC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d38a2a-2489-4fe1-99a0-8dfc6868a305"/>
    <ds:schemaRef ds:uri="22987714-cfc0-42f5-8388-afb3aa58a0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57afc74-5ce9-44a4-8372-f4d9829f61c8}" enabled="1" method="Privileged" siteId="{f0f294b8-404d-442a-aa32-15f390295a6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Epical%20word%20blank.dotx</Template>
  <TotalTime>0</TotalTime>
  <Pages>1</Pages>
  <Words>896</Words>
  <Characters>5110</Characters>
  <Application>Microsoft Office Word</Application>
  <DocSecurity>4</DocSecurity>
  <Lines>42</Lines>
  <Paragraphs>11</Paragraphs>
  <ScaleCrop>false</ScaleCrop>
  <Company>grow.</Company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Thaer Saidi</dc:creator>
  <cp:keywords/>
  <dc:description/>
  <cp:lastModifiedBy>Thaer Saidi</cp:lastModifiedBy>
  <cp:revision>19</cp:revision>
  <dcterms:created xsi:type="dcterms:W3CDTF">2026-01-16T10:24:00Z</dcterms:created>
  <dcterms:modified xsi:type="dcterms:W3CDTF">2026-01-16T10:25:00Z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0x01010058F1C484B6C80E4CA0903EDDE605BFCE001033C4EF04B88842AB16389582E5DA50</vt:lpwstr>
  </property>
  <property fmtid="{D5CDD505-2E9C-101B-9397-08002B2CF9AE}" pid="3" name="ClassificationContentMarkingFooterShapeIds">
    <vt:lpwstr>6266d0a2,23f285fe,215ab7a1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Internal</vt:lpwstr>
  </property>
  <property fmtid="{D5CDD505-2E9C-101B-9397-08002B2CF9AE}" pid="6" name="MediaServiceImageTags">
    <vt:lpwstr/>
  </property>
</Properties>
</file>